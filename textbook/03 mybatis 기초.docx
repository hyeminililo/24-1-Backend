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A3A9F" w14:textId="6764D003" w:rsidR="00780EAA" w:rsidRPr="00780EAA" w:rsidRDefault="00BC7FFB" w:rsidP="004F5505">
      <w:pPr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mybatis</w:t>
      </w:r>
      <w:proofErr w:type="spellEnd"/>
      <w:r w:rsidR="00362334">
        <w:rPr>
          <w:b/>
          <w:sz w:val="48"/>
          <w:szCs w:val="48"/>
        </w:rPr>
        <w:t xml:space="preserve"> </w:t>
      </w:r>
      <w:r w:rsidR="00362334">
        <w:rPr>
          <w:rFonts w:hint="eastAsia"/>
          <w:b/>
          <w:sz w:val="48"/>
          <w:szCs w:val="48"/>
        </w:rPr>
        <w:t>기초</w:t>
      </w:r>
    </w:p>
    <w:p w14:paraId="52DF8615" w14:textId="5D98AC94" w:rsidR="00C73409" w:rsidRDefault="00C73409" w:rsidP="004F5505">
      <w:r>
        <w:t>202</w:t>
      </w:r>
      <w:r w:rsidR="00634FF3">
        <w:t>3</w:t>
      </w:r>
      <w:r>
        <w:t>-</w:t>
      </w:r>
      <w:r w:rsidR="00634FF3">
        <w:t>09</w:t>
      </w:r>
      <w:r>
        <w:t>-</w:t>
      </w:r>
      <w:r w:rsidR="00634FF3">
        <w:t>05</w:t>
      </w:r>
    </w:p>
    <w:p w14:paraId="2ADC0CDF" w14:textId="1A83F1CA" w:rsidR="00780EAA" w:rsidRDefault="00780EAA" w:rsidP="004F5505">
      <w:r>
        <w:rPr>
          <w:rFonts w:hint="eastAsia"/>
        </w:rPr>
        <w:t>이승진</w:t>
      </w:r>
    </w:p>
    <w:p w14:paraId="2D9929D4" w14:textId="279A9245" w:rsidR="00780EAA" w:rsidRDefault="00780EAA" w:rsidP="004F5505"/>
    <w:p w14:paraId="6FEA2207" w14:textId="77777777" w:rsidR="00780EAA" w:rsidRDefault="00780EAA" w:rsidP="004F5505"/>
    <w:p w14:paraId="49E4C3AD" w14:textId="2F645ADF" w:rsidR="00780EAA" w:rsidRPr="00780EAA" w:rsidRDefault="00780EAA" w:rsidP="004F5505">
      <w:pPr>
        <w:rPr>
          <w:b/>
          <w:sz w:val="28"/>
        </w:rPr>
      </w:pPr>
      <w:r w:rsidRPr="00780EAA">
        <w:rPr>
          <w:rFonts w:hint="eastAsia"/>
          <w:b/>
          <w:sz w:val="28"/>
        </w:rPr>
        <w:t>학습목표</w:t>
      </w:r>
    </w:p>
    <w:p w14:paraId="37FEEDA3" w14:textId="1D103D8F" w:rsidR="00780EAA" w:rsidRDefault="00780EAA" w:rsidP="004F5505">
      <w:r>
        <w:rPr>
          <w:rFonts w:hint="eastAsia"/>
        </w:rPr>
        <w:t xml:space="preserve">Spring boot + </w:t>
      </w:r>
      <w:proofErr w:type="spellStart"/>
      <w:r w:rsidR="00BC7FFB">
        <w:t>mybatis</w:t>
      </w:r>
      <w:proofErr w:type="spellEnd"/>
      <w:r>
        <w:t xml:space="preserve"> </w:t>
      </w:r>
      <w:r>
        <w:rPr>
          <w:rFonts w:hint="eastAsia"/>
        </w:rPr>
        <w:t>기술을 사용하여 DB</w:t>
      </w:r>
      <w:r>
        <w:t xml:space="preserve"> </w:t>
      </w:r>
      <w:r>
        <w:rPr>
          <w:rFonts w:hint="eastAsia"/>
        </w:rPr>
        <w:t>조회,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삭제 기능을 구현한다.</w:t>
      </w:r>
    </w:p>
    <w:p w14:paraId="0A640656" w14:textId="77777777" w:rsidR="00780EAA" w:rsidRDefault="00780EAA" w:rsidP="004F5505"/>
    <w:p w14:paraId="2564FF4A" w14:textId="424E528E" w:rsidR="00780EAA" w:rsidRDefault="00780EAA" w:rsidP="004F5505"/>
    <w:p w14:paraId="51C1FB89" w14:textId="64142BAB" w:rsidR="00780EAA" w:rsidRPr="00780EAA" w:rsidRDefault="00780EAA" w:rsidP="004F5505">
      <w:pPr>
        <w:rPr>
          <w:b/>
          <w:sz w:val="28"/>
        </w:rPr>
      </w:pPr>
      <w:r w:rsidRPr="00780EAA">
        <w:rPr>
          <w:rFonts w:hint="eastAsia"/>
          <w:b/>
          <w:sz w:val="28"/>
        </w:rPr>
        <w:t>목차</w:t>
      </w:r>
    </w:p>
    <w:p w14:paraId="61847C49" w14:textId="43C31F05" w:rsidR="00545BCC" w:rsidRDefault="00780EAA">
      <w:pPr>
        <w:pStyle w:val="11"/>
        <w:tabs>
          <w:tab w:val="right" w:leader="dot" w:pos="10456"/>
        </w:tabs>
        <w:rPr>
          <w:rFonts w:asciiTheme="minorHAnsi" w:eastAsiaTheme="minorEastAsia"/>
          <w:noProof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44855056" w:history="1">
        <w:r w:rsidR="00545BCC" w:rsidRPr="00461FD9">
          <w:rPr>
            <w:rStyle w:val="ab"/>
            <w:rFonts w:hAnsi="굴림체"/>
            <w:noProof/>
          </w:rPr>
          <w:t>1.</w:t>
        </w:r>
        <w:r w:rsidR="00545BCC" w:rsidRPr="00461FD9">
          <w:rPr>
            <w:rStyle w:val="ab"/>
            <w:noProof/>
          </w:rPr>
          <w:t xml:space="preserve"> 배경지식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_Toc144855056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2</w:t>
        </w:r>
        <w:r w:rsidR="00545BCC">
          <w:rPr>
            <w:noProof/>
            <w:webHidden/>
          </w:rPr>
          <w:fldChar w:fldCharType="end"/>
        </w:r>
      </w:hyperlink>
    </w:p>
    <w:p w14:paraId="32A0DBAE" w14:textId="0F7A9EAC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57" w:history="1">
        <w:r w:rsidR="00545BCC" w:rsidRPr="00461FD9">
          <w:rPr>
            <w:rStyle w:val="ab"/>
            <w:noProof/>
          </w:rPr>
          <w:t>1) Auto Increment 필드 (Identity 필드)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_Toc144855057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2</w:t>
        </w:r>
        <w:r w:rsidR="00545BCC">
          <w:rPr>
            <w:noProof/>
            <w:webHidden/>
          </w:rPr>
          <w:fldChar w:fldCharType="end"/>
        </w:r>
      </w:hyperlink>
    </w:p>
    <w:p w14:paraId="60186FE9" w14:textId="40861596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58" w:history="1">
        <w:r w:rsidR="00545BCC" w:rsidRPr="00461FD9">
          <w:rPr>
            <w:rStyle w:val="ab"/>
            <w:noProof/>
          </w:rPr>
          <w:t>2) Referential Integrity Constraint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_Toc144855058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2</w:t>
        </w:r>
        <w:r w:rsidR="00545BCC">
          <w:rPr>
            <w:noProof/>
            <w:webHidden/>
          </w:rPr>
          <w:fldChar w:fldCharType="end"/>
        </w:r>
      </w:hyperlink>
    </w:p>
    <w:p w14:paraId="248A2559" w14:textId="093F77C2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59" w:history="1">
        <w:r w:rsidR="00545BCC" w:rsidRPr="00461FD9">
          <w:rPr>
            <w:rStyle w:val="ab"/>
            <w:noProof/>
          </w:rPr>
          <w:t>3) 외래키 제약조건 등록/삭제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_Toc144855059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3</w:t>
        </w:r>
        <w:r w:rsidR="00545BCC">
          <w:rPr>
            <w:noProof/>
            <w:webHidden/>
          </w:rPr>
          <w:fldChar w:fldCharType="end"/>
        </w:r>
      </w:hyperlink>
    </w:p>
    <w:p w14:paraId="62C789CB" w14:textId="1498D350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60" w:history="1">
        <w:r w:rsidR="00545BCC" w:rsidRPr="00461FD9">
          <w:rPr>
            <w:rStyle w:val="ab"/>
            <w:noProof/>
          </w:rPr>
          <w:t>4) sugang 테이블의 외래키 제약조건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_Toc144855060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5</w:t>
        </w:r>
        <w:r w:rsidR="00545BCC">
          <w:rPr>
            <w:noProof/>
            <w:webHidden/>
          </w:rPr>
          <w:fldChar w:fldCharType="end"/>
        </w:r>
      </w:hyperlink>
    </w:p>
    <w:p w14:paraId="1BFE0F02" w14:textId="0D0637E4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61" w:history="1">
        <w:r w:rsidR="00545BCC" w:rsidRPr="00461FD9">
          <w:rPr>
            <w:rStyle w:val="ab"/>
            <w:noProof/>
          </w:rPr>
          <w:t>5) 참조 무결성 제약조건 위반 피하기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_Toc144855061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6</w:t>
        </w:r>
        <w:r w:rsidR="00545BCC">
          <w:rPr>
            <w:noProof/>
            <w:webHidden/>
          </w:rPr>
          <w:fldChar w:fldCharType="end"/>
        </w:r>
      </w:hyperlink>
    </w:p>
    <w:p w14:paraId="7C928688" w14:textId="4978580B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62" w:history="1">
        <w:r w:rsidR="00545BCC" w:rsidRPr="00461FD9">
          <w:rPr>
            <w:rStyle w:val="ab"/>
            <w:noProof/>
          </w:rPr>
          <w:t>6) 삭제 관련 조언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_Toc144855062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6</w:t>
        </w:r>
        <w:r w:rsidR="00545BCC">
          <w:rPr>
            <w:noProof/>
            <w:webHidden/>
          </w:rPr>
          <w:fldChar w:fldCharType="end"/>
        </w:r>
      </w:hyperlink>
    </w:p>
    <w:p w14:paraId="1C400233" w14:textId="45DFE880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63" w:history="1">
        <w:r w:rsidR="00545BCC" w:rsidRPr="00461FD9">
          <w:rPr>
            <w:rStyle w:val="ab"/>
            <w:noProof/>
          </w:rPr>
          <w:t>7) 인덱스(index)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_Toc144855063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7</w:t>
        </w:r>
        <w:r w:rsidR="00545BCC">
          <w:rPr>
            <w:noProof/>
            <w:webHidden/>
          </w:rPr>
          <w:fldChar w:fldCharType="end"/>
        </w:r>
      </w:hyperlink>
    </w:p>
    <w:p w14:paraId="5EA11C7E" w14:textId="7C1E52F6" w:rsidR="00545BCC" w:rsidRDefault="00000000">
      <w:pPr>
        <w:pStyle w:val="11"/>
        <w:tabs>
          <w:tab w:val="right" w:leader="dot" w:pos="10456"/>
        </w:tabs>
        <w:rPr>
          <w:rFonts w:asciiTheme="minorHAnsi" w:eastAsiaTheme="minorEastAsia"/>
          <w:noProof/>
          <w14:ligatures w14:val="standardContextual"/>
        </w:rPr>
      </w:pPr>
      <w:hyperlink w:anchor="_Toc144855064" w:history="1">
        <w:r w:rsidR="00545BCC" w:rsidRPr="00461FD9">
          <w:rPr>
            <w:rStyle w:val="ab"/>
            <w:rFonts w:hAnsi="굴림체"/>
            <w:noProof/>
          </w:rPr>
          <w:t>2.</w:t>
        </w:r>
        <w:r w:rsidR="00545BCC" w:rsidRPr="00461FD9">
          <w:rPr>
            <w:rStyle w:val="ab"/>
            <w:noProof/>
          </w:rPr>
          <w:t xml:space="preserve"> lombok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_Toc144855064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9</w:t>
        </w:r>
        <w:r w:rsidR="00545BCC">
          <w:rPr>
            <w:noProof/>
            <w:webHidden/>
          </w:rPr>
          <w:fldChar w:fldCharType="end"/>
        </w:r>
      </w:hyperlink>
    </w:p>
    <w:p w14:paraId="65CEEFED" w14:textId="6635AB7E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65" w:history="1">
        <w:r w:rsidR="00545BCC" w:rsidRPr="00461FD9">
          <w:rPr>
            <w:rStyle w:val="ab"/>
            <w:noProof/>
          </w:rPr>
          <w:t>1) lombok이란?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_Toc144855065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9</w:t>
        </w:r>
        <w:r w:rsidR="00545BCC">
          <w:rPr>
            <w:noProof/>
            <w:webHidden/>
          </w:rPr>
          <w:fldChar w:fldCharType="end"/>
        </w:r>
      </w:hyperlink>
    </w:p>
    <w:p w14:paraId="4ED7555A" w14:textId="2302C5DA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66" w:history="1">
        <w:r w:rsidR="00545BCC" w:rsidRPr="00461FD9">
          <w:rPr>
            <w:rStyle w:val="ab"/>
            <w:noProof/>
          </w:rPr>
          <w:t>2) lombok 설치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_Toc144855066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10</w:t>
        </w:r>
        <w:r w:rsidR="00545BCC">
          <w:rPr>
            <w:noProof/>
            <w:webHidden/>
          </w:rPr>
          <w:fldChar w:fldCharType="end"/>
        </w:r>
      </w:hyperlink>
    </w:p>
    <w:p w14:paraId="35F23A02" w14:textId="3C587275" w:rsidR="00545BCC" w:rsidRDefault="00000000">
      <w:pPr>
        <w:pStyle w:val="11"/>
        <w:tabs>
          <w:tab w:val="right" w:leader="dot" w:pos="10456"/>
        </w:tabs>
        <w:rPr>
          <w:rFonts w:asciiTheme="minorHAnsi" w:eastAsiaTheme="minorEastAsia"/>
          <w:noProof/>
          <w14:ligatures w14:val="standardContextual"/>
        </w:rPr>
      </w:pPr>
      <w:hyperlink w:anchor="_Toc144855067" w:history="1">
        <w:r w:rsidR="00545BCC" w:rsidRPr="00461FD9">
          <w:rPr>
            <w:rStyle w:val="ab"/>
            <w:rFonts w:hAnsi="굴림체"/>
            <w:noProof/>
          </w:rPr>
          <w:t>3.</w:t>
        </w:r>
        <w:r w:rsidR="00545BCC" w:rsidRPr="00461FD9">
          <w:rPr>
            <w:rStyle w:val="ab"/>
            <w:noProof/>
          </w:rPr>
          <w:t xml:space="preserve"> mybatis1 프로젝트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_Toc144855067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14</w:t>
        </w:r>
        <w:r w:rsidR="00545BCC">
          <w:rPr>
            <w:noProof/>
            <w:webHidden/>
          </w:rPr>
          <w:fldChar w:fldCharType="end"/>
        </w:r>
      </w:hyperlink>
    </w:p>
    <w:p w14:paraId="28A8302D" w14:textId="304020B0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68" w:history="1">
        <w:r w:rsidR="00545BCC" w:rsidRPr="00461FD9">
          <w:rPr>
            <w:rStyle w:val="ab"/>
            <w:noProof/>
          </w:rPr>
          <w:t>1) application.properties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_Toc144855068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16</w:t>
        </w:r>
        <w:r w:rsidR="00545BCC">
          <w:rPr>
            <w:noProof/>
            <w:webHidden/>
          </w:rPr>
          <w:fldChar w:fldCharType="end"/>
        </w:r>
      </w:hyperlink>
    </w:p>
    <w:p w14:paraId="574CF2D5" w14:textId="656C125E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69" w:history="1">
        <w:r w:rsidR="00545BCC" w:rsidRPr="00461FD9">
          <w:rPr>
            <w:rStyle w:val="ab"/>
            <w:noProof/>
          </w:rPr>
          <w:t>2) 소속 학과명 조회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_Toc144855069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17</w:t>
        </w:r>
        <w:r w:rsidR="00545BCC">
          <w:rPr>
            <w:noProof/>
            <w:webHidden/>
          </w:rPr>
          <w:fldChar w:fldCharType="end"/>
        </w:r>
      </w:hyperlink>
    </w:p>
    <w:p w14:paraId="3E0CAFF8" w14:textId="4F87EED4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0" w:history="1">
        <w:r w:rsidR="00545BCC" w:rsidRPr="00461FD9">
          <w:rPr>
            <w:rStyle w:val="ab"/>
            <w:noProof/>
          </w:rPr>
          <w:t>3) Department DTO 클래스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_Toc144855070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19</w:t>
        </w:r>
        <w:r w:rsidR="00545BCC">
          <w:rPr>
            <w:noProof/>
            <w:webHidden/>
          </w:rPr>
          <w:fldChar w:fldCharType="end"/>
        </w:r>
      </w:hyperlink>
    </w:p>
    <w:p w14:paraId="07C787BA" w14:textId="7801EA55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1" w:history="1">
        <w:r w:rsidR="00545BCC" w:rsidRPr="00461FD9">
          <w:rPr>
            <w:rStyle w:val="ab"/>
            <w:noProof/>
          </w:rPr>
          <w:t>4) DepartmentMapper.java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_Toc144855071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19</w:t>
        </w:r>
        <w:r w:rsidR="00545BCC">
          <w:rPr>
            <w:noProof/>
            <w:webHidden/>
          </w:rPr>
          <w:fldChar w:fldCharType="end"/>
        </w:r>
      </w:hyperlink>
    </w:p>
    <w:p w14:paraId="0CAE9AC1" w14:textId="7C3C3715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2" w:history="1">
        <w:r w:rsidR="00545BCC" w:rsidRPr="00461FD9">
          <w:rPr>
            <w:rStyle w:val="ab"/>
            <w:noProof/>
          </w:rPr>
          <w:t>5) Student DTO 클래스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_Toc144855072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20</w:t>
        </w:r>
        <w:r w:rsidR="00545BCC">
          <w:rPr>
            <w:noProof/>
            <w:webHidden/>
          </w:rPr>
          <w:fldChar w:fldCharType="end"/>
        </w:r>
      </w:hyperlink>
    </w:p>
    <w:p w14:paraId="217389B9" w14:textId="5E871BD5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3" w:history="1">
        <w:r w:rsidR="00545BCC" w:rsidRPr="00461FD9">
          <w:rPr>
            <w:rStyle w:val="ab"/>
            <w:noProof/>
          </w:rPr>
          <w:t>6) Student Mapper 구현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_Toc144855073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21</w:t>
        </w:r>
        <w:r w:rsidR="00545BCC">
          <w:rPr>
            <w:noProof/>
            <w:webHidden/>
          </w:rPr>
          <w:fldChar w:fldCharType="end"/>
        </w:r>
      </w:hyperlink>
    </w:p>
    <w:p w14:paraId="68774D1B" w14:textId="3C26D3AE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4" w:history="1">
        <w:r w:rsidR="00545BCC" w:rsidRPr="00461FD9">
          <w:rPr>
            <w:rStyle w:val="ab"/>
            <w:noProof/>
          </w:rPr>
          <w:t>7) auto increment 필드와 insert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_Toc144855074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25</w:t>
        </w:r>
        <w:r w:rsidR="00545BCC">
          <w:rPr>
            <w:noProof/>
            <w:webHidden/>
          </w:rPr>
          <w:fldChar w:fldCharType="end"/>
        </w:r>
      </w:hyperlink>
    </w:p>
    <w:p w14:paraId="43D5E8EA" w14:textId="0F0E4905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5" w:history="1">
        <w:r w:rsidR="00545BCC" w:rsidRPr="00461FD9">
          <w:rPr>
            <w:rStyle w:val="ab"/>
            <w:noProof/>
          </w:rPr>
          <w:t>8) Student Controller 구현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_Toc144855075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26</w:t>
        </w:r>
        <w:r w:rsidR="00545BCC">
          <w:rPr>
            <w:noProof/>
            <w:webHidden/>
          </w:rPr>
          <w:fldChar w:fldCharType="end"/>
        </w:r>
      </w:hyperlink>
    </w:p>
    <w:p w14:paraId="00552643" w14:textId="43378645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6" w:history="1">
        <w:r w:rsidR="00545BCC" w:rsidRPr="00461FD9">
          <w:rPr>
            <w:rStyle w:val="ab"/>
            <w:noProof/>
          </w:rPr>
          <w:t>9) 정적 컨텐츠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_Toc144855076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28</w:t>
        </w:r>
        <w:r w:rsidR="00545BCC">
          <w:rPr>
            <w:noProof/>
            <w:webHidden/>
          </w:rPr>
          <w:fldChar w:fldCharType="end"/>
        </w:r>
      </w:hyperlink>
    </w:p>
    <w:p w14:paraId="5DA9963B" w14:textId="24DA3E15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7" w:history="1">
        <w:r w:rsidR="00545BCC" w:rsidRPr="00461FD9">
          <w:rPr>
            <w:rStyle w:val="ab"/>
            <w:noProof/>
          </w:rPr>
          <w:t>10) student/list 뷰 구현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_Toc144855077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29</w:t>
        </w:r>
        <w:r w:rsidR="00545BCC">
          <w:rPr>
            <w:noProof/>
            <w:webHidden/>
          </w:rPr>
          <w:fldChar w:fldCharType="end"/>
        </w:r>
      </w:hyperlink>
    </w:p>
    <w:p w14:paraId="4DF5309F" w14:textId="1C2934F9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8" w:history="1">
        <w:r w:rsidR="00545BCC" w:rsidRPr="00461FD9">
          <w:rPr>
            <w:rStyle w:val="ab"/>
            <w:noProof/>
          </w:rPr>
          <w:t>11) student/edit 뷰 구현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_Toc144855078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30</w:t>
        </w:r>
        <w:r w:rsidR="00545BCC">
          <w:rPr>
            <w:noProof/>
            <w:webHidden/>
          </w:rPr>
          <w:fldChar w:fldCharType="end"/>
        </w:r>
      </w:hyperlink>
    </w:p>
    <w:p w14:paraId="52572E29" w14:textId="3F01112D" w:rsidR="00545BCC" w:rsidRDefault="00000000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  <w14:ligatures w14:val="standardContextual"/>
        </w:rPr>
      </w:pPr>
      <w:hyperlink w:anchor="_Toc144855079" w:history="1">
        <w:r w:rsidR="00545BCC" w:rsidRPr="00461FD9">
          <w:rPr>
            <w:rStyle w:val="ab"/>
            <w:noProof/>
          </w:rPr>
          <w:t>12) 실행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_Toc144855079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33</w:t>
        </w:r>
        <w:r w:rsidR="00545BCC">
          <w:rPr>
            <w:noProof/>
            <w:webHidden/>
          </w:rPr>
          <w:fldChar w:fldCharType="end"/>
        </w:r>
      </w:hyperlink>
    </w:p>
    <w:p w14:paraId="7592B208" w14:textId="4711F78B" w:rsidR="00545BCC" w:rsidRDefault="00000000">
      <w:pPr>
        <w:pStyle w:val="11"/>
        <w:tabs>
          <w:tab w:val="right" w:leader="dot" w:pos="10456"/>
        </w:tabs>
        <w:rPr>
          <w:rFonts w:asciiTheme="minorHAnsi" w:eastAsiaTheme="minorEastAsia"/>
          <w:noProof/>
          <w14:ligatures w14:val="standardContextual"/>
        </w:rPr>
      </w:pPr>
      <w:hyperlink w:anchor="_Toc144855080" w:history="1">
        <w:r w:rsidR="00545BCC" w:rsidRPr="00461FD9">
          <w:rPr>
            <w:rStyle w:val="ab"/>
            <w:rFonts w:hAnsi="굴림체"/>
            <w:noProof/>
          </w:rPr>
          <w:t>4.</w:t>
        </w:r>
        <w:r w:rsidR="00545BCC" w:rsidRPr="00461FD9">
          <w:rPr>
            <w:rStyle w:val="ab"/>
            <w:noProof/>
          </w:rPr>
          <w:t xml:space="preserve"> 연습 문제</w:t>
        </w:r>
        <w:r w:rsidR="00545BCC">
          <w:rPr>
            <w:noProof/>
            <w:webHidden/>
          </w:rPr>
          <w:tab/>
        </w:r>
        <w:r w:rsidR="00545BCC">
          <w:rPr>
            <w:noProof/>
            <w:webHidden/>
          </w:rPr>
          <w:fldChar w:fldCharType="begin"/>
        </w:r>
        <w:r w:rsidR="00545BCC">
          <w:rPr>
            <w:noProof/>
            <w:webHidden/>
          </w:rPr>
          <w:instrText xml:space="preserve"> PAGEREF _Toc144855080 \h </w:instrText>
        </w:r>
        <w:r w:rsidR="00545BCC">
          <w:rPr>
            <w:noProof/>
            <w:webHidden/>
          </w:rPr>
        </w:r>
        <w:r w:rsidR="00545BCC">
          <w:rPr>
            <w:noProof/>
            <w:webHidden/>
          </w:rPr>
          <w:fldChar w:fldCharType="separate"/>
        </w:r>
        <w:r w:rsidR="00E750E8">
          <w:rPr>
            <w:noProof/>
            <w:webHidden/>
          </w:rPr>
          <w:t>34</w:t>
        </w:r>
        <w:r w:rsidR="00545BCC">
          <w:rPr>
            <w:noProof/>
            <w:webHidden/>
          </w:rPr>
          <w:fldChar w:fldCharType="end"/>
        </w:r>
      </w:hyperlink>
    </w:p>
    <w:p w14:paraId="25C71FCB" w14:textId="17C4E6A1" w:rsidR="00780EAA" w:rsidRDefault="00780EAA" w:rsidP="004F5505">
      <w:r>
        <w:fldChar w:fldCharType="end"/>
      </w:r>
    </w:p>
    <w:p w14:paraId="6AF9EA70" w14:textId="7B1AB7DE" w:rsidR="00780EAA" w:rsidRDefault="00780EA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328CE64" w14:textId="081277D3" w:rsidR="001F547C" w:rsidRDefault="001F547C" w:rsidP="00F579D5">
      <w:pPr>
        <w:pStyle w:val="1"/>
      </w:pPr>
      <w:bookmarkStart w:id="0" w:name="_Toc144855056"/>
      <w:r>
        <w:rPr>
          <w:rFonts w:hint="eastAsia"/>
        </w:rPr>
        <w:lastRenderedPageBreak/>
        <w:t>배경지식</w:t>
      </w:r>
      <w:bookmarkEnd w:id="0"/>
    </w:p>
    <w:p w14:paraId="0AD32F4A" w14:textId="77777777" w:rsidR="007A4920" w:rsidRDefault="007A4920" w:rsidP="007A4920"/>
    <w:p w14:paraId="37157BCC" w14:textId="7CDB6EE6" w:rsidR="009B75E3" w:rsidRDefault="009B75E3" w:rsidP="009B75E3">
      <w:pPr>
        <w:pStyle w:val="2"/>
      </w:pPr>
      <w:bookmarkStart w:id="1" w:name="_Toc144855057"/>
      <w:r>
        <w:t xml:space="preserve">Auto Increment </w:t>
      </w:r>
      <w:r>
        <w:rPr>
          <w:rFonts w:hint="eastAsia"/>
        </w:rPr>
        <w:t>필드 (</w:t>
      </w:r>
      <w:r>
        <w:t xml:space="preserve">Identity </w:t>
      </w:r>
      <w:r>
        <w:rPr>
          <w:rFonts w:hint="eastAsia"/>
        </w:rPr>
        <w:t>필드)</w:t>
      </w:r>
      <w:bookmarkEnd w:id="1"/>
    </w:p>
    <w:p w14:paraId="093A6033" w14:textId="18DBCE9E" w:rsidR="009B75E3" w:rsidRDefault="009B75E3" w:rsidP="009B75E3"/>
    <w:p w14:paraId="43923D3E" w14:textId="6A0AF742" w:rsidR="009B75E3" w:rsidRDefault="00CA5D08" w:rsidP="009B75E3">
      <w:r>
        <w:rPr>
          <w:rFonts w:hint="eastAsia"/>
        </w:rPr>
        <w:t>student 테이블</w:t>
      </w:r>
      <w:r w:rsidR="009B75E3">
        <w:rPr>
          <w:rFonts w:hint="eastAsia"/>
        </w:rPr>
        <w:t xml:space="preserve">의 </w:t>
      </w:r>
      <w:proofErr w:type="spellStart"/>
      <w:r w:rsidR="009B75E3">
        <w:rPr>
          <w:rFonts w:hint="eastAsia"/>
        </w:rPr>
        <w:t>기본키</w:t>
      </w:r>
      <w:proofErr w:type="spellEnd"/>
      <w:r w:rsidR="009B75E3">
        <w:rPr>
          <w:rFonts w:hint="eastAsia"/>
        </w:rPr>
        <w:t>(</w:t>
      </w:r>
      <w:r w:rsidR="009B75E3">
        <w:t>primary key)</w:t>
      </w:r>
      <w:r w:rsidR="009B75E3">
        <w:rPr>
          <w:rFonts w:hint="eastAsia"/>
        </w:rPr>
        <w:t xml:space="preserve">는 </w:t>
      </w:r>
      <w:r w:rsidR="009B75E3">
        <w:t xml:space="preserve">id </w:t>
      </w:r>
      <w:r w:rsidR="009B75E3">
        <w:rPr>
          <w:rFonts w:hint="eastAsia"/>
        </w:rPr>
        <w:t>필드이다.</w:t>
      </w:r>
    </w:p>
    <w:p w14:paraId="21416324" w14:textId="7A05D278" w:rsidR="009B75E3" w:rsidRDefault="009B75E3" w:rsidP="009B75E3">
      <w:r>
        <w:t>MySQL</w:t>
      </w:r>
      <w:r>
        <w:rPr>
          <w:rFonts w:hint="eastAsia"/>
        </w:rPr>
        <w:t xml:space="preserve">에서 </w:t>
      </w:r>
      <w:r w:rsidR="00CA5D08">
        <w:rPr>
          <w:rFonts w:hint="eastAsia"/>
        </w:rPr>
        <w:t>student 테이블</w:t>
      </w:r>
      <w:r>
        <w:rPr>
          <w:rFonts w:hint="eastAsia"/>
        </w:rPr>
        <w:t>을 생성할 때,</w:t>
      </w:r>
      <w:r>
        <w:t xml:space="preserve"> id </w:t>
      </w:r>
      <w:r>
        <w:rPr>
          <w:rFonts w:hint="eastAsia"/>
        </w:rPr>
        <w:t xml:space="preserve">필드를 </w:t>
      </w:r>
      <w:r>
        <w:t xml:space="preserve">Auto Increment </w:t>
      </w:r>
      <w:r>
        <w:rPr>
          <w:rFonts w:hint="eastAsia"/>
        </w:rPr>
        <w:t>필드로 지정하였다.</w:t>
      </w:r>
    </w:p>
    <w:p w14:paraId="0F562A66" w14:textId="6254C95A" w:rsidR="009B75E3" w:rsidRDefault="009B75E3" w:rsidP="009B75E3"/>
    <w:p w14:paraId="51B3FCE8" w14:textId="13C4AE83" w:rsidR="009B75E3" w:rsidRDefault="009B75E3" w:rsidP="009B75E3">
      <w:r>
        <w:rPr>
          <w:rFonts w:hint="eastAsia"/>
        </w:rPr>
        <w:t>Auto Increment 필드의 값은 1부터 시작하는 일련번호이다.</w:t>
      </w:r>
    </w:p>
    <w:p w14:paraId="7B679E9E" w14:textId="69332369" w:rsidR="009B75E3" w:rsidRDefault="009B75E3" w:rsidP="009B75E3">
      <w:r>
        <w:rPr>
          <w:rFonts w:hint="eastAsia"/>
        </w:rPr>
        <w:t xml:space="preserve">테이블에 새 레코드를 </w:t>
      </w:r>
      <w:r>
        <w:t xml:space="preserve">insert </w:t>
      </w:r>
      <w:r>
        <w:rPr>
          <w:rFonts w:hint="eastAsia"/>
        </w:rPr>
        <w:t>할 때, 이 필드의 값에 일련번호가 자동으로 부여된다.</w:t>
      </w:r>
    </w:p>
    <w:p w14:paraId="23B270CF" w14:textId="77777777" w:rsidR="009B75E3" w:rsidRDefault="009B75E3" w:rsidP="009B75E3"/>
    <w:p w14:paraId="125991E7" w14:textId="39BE06B0" w:rsidR="009B75E3" w:rsidRDefault="009B75E3" w:rsidP="009B75E3">
      <w:r>
        <w:t xml:space="preserve">Auto Increment </w:t>
      </w:r>
      <w:r>
        <w:rPr>
          <w:rFonts w:hint="eastAsia"/>
        </w:rPr>
        <w:t>필드의 값</w:t>
      </w:r>
      <w:r w:rsidR="00332943">
        <w:rPr>
          <w:rFonts w:hint="eastAsia"/>
        </w:rPr>
        <w:t>이</w:t>
      </w:r>
      <w:r>
        <w:rPr>
          <w:rFonts w:hint="eastAsia"/>
        </w:rPr>
        <w:t xml:space="preserve"> 자동으로 부여되기 때문에,</w:t>
      </w:r>
    </w:p>
    <w:p w14:paraId="24B59DCE" w14:textId="77777777" w:rsidR="007C7118" w:rsidRDefault="009B75E3" w:rsidP="009B75E3">
      <w:r>
        <w:t>insert</w:t>
      </w:r>
      <w:r>
        <w:rPr>
          <w:rFonts w:hint="eastAsia"/>
        </w:rPr>
        <w:t xml:space="preserve">나 </w:t>
      </w:r>
      <w:r>
        <w:t xml:space="preserve">update SQL </w:t>
      </w:r>
      <w:r>
        <w:rPr>
          <w:rFonts w:hint="eastAsia"/>
        </w:rPr>
        <w:t>문에서 이 필드의 값을 저장하</w:t>
      </w:r>
      <w:r w:rsidR="007C7118">
        <w:rPr>
          <w:rFonts w:hint="eastAsia"/>
        </w:rPr>
        <w:t>지 않아야</w:t>
      </w:r>
      <w:r w:rsidR="007C7118">
        <w:t xml:space="preserve"> </w:t>
      </w:r>
      <w:r w:rsidR="007C7118">
        <w:rPr>
          <w:rFonts w:hint="eastAsia"/>
        </w:rPr>
        <w:t>한다.</w:t>
      </w:r>
    </w:p>
    <w:p w14:paraId="71B08F69" w14:textId="77777777" w:rsidR="009B75E3" w:rsidRDefault="009B75E3" w:rsidP="009B75E3"/>
    <w:p w14:paraId="0F43CBBE" w14:textId="77777777" w:rsidR="00E14EE4" w:rsidRDefault="00E14EE4" w:rsidP="009B75E3"/>
    <w:p w14:paraId="13CCA37D" w14:textId="68932944" w:rsidR="009B75E3" w:rsidRDefault="009B75E3" w:rsidP="009B75E3">
      <w:pPr>
        <w:pStyle w:val="2"/>
      </w:pPr>
      <w:bookmarkStart w:id="2" w:name="_Toc144855058"/>
      <w:r>
        <w:rPr>
          <w:rFonts w:hint="eastAsia"/>
        </w:rPr>
        <w:t>Referential Integrity</w:t>
      </w:r>
      <w:r>
        <w:t xml:space="preserve"> Constraint</w:t>
      </w:r>
      <w:bookmarkEnd w:id="2"/>
    </w:p>
    <w:p w14:paraId="4C73F2F1" w14:textId="1C1875D9" w:rsidR="00395B44" w:rsidRPr="00395B44" w:rsidRDefault="00395B44" w:rsidP="00395B44">
      <w:r w:rsidRPr="00395B44">
        <w:rPr>
          <w:noProof/>
        </w:rPr>
        <w:drawing>
          <wp:inline distT="0" distB="0" distL="0" distR="0" wp14:anchorId="716DD8ED" wp14:editId="64C4A4DB">
            <wp:extent cx="3099460" cy="1906937"/>
            <wp:effectExtent l="0" t="0" r="5715" b="0"/>
            <wp:docPr id="703919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190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6882" cy="19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063E" w14:textId="37D90846" w:rsidR="009B75E3" w:rsidRDefault="00AE2AE3" w:rsidP="009B75E3">
      <w:r>
        <w:rPr>
          <w:rFonts w:hint="eastAsia"/>
        </w:rPr>
        <w:t>student 테이블</w:t>
      </w:r>
      <w:r w:rsidR="009B75E3">
        <w:rPr>
          <w:rFonts w:hint="eastAsia"/>
        </w:rPr>
        <w:t xml:space="preserve">의 </w:t>
      </w:r>
      <w:proofErr w:type="spellStart"/>
      <w:r w:rsidR="009B75E3">
        <w:t>departmentId</w:t>
      </w:r>
      <w:proofErr w:type="spellEnd"/>
      <w:r w:rsidR="009B75E3">
        <w:t xml:space="preserve"> </w:t>
      </w:r>
      <w:r w:rsidR="009B75E3">
        <w:rPr>
          <w:rFonts w:hint="eastAsia"/>
        </w:rPr>
        <w:t xml:space="preserve">필드는 </w:t>
      </w:r>
      <w:proofErr w:type="spellStart"/>
      <w:r w:rsidR="009B75E3">
        <w:rPr>
          <w:rFonts w:hint="eastAsia"/>
        </w:rPr>
        <w:t>외래키</w:t>
      </w:r>
      <w:proofErr w:type="spellEnd"/>
      <w:r w:rsidR="009B75E3">
        <w:rPr>
          <w:rFonts w:hint="eastAsia"/>
        </w:rPr>
        <w:t>(</w:t>
      </w:r>
      <w:r w:rsidR="009B75E3">
        <w:t xml:space="preserve">foreign key) </w:t>
      </w:r>
      <w:r w:rsidR="009B75E3">
        <w:rPr>
          <w:rFonts w:hint="eastAsia"/>
        </w:rPr>
        <w:t>이다.</w:t>
      </w:r>
    </w:p>
    <w:p w14:paraId="53E38A28" w14:textId="1E3C01C6" w:rsidR="009B75E3" w:rsidRDefault="009B75E3" w:rsidP="009B75E3">
      <w:r>
        <w:rPr>
          <w:rFonts w:hint="eastAsia"/>
        </w:rPr>
        <w:t xml:space="preserve">이 필드의 값은 </w:t>
      </w:r>
      <w:r w:rsidR="00AE2AE3">
        <w:t>department 테이블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기본키인</w:t>
      </w:r>
      <w:proofErr w:type="spellEnd"/>
      <w:r>
        <w:rPr>
          <w:rFonts w:hint="eastAsia"/>
        </w:rPr>
        <w:t xml:space="preserve"> </w:t>
      </w:r>
      <w:r>
        <w:t xml:space="preserve">id </w:t>
      </w:r>
      <w:proofErr w:type="spellStart"/>
      <w:r>
        <w:rPr>
          <w:rFonts w:hint="eastAsia"/>
        </w:rPr>
        <w:t>필드값과</w:t>
      </w:r>
      <w:proofErr w:type="spellEnd"/>
      <w:r>
        <w:rPr>
          <w:rFonts w:hint="eastAsia"/>
        </w:rPr>
        <w:t xml:space="preserve"> 일치해야 한다</w:t>
      </w:r>
      <w:r w:rsidR="007C204D">
        <w:rPr>
          <w:rFonts w:hint="eastAsia"/>
        </w:rPr>
        <w:t>.</w:t>
      </w:r>
    </w:p>
    <w:p w14:paraId="496C2180" w14:textId="77777777" w:rsidR="00477818" w:rsidRDefault="00477818" w:rsidP="009B75E3"/>
    <w:p w14:paraId="18EE5395" w14:textId="1C543247" w:rsidR="00383EB5" w:rsidRDefault="00383EB5" w:rsidP="00383EB5">
      <w:pPr>
        <w:rPr>
          <w:color w:val="000000"/>
        </w:rPr>
      </w:pPr>
      <w:r>
        <w:rPr>
          <w:rFonts w:hint="eastAsia"/>
          <w:color w:val="000000"/>
        </w:rPr>
        <w:t>소프트웨어공학과 소속 학생들이 존재한다면, 소프트웨어공학과를 삭제할 수 없</w:t>
      </w:r>
      <w:r w:rsidR="00772D33">
        <w:rPr>
          <w:rFonts w:hint="eastAsia"/>
          <w:color w:val="000000"/>
        </w:rPr>
        <w:t>어야 한다.</w:t>
      </w:r>
    </w:p>
    <w:p w14:paraId="10333E6B" w14:textId="77777777" w:rsidR="00383EB5" w:rsidRPr="00772D33" w:rsidRDefault="00383EB5" w:rsidP="009B75E3"/>
    <w:p w14:paraId="4461241F" w14:textId="2A6B3DB1" w:rsidR="009B75E3" w:rsidRDefault="00AE2AE3" w:rsidP="009B75E3">
      <w:pPr>
        <w:rPr>
          <w:color w:val="000000"/>
        </w:rPr>
      </w:pPr>
      <w:r>
        <w:rPr>
          <w:color w:val="000000"/>
        </w:rPr>
        <w:t>department 테이블</w:t>
      </w:r>
      <w:r w:rsidR="009B75E3">
        <w:rPr>
          <w:rFonts w:hint="eastAsia"/>
          <w:color w:val="000000"/>
        </w:rPr>
        <w:t xml:space="preserve">에서 </w:t>
      </w:r>
      <w:r w:rsidR="00772D33">
        <w:rPr>
          <w:rFonts w:hint="eastAsia"/>
          <w:color w:val="000000"/>
        </w:rPr>
        <w:t xml:space="preserve">소프트웨어공학과 </w:t>
      </w:r>
      <w:r w:rsidR="009B75E3">
        <w:rPr>
          <w:rFonts w:hint="eastAsia"/>
          <w:color w:val="000000"/>
        </w:rPr>
        <w:t xml:space="preserve">레코드를 </w:t>
      </w:r>
      <w:proofErr w:type="gramStart"/>
      <w:r w:rsidR="009B75E3">
        <w:rPr>
          <w:rFonts w:hint="eastAsia"/>
          <w:color w:val="000000"/>
        </w:rPr>
        <w:t>삭제 하려고</w:t>
      </w:r>
      <w:proofErr w:type="gramEnd"/>
      <w:r w:rsidR="009B75E3">
        <w:rPr>
          <w:rFonts w:hint="eastAsia"/>
          <w:color w:val="000000"/>
        </w:rPr>
        <w:t xml:space="preserve"> 할 때,</w:t>
      </w:r>
    </w:p>
    <w:p w14:paraId="63E04277" w14:textId="08BC04CC" w:rsidR="00383EB5" w:rsidRDefault="00772D33" w:rsidP="009B75E3">
      <w:pPr>
        <w:rPr>
          <w:color w:val="000000"/>
        </w:rPr>
      </w:pP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  </w:t>
      </w:r>
      <w:r w:rsidR="00AE2AE3">
        <w:rPr>
          <w:color w:val="000000"/>
        </w:rPr>
        <w:t>student 테이블</w:t>
      </w:r>
      <w:r w:rsidR="00964100">
        <w:rPr>
          <w:rFonts w:hint="eastAsia"/>
          <w:color w:val="000000"/>
        </w:rPr>
        <w:t>에서</w:t>
      </w:r>
      <w:r w:rsidR="009B75E3">
        <w:rPr>
          <w:rFonts w:hint="eastAsia"/>
          <w:color w:val="000000"/>
        </w:rPr>
        <w:t xml:space="preserve"> </w:t>
      </w:r>
      <w:proofErr w:type="spellStart"/>
      <w:r w:rsidR="009B75E3">
        <w:rPr>
          <w:color w:val="000000"/>
        </w:rPr>
        <w:t>departmentId</w:t>
      </w:r>
      <w:proofErr w:type="spellEnd"/>
      <w:r w:rsidR="009B75E3">
        <w:rPr>
          <w:color w:val="000000"/>
        </w:rPr>
        <w:t xml:space="preserve"> </w:t>
      </w:r>
      <w:r w:rsidR="009B75E3">
        <w:rPr>
          <w:rFonts w:hint="eastAsia"/>
          <w:color w:val="000000"/>
        </w:rPr>
        <w:t>값이</w:t>
      </w:r>
      <w:r w:rsidR="00B71026">
        <w:rPr>
          <w:color w:val="000000"/>
        </w:rPr>
        <w:t xml:space="preserve"> </w:t>
      </w:r>
      <w:r w:rsidR="00964100">
        <w:rPr>
          <w:rFonts w:hint="eastAsia"/>
          <w:color w:val="000000"/>
        </w:rPr>
        <w:t xml:space="preserve">소프트웨어공학과 </w:t>
      </w:r>
      <w:r w:rsidR="00964100">
        <w:rPr>
          <w:color w:val="000000"/>
        </w:rPr>
        <w:t>id</w:t>
      </w:r>
      <w:r w:rsidR="00964100">
        <w:rPr>
          <w:rFonts w:hint="eastAsia"/>
          <w:color w:val="000000"/>
        </w:rPr>
        <w:t xml:space="preserve"> 값과 일치하는 레코드가 있다면,</w:t>
      </w:r>
    </w:p>
    <w:p w14:paraId="4A91C3AE" w14:textId="0270AEBF" w:rsidR="009B75E3" w:rsidRDefault="00964100" w:rsidP="009B75E3">
      <w:pPr>
        <w:rPr>
          <w:color w:val="000000"/>
        </w:rPr>
      </w:pP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 </w:t>
      </w:r>
      <w:r w:rsidR="009B75E3">
        <w:rPr>
          <w:rFonts w:hint="eastAsia"/>
          <w:color w:val="000000"/>
        </w:rPr>
        <w:t>삭제는 실패하고 에러가 발생한다.</w:t>
      </w:r>
    </w:p>
    <w:p w14:paraId="17D83F2A" w14:textId="77777777" w:rsidR="00383EB5" w:rsidRPr="001E0AC9" w:rsidRDefault="00383EB5" w:rsidP="009B75E3">
      <w:pPr>
        <w:rPr>
          <w:color w:val="000000"/>
        </w:rPr>
      </w:pPr>
    </w:p>
    <w:p w14:paraId="08644F81" w14:textId="1D3853B7" w:rsidR="009B75E3" w:rsidRDefault="009B75E3" w:rsidP="009B75E3">
      <w:pPr>
        <w:rPr>
          <w:color w:val="000000"/>
        </w:rPr>
      </w:pPr>
      <w:r>
        <w:rPr>
          <w:rFonts w:hint="eastAsia"/>
          <w:color w:val="000000"/>
        </w:rPr>
        <w:t>이 에러를 참조 무결성 제약조건 위반(</w:t>
      </w:r>
      <w:r>
        <w:rPr>
          <w:color w:val="000000"/>
        </w:rPr>
        <w:t xml:space="preserve">referential </w:t>
      </w:r>
      <w:proofErr w:type="spellStart"/>
      <w:r>
        <w:rPr>
          <w:color w:val="000000"/>
        </w:rPr>
        <w:t>intergity</w:t>
      </w:r>
      <w:proofErr w:type="spellEnd"/>
      <w:r>
        <w:rPr>
          <w:color w:val="000000"/>
        </w:rPr>
        <w:t xml:space="preserve"> constraint violation)</w:t>
      </w:r>
      <w:r w:rsidR="00273807">
        <w:rPr>
          <w:color w:val="000000"/>
        </w:rPr>
        <w:t xml:space="preserve"> </w:t>
      </w:r>
      <w:proofErr w:type="gramStart"/>
      <w:r w:rsidR="00273807">
        <w:rPr>
          <w:rFonts w:hint="eastAsia"/>
          <w:color w:val="000000"/>
        </w:rPr>
        <w:t xml:space="preserve">에러 </w:t>
      </w:r>
      <w:r>
        <w:rPr>
          <w:rFonts w:hint="eastAsia"/>
          <w:color w:val="000000"/>
        </w:rPr>
        <w:t>이라고</w:t>
      </w:r>
      <w:proofErr w:type="gramEnd"/>
      <w:r>
        <w:rPr>
          <w:rFonts w:hint="eastAsia"/>
          <w:color w:val="000000"/>
        </w:rPr>
        <w:t xml:space="preserve"> 부른다.</w:t>
      </w:r>
    </w:p>
    <w:p w14:paraId="3B3333D8" w14:textId="77777777" w:rsidR="00E76C2F" w:rsidRPr="00E76C2F" w:rsidRDefault="00E76C2F" w:rsidP="009B75E3">
      <w:pPr>
        <w:rPr>
          <w:color w:val="000000"/>
        </w:rPr>
      </w:pPr>
    </w:p>
    <w:p w14:paraId="268FCBD8" w14:textId="7C4B70F1" w:rsidR="009F06BF" w:rsidRDefault="009F06BF">
      <w:pPr>
        <w:widowControl/>
        <w:wordWrap/>
        <w:autoSpaceDE/>
        <w:autoSpaceDN/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538D671" w14:textId="77777777" w:rsidR="00F12926" w:rsidRPr="00F12926" w:rsidRDefault="00F12926" w:rsidP="009B75E3">
      <w:pPr>
        <w:rPr>
          <w:color w:val="000000"/>
        </w:rPr>
      </w:pPr>
    </w:p>
    <w:p w14:paraId="450B14EB" w14:textId="6A13518B" w:rsidR="00B84922" w:rsidRDefault="00F12926" w:rsidP="00B84922">
      <w:pPr>
        <w:pStyle w:val="2"/>
      </w:pPr>
      <w:bookmarkStart w:id="3" w:name="_Toc144855059"/>
      <w:proofErr w:type="spellStart"/>
      <w:r>
        <w:rPr>
          <w:rFonts w:hint="eastAsia"/>
        </w:rPr>
        <w:t>외래키</w:t>
      </w:r>
      <w:proofErr w:type="spellEnd"/>
      <w:r w:rsidR="00FB428F">
        <w:rPr>
          <w:rFonts w:hint="eastAsia"/>
        </w:rPr>
        <w:t xml:space="preserve"> 제약조건</w:t>
      </w:r>
      <w:r>
        <w:rPr>
          <w:rFonts w:hint="eastAsia"/>
        </w:rPr>
        <w:t xml:space="preserve"> </w:t>
      </w:r>
      <w:r w:rsidR="00B84922">
        <w:rPr>
          <w:rFonts w:hint="eastAsia"/>
        </w:rPr>
        <w:t>등록/삭제</w:t>
      </w:r>
      <w:bookmarkEnd w:id="3"/>
    </w:p>
    <w:p w14:paraId="7C2B287F" w14:textId="5160E85A" w:rsidR="0023274E" w:rsidRPr="0023274E" w:rsidRDefault="0023274E" w:rsidP="0023274E">
      <w:pPr>
        <w:pStyle w:val="3"/>
      </w:pPr>
      <w:r>
        <w:rPr>
          <w:rFonts w:hint="eastAsia"/>
        </w:rPr>
        <w:t>등록</w:t>
      </w:r>
    </w:p>
    <w:p w14:paraId="67AD087F" w14:textId="11E566D0" w:rsidR="00F12926" w:rsidRDefault="002E3C95" w:rsidP="00F12926">
      <w:r w:rsidRPr="002E3C95">
        <w:rPr>
          <w:noProof/>
        </w:rPr>
        <w:drawing>
          <wp:inline distT="0" distB="0" distL="0" distR="0" wp14:anchorId="28A600E5" wp14:editId="037D280A">
            <wp:extent cx="3534268" cy="3286584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D2DD" w14:textId="2EDF1BE4" w:rsidR="00AD4552" w:rsidRDefault="00165F2A" w:rsidP="00F12926"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workbench</w:t>
      </w:r>
      <w:r>
        <w:rPr>
          <w:rFonts w:hint="eastAsia"/>
        </w:rPr>
        <w:t xml:space="preserve">에서 </w:t>
      </w:r>
      <w:r w:rsidR="00AE2AE3">
        <w:rPr>
          <w:rFonts w:hint="eastAsia"/>
        </w:rPr>
        <w:t>student 테이블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우클릭하고</w:t>
      </w:r>
      <w:proofErr w:type="spellEnd"/>
      <w:r>
        <w:rPr>
          <w:rFonts w:hint="eastAsia"/>
        </w:rPr>
        <w:t xml:space="preserve"> </w:t>
      </w:r>
      <w:r>
        <w:t xml:space="preserve">Alter </w:t>
      </w:r>
      <w:r w:rsidR="002E3C95">
        <w:t>Table</w:t>
      </w:r>
      <w:r>
        <w:t xml:space="preserve"> </w:t>
      </w:r>
      <w:r>
        <w:rPr>
          <w:rFonts w:hint="eastAsia"/>
        </w:rPr>
        <w:t>클릭</w:t>
      </w:r>
    </w:p>
    <w:p w14:paraId="0C783607" w14:textId="77777777" w:rsidR="00AD4552" w:rsidRDefault="00AD4552" w:rsidP="00F12926"/>
    <w:p w14:paraId="03AAE09A" w14:textId="1049918F" w:rsidR="00945EF4" w:rsidRDefault="00FA2718" w:rsidP="00F12926">
      <w:r w:rsidRPr="00FA2718">
        <w:rPr>
          <w:noProof/>
        </w:rPr>
        <w:drawing>
          <wp:inline distT="0" distB="0" distL="0" distR="0" wp14:anchorId="7161C6B4" wp14:editId="4F10EA97">
            <wp:extent cx="6154009" cy="362000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0763" w14:textId="7090A706" w:rsidR="006A0A24" w:rsidRDefault="006A0A24" w:rsidP="00F12926">
      <w:r w:rsidRPr="006A0A24">
        <w:rPr>
          <w:noProof/>
        </w:rPr>
        <w:drawing>
          <wp:inline distT="0" distB="0" distL="0" distR="0" wp14:anchorId="78648983" wp14:editId="43FC5C01">
            <wp:extent cx="790685" cy="2286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70E1" w14:textId="77777777" w:rsidR="006A0A24" w:rsidRDefault="006A0A24" w:rsidP="00F12926"/>
    <w:p w14:paraId="6AC73A55" w14:textId="1EF99847" w:rsidR="00945EF4" w:rsidRDefault="00B3099D" w:rsidP="00F12926">
      <w:r>
        <w:rPr>
          <w:rFonts w:hint="eastAsia"/>
        </w:rPr>
        <w:t xml:space="preserve">빨간색 부분은 </w:t>
      </w:r>
      <w:r w:rsidR="00AE2AE3">
        <w:t>student 테이블</w:t>
      </w:r>
      <w:r>
        <w:rPr>
          <w:rFonts w:hint="eastAsia"/>
        </w:rPr>
        <w:t>과 관련된 부분이고</w:t>
      </w:r>
    </w:p>
    <w:p w14:paraId="13DC1DC6" w14:textId="4CEC9DC6" w:rsidR="00B3099D" w:rsidRDefault="00B3099D" w:rsidP="00F12926">
      <w:r>
        <w:rPr>
          <w:rFonts w:hint="eastAsia"/>
        </w:rPr>
        <w:t xml:space="preserve">파란색 부분은 </w:t>
      </w:r>
      <w:r w:rsidR="00AE2AE3">
        <w:t>department 테이블</w:t>
      </w:r>
      <w:r>
        <w:rPr>
          <w:rFonts w:hint="eastAsia"/>
        </w:rPr>
        <w:t>과 관련된 부분이다.</w:t>
      </w:r>
    </w:p>
    <w:p w14:paraId="68C1D147" w14:textId="77777777" w:rsidR="00B3099D" w:rsidRDefault="00B3099D" w:rsidP="00F12926"/>
    <w:p w14:paraId="5152C38C" w14:textId="6BE236C0" w:rsidR="000245DA" w:rsidRDefault="000245DA" w:rsidP="00F12926">
      <w:r>
        <w:t xml:space="preserve">0) </w:t>
      </w:r>
      <w:r w:rsidR="00AE2AE3">
        <w:t>student 테이블</w:t>
      </w:r>
      <w:r>
        <w:rPr>
          <w:rFonts w:hint="eastAsia"/>
        </w:rPr>
        <w:t xml:space="preserve"> 수정(</w:t>
      </w:r>
      <w:r>
        <w:t xml:space="preserve">Alter Table) </w:t>
      </w:r>
      <w:r>
        <w:rPr>
          <w:rFonts w:hint="eastAsia"/>
        </w:rPr>
        <w:t>화면에서</w:t>
      </w:r>
    </w:p>
    <w:p w14:paraId="36CF4DDA" w14:textId="28DD8A04" w:rsidR="00B3099D" w:rsidRDefault="00B3099D" w:rsidP="00F12926">
      <w:r>
        <w:rPr>
          <w:rFonts w:hint="eastAsia"/>
        </w:rPr>
        <w:t>1</w:t>
      </w:r>
      <w:r>
        <w:t xml:space="preserve">) Foreign Keys </w:t>
      </w:r>
      <w:r>
        <w:rPr>
          <w:rFonts w:hint="eastAsia"/>
        </w:rPr>
        <w:t>탭을 선택한다.</w:t>
      </w:r>
      <w:r>
        <w:t xml:space="preserve"> </w:t>
      </w:r>
      <w:r>
        <w:rPr>
          <w:rFonts w:hint="eastAsia"/>
        </w:rPr>
        <w:t xml:space="preserve">이 탭에서 </w:t>
      </w:r>
      <w:r w:rsidR="00AE2AE3">
        <w:t>student 테이블</w:t>
      </w:r>
      <w:r w:rsidR="000245DA">
        <w:rPr>
          <w:rFonts w:hint="eastAsia"/>
        </w:rPr>
        <w:t xml:space="preserve">의 </w:t>
      </w:r>
      <w:r>
        <w:rPr>
          <w:rFonts w:hint="eastAsia"/>
        </w:rPr>
        <w:t xml:space="preserve">외래키를 등록 </w:t>
      </w:r>
      <w:proofErr w:type="gramStart"/>
      <w:r>
        <w:rPr>
          <w:rFonts w:hint="eastAsia"/>
        </w:rPr>
        <w:t>삭제 할</w:t>
      </w:r>
      <w:proofErr w:type="gramEnd"/>
      <w:r>
        <w:rPr>
          <w:rFonts w:hint="eastAsia"/>
        </w:rPr>
        <w:t xml:space="preserve"> 수 있다.</w:t>
      </w:r>
    </w:p>
    <w:p w14:paraId="07DEF81E" w14:textId="12D8CE77" w:rsidR="00B3099D" w:rsidRDefault="00B3099D" w:rsidP="00F12926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새로 만들 외래키의 이름을 입력한다.</w:t>
      </w:r>
    </w:p>
    <w:p w14:paraId="2A7B5DEB" w14:textId="03278070" w:rsidR="00010810" w:rsidRDefault="00010810" w:rsidP="00F12926">
      <w:r>
        <w:rPr>
          <w:rFonts w:hint="eastAsia"/>
        </w:rPr>
        <w:t xml:space="preserve"> </w:t>
      </w:r>
      <w:r>
        <w:t xml:space="preserve">  </w:t>
      </w:r>
      <w:r w:rsidR="00AE2AE3">
        <w:t>student 테이블</w:t>
      </w:r>
      <w:r>
        <w:rPr>
          <w:rFonts w:hint="eastAsia"/>
        </w:rPr>
        <w:t xml:space="preserve">의 </w:t>
      </w:r>
      <w:proofErr w:type="spellStart"/>
      <w:r>
        <w:t>departmentId</w:t>
      </w:r>
      <w:proofErr w:type="spellEnd"/>
      <w:r>
        <w:t xml:space="preserve"> </w:t>
      </w:r>
      <w:r>
        <w:rPr>
          <w:rFonts w:hint="eastAsia"/>
        </w:rPr>
        <w:t xml:space="preserve">외래키가 </w:t>
      </w:r>
      <w:r w:rsidR="00AE2AE3">
        <w:t>department 테이블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i</w:t>
      </w:r>
      <w:r>
        <w:t xml:space="preserve">d </w:t>
      </w:r>
      <w:r w:rsidR="00F9223C">
        <w:rPr>
          <w:rFonts w:hint="eastAsia"/>
        </w:rPr>
        <w:t>필드와 일치해야 하므로</w:t>
      </w:r>
    </w:p>
    <w:p w14:paraId="741D44DC" w14:textId="640C27E9" w:rsidR="00F9223C" w:rsidRDefault="00F9223C" w:rsidP="00F12926">
      <w:r>
        <w:rPr>
          <w:rFonts w:hint="eastAsia"/>
        </w:rPr>
        <w:t xml:space="preserve"> </w:t>
      </w:r>
      <w:r>
        <w:t xml:space="preserve">  </w:t>
      </w:r>
      <w:proofErr w:type="spellStart"/>
      <w:r>
        <w:t>FK_Student_Department</w:t>
      </w:r>
      <w:proofErr w:type="spellEnd"/>
      <w:r>
        <w:t xml:space="preserve"> </w:t>
      </w:r>
      <w:r>
        <w:rPr>
          <w:rFonts w:hint="eastAsia"/>
        </w:rPr>
        <w:t>형태의 이름을 부여하였다.</w:t>
      </w:r>
    </w:p>
    <w:p w14:paraId="33098CA8" w14:textId="7ABCF185" w:rsidR="00F9223C" w:rsidRDefault="00F9223C" w:rsidP="00F12926">
      <w:r>
        <w:rPr>
          <w:rFonts w:hint="eastAsia"/>
        </w:rPr>
        <w:t>3</w:t>
      </w:r>
      <w:r>
        <w:t>)</w:t>
      </w:r>
      <w:r w:rsidR="00A513DF">
        <w:t xml:space="preserve"> student2 </w:t>
      </w:r>
      <w:r w:rsidR="00A513DF">
        <w:rPr>
          <w:rFonts w:hint="eastAsia"/>
        </w:rPr>
        <w:t xml:space="preserve">데이터베이스의 </w:t>
      </w:r>
      <w:r w:rsidR="00AE2AE3">
        <w:t>department 테이블</w:t>
      </w:r>
      <w:r w:rsidR="00A513DF">
        <w:rPr>
          <w:rFonts w:hint="eastAsia"/>
        </w:rPr>
        <w:t>을 선택한다.</w:t>
      </w:r>
    </w:p>
    <w:p w14:paraId="6CE5ABC0" w14:textId="43A54071" w:rsidR="00A513DF" w:rsidRDefault="00A513DF" w:rsidP="00F12926">
      <w:r>
        <w:rPr>
          <w:rFonts w:hint="eastAsia"/>
        </w:rPr>
        <w:lastRenderedPageBreak/>
        <w:t>4</w:t>
      </w:r>
      <w:r>
        <w:t xml:space="preserve">) </w:t>
      </w:r>
      <w:r w:rsidR="00AE2AE3">
        <w:t>student 테이블</w:t>
      </w:r>
      <w:r w:rsidR="00AC5483">
        <w:rPr>
          <w:rFonts w:hint="eastAsia"/>
        </w:rPr>
        <w:t xml:space="preserve">의 외래키를 선택한다 </w:t>
      </w:r>
      <w:r w:rsidR="00AC5483">
        <w:t>(</w:t>
      </w:r>
      <w:proofErr w:type="spellStart"/>
      <w:r w:rsidR="00AC5483">
        <w:t>departmentId</w:t>
      </w:r>
      <w:proofErr w:type="spellEnd"/>
      <w:r w:rsidR="00AC5483">
        <w:t xml:space="preserve"> </w:t>
      </w:r>
      <w:r w:rsidR="00AC5483">
        <w:rPr>
          <w:rFonts w:hint="eastAsia"/>
        </w:rPr>
        <w:t xml:space="preserve">필드가 </w:t>
      </w:r>
      <w:proofErr w:type="spellStart"/>
      <w:r w:rsidR="00AC5483">
        <w:rPr>
          <w:rFonts w:hint="eastAsia"/>
        </w:rPr>
        <w:t>외래키</w:t>
      </w:r>
      <w:proofErr w:type="spellEnd"/>
      <w:r w:rsidR="00AC5483">
        <w:rPr>
          <w:rFonts w:hint="eastAsia"/>
        </w:rPr>
        <w:t>)</w:t>
      </w:r>
    </w:p>
    <w:p w14:paraId="6AD9789C" w14:textId="1538B9DB" w:rsidR="00AC5483" w:rsidRDefault="00AC5483" w:rsidP="00F12926">
      <w:r>
        <w:rPr>
          <w:rFonts w:hint="eastAsia"/>
        </w:rPr>
        <w:t>5</w:t>
      </w:r>
      <w:r>
        <w:t xml:space="preserve">) </w:t>
      </w:r>
      <w:proofErr w:type="spellStart"/>
      <w:r w:rsidR="00477818">
        <w:t>departmentId</w:t>
      </w:r>
      <w:proofErr w:type="spellEnd"/>
      <w:r w:rsidR="00477818">
        <w:t xml:space="preserve"> </w:t>
      </w:r>
      <w:r w:rsidR="00477818">
        <w:rPr>
          <w:rFonts w:hint="eastAsia"/>
        </w:rPr>
        <w:t xml:space="preserve">필드가 </w:t>
      </w:r>
      <w:proofErr w:type="spellStart"/>
      <w:r w:rsidR="00477818">
        <w:rPr>
          <w:rFonts w:hint="eastAsia"/>
        </w:rPr>
        <w:t>가르키는</w:t>
      </w:r>
      <w:proofErr w:type="spellEnd"/>
      <w:r w:rsidR="00477818">
        <w:rPr>
          <w:rFonts w:hint="eastAsia"/>
        </w:rPr>
        <w:t xml:space="preserve"> </w:t>
      </w:r>
      <w:r w:rsidR="00477818">
        <w:t xml:space="preserve">department </w:t>
      </w:r>
      <w:r w:rsidR="00477818">
        <w:rPr>
          <w:rFonts w:hint="eastAsia"/>
        </w:rPr>
        <w:t xml:space="preserve">필드의 </w:t>
      </w:r>
      <w:r w:rsidR="00477818">
        <w:t xml:space="preserve">id </w:t>
      </w:r>
      <w:r w:rsidR="00477818">
        <w:rPr>
          <w:rFonts w:hint="eastAsia"/>
        </w:rPr>
        <w:t>필드를 선택한다.</w:t>
      </w:r>
    </w:p>
    <w:p w14:paraId="75C4E0D2" w14:textId="77777777" w:rsidR="00945EF4" w:rsidRDefault="00945EF4" w:rsidP="00F12926"/>
    <w:p w14:paraId="3E73127F" w14:textId="55D81AEA" w:rsidR="006A0A24" w:rsidRDefault="006A0A24" w:rsidP="00F12926">
      <w:r>
        <w:rPr>
          <w:rFonts w:hint="eastAsia"/>
        </w:rPr>
        <w:t xml:space="preserve">마지막으로 </w:t>
      </w:r>
      <w:r>
        <w:t xml:space="preserve">Apply </w:t>
      </w:r>
      <w:r>
        <w:rPr>
          <w:rFonts w:hint="eastAsia"/>
        </w:rPr>
        <w:t>버튼을 클릭하면,</w:t>
      </w:r>
      <w:r>
        <w:t xml:space="preserve"> </w:t>
      </w:r>
      <w:proofErr w:type="spellStart"/>
      <w:r w:rsidR="00820D9F">
        <w:rPr>
          <w:rFonts w:hint="eastAsia"/>
        </w:rPr>
        <w:t>외래키</w:t>
      </w:r>
      <w:proofErr w:type="spellEnd"/>
      <w:r w:rsidR="00820D9F">
        <w:rPr>
          <w:rFonts w:hint="eastAsia"/>
        </w:rPr>
        <w:t xml:space="preserve"> 제약조건이 등록된다.</w:t>
      </w:r>
    </w:p>
    <w:p w14:paraId="74855095" w14:textId="77777777" w:rsidR="00820D9F" w:rsidRDefault="00820D9F" w:rsidP="00F12926"/>
    <w:p w14:paraId="4B65822E" w14:textId="372A9DE4" w:rsidR="00820D9F" w:rsidRDefault="0023274E" w:rsidP="0023274E">
      <w:pPr>
        <w:pStyle w:val="3"/>
      </w:pPr>
      <w:r>
        <w:rPr>
          <w:rFonts w:hint="eastAsia"/>
        </w:rPr>
        <w:t>삭제</w:t>
      </w:r>
    </w:p>
    <w:p w14:paraId="54699F4E" w14:textId="77777777" w:rsidR="00CF3438" w:rsidRDefault="0023274E" w:rsidP="00F12926">
      <w:r w:rsidRPr="0023274E">
        <w:rPr>
          <w:noProof/>
        </w:rPr>
        <w:drawing>
          <wp:inline distT="0" distB="0" distL="0" distR="0" wp14:anchorId="2A526987" wp14:editId="36A72A00">
            <wp:extent cx="3305636" cy="2286319"/>
            <wp:effectExtent l="0" t="0" r="952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DC10" w14:textId="51480EB9" w:rsidR="0023274E" w:rsidRDefault="00CF3438" w:rsidP="00F12926">
      <w:r w:rsidRPr="006A0A24">
        <w:rPr>
          <w:noProof/>
        </w:rPr>
        <w:drawing>
          <wp:inline distT="0" distB="0" distL="0" distR="0" wp14:anchorId="0160C306" wp14:editId="78265C7F">
            <wp:extent cx="790685" cy="2286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F39C" w14:textId="5968B063" w:rsidR="0023274E" w:rsidRDefault="0023274E" w:rsidP="00F12926">
      <w:r>
        <w:rPr>
          <w:rFonts w:hint="eastAsia"/>
        </w:rPr>
        <w:t xml:space="preserve">삭제할 외래키를 </w:t>
      </w:r>
      <w:proofErr w:type="spellStart"/>
      <w:r>
        <w:rPr>
          <w:rFonts w:hint="eastAsia"/>
        </w:rPr>
        <w:t>우클릭하고</w:t>
      </w:r>
      <w:proofErr w:type="spellEnd"/>
      <w:r>
        <w:rPr>
          <w:rFonts w:hint="eastAsia"/>
        </w:rPr>
        <w:t>,</w:t>
      </w:r>
      <w:r>
        <w:t xml:space="preserve"> "Delete selected" </w:t>
      </w:r>
      <w:r>
        <w:rPr>
          <w:rFonts w:hint="eastAsia"/>
        </w:rPr>
        <w:t>메뉴를 클릭하고</w:t>
      </w:r>
    </w:p>
    <w:p w14:paraId="1D106BF2" w14:textId="537A6020" w:rsidR="0023274E" w:rsidRDefault="0023274E" w:rsidP="0023274E">
      <w:r>
        <w:rPr>
          <w:rFonts w:hint="eastAsia"/>
        </w:rPr>
        <w:t xml:space="preserve">마지막으로 </w:t>
      </w:r>
      <w:r>
        <w:t xml:space="preserve">Apply </w:t>
      </w:r>
      <w:r>
        <w:rPr>
          <w:rFonts w:hint="eastAsia"/>
        </w:rPr>
        <w:t>버튼을 클릭하면,</w:t>
      </w:r>
      <w:r>
        <w:t xml:space="preserve">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제약조건이 제거된다.</w:t>
      </w:r>
    </w:p>
    <w:p w14:paraId="7F5240C1" w14:textId="77777777" w:rsidR="006A0A24" w:rsidRDefault="006A0A24" w:rsidP="00F12926"/>
    <w:p w14:paraId="5AFD213F" w14:textId="3BF15DFB" w:rsidR="00C977F8" w:rsidRDefault="00C977F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5AF35D5" w14:textId="764CC04F" w:rsidR="00C977F8" w:rsidRDefault="00AE2AE3" w:rsidP="00AE2AE3">
      <w:pPr>
        <w:pStyle w:val="2"/>
      </w:pPr>
      <w:bookmarkStart w:id="4" w:name="_Toc144855060"/>
      <w:proofErr w:type="spellStart"/>
      <w:r>
        <w:lastRenderedPageBreak/>
        <w:t>sugang</w:t>
      </w:r>
      <w:proofErr w:type="spellEnd"/>
      <w:r>
        <w:t xml:space="preserve"> </w:t>
      </w:r>
      <w:r>
        <w:rPr>
          <w:rFonts w:hint="eastAsia"/>
        </w:rPr>
        <w:t xml:space="preserve">테이블의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제약조건</w:t>
      </w:r>
      <w:bookmarkEnd w:id="4"/>
    </w:p>
    <w:p w14:paraId="3C2863C9" w14:textId="7488F327" w:rsidR="009F0FCC" w:rsidRDefault="009F0FCC" w:rsidP="009F0FCC">
      <w:r>
        <w:rPr>
          <w:rFonts w:hint="eastAsia"/>
          <w:noProof/>
        </w:rPr>
        <w:drawing>
          <wp:inline distT="0" distB="0" distL="0" distR="0" wp14:anchorId="44E516E7" wp14:editId="23AC7FF3">
            <wp:extent cx="5266690" cy="4245610"/>
            <wp:effectExtent l="0" t="0" r="0" b="254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FEEF" w14:textId="77777777" w:rsidR="009F0FCC" w:rsidRPr="009F0FCC" w:rsidRDefault="009F0FCC" w:rsidP="009F0FCC"/>
    <w:p w14:paraId="6B64170C" w14:textId="571E2BF3" w:rsidR="00AE2AE3" w:rsidRDefault="00AE2AE3" w:rsidP="00AE2AE3">
      <w:r w:rsidRPr="00AE2AE3">
        <w:rPr>
          <w:noProof/>
        </w:rPr>
        <w:drawing>
          <wp:inline distT="0" distB="0" distL="0" distR="0" wp14:anchorId="3B89007E" wp14:editId="11E4A344">
            <wp:extent cx="4601217" cy="2934109"/>
            <wp:effectExtent l="0" t="0" r="889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55AD" w14:textId="77777777" w:rsidR="00AE2AE3" w:rsidRDefault="00AE2AE3" w:rsidP="00AE2AE3"/>
    <w:p w14:paraId="537C39F3" w14:textId="64B945C3" w:rsidR="00AE2AE3" w:rsidRDefault="00AE2AE3" w:rsidP="00AE2AE3">
      <w:proofErr w:type="spellStart"/>
      <w:r>
        <w:rPr>
          <w:rFonts w:hint="eastAsia"/>
        </w:rPr>
        <w:t>s</w:t>
      </w:r>
      <w:r>
        <w:t>ugang</w:t>
      </w:r>
      <w:proofErr w:type="spellEnd"/>
      <w:r>
        <w:t xml:space="preserve"> </w:t>
      </w:r>
      <w:r>
        <w:rPr>
          <w:rFonts w:hint="eastAsia"/>
        </w:rPr>
        <w:t>테이블에는 두 개의 외래키가 있다.</w:t>
      </w:r>
    </w:p>
    <w:p w14:paraId="150727E6" w14:textId="5E2AE855" w:rsidR="00AE2AE3" w:rsidRDefault="00AE2AE3" w:rsidP="00AE2AE3">
      <w:r>
        <w:rPr>
          <w:rFonts w:hint="eastAsia"/>
        </w:rPr>
        <w:t xml:space="preserve"> </w:t>
      </w:r>
      <w:r>
        <w:t xml:space="preserve">  </w:t>
      </w:r>
      <w:proofErr w:type="spellStart"/>
      <w:r>
        <w:t>sugang</w:t>
      </w:r>
      <w:proofErr w:type="spellEnd"/>
      <w:r>
        <w:t xml:space="preserve"> </w:t>
      </w:r>
      <w:r>
        <w:rPr>
          <w:rFonts w:hint="eastAsia"/>
        </w:rPr>
        <w:t xml:space="preserve">테이블의 </w:t>
      </w:r>
      <w:proofErr w:type="spellStart"/>
      <w:r>
        <w:t>lectudeId</w:t>
      </w:r>
      <w:proofErr w:type="spellEnd"/>
      <w:r>
        <w:t xml:space="preserve"> </w:t>
      </w:r>
      <w:r>
        <w:rPr>
          <w:rFonts w:hint="eastAsia"/>
        </w:rPr>
        <w:t>외래키는 l</w:t>
      </w:r>
      <w:r w:rsidR="009F0FCC">
        <w:rPr>
          <w:rFonts w:hint="eastAsia"/>
        </w:rPr>
        <w:t>e</w:t>
      </w:r>
      <w:r w:rsidR="009F0FCC">
        <w:t xml:space="preserve">cture </w:t>
      </w:r>
      <w:r w:rsidR="009F0FCC">
        <w:rPr>
          <w:rFonts w:hint="eastAsia"/>
        </w:rPr>
        <w:t xml:space="preserve">테이블의 </w:t>
      </w:r>
      <w:r w:rsidR="009F0FCC">
        <w:t xml:space="preserve">id </w:t>
      </w:r>
      <w:r w:rsidR="009F0FCC">
        <w:rPr>
          <w:rFonts w:hint="eastAsia"/>
        </w:rPr>
        <w:t xml:space="preserve">기본키를 </w:t>
      </w:r>
      <w:proofErr w:type="spellStart"/>
      <w:r w:rsidR="009F0FCC">
        <w:rPr>
          <w:rFonts w:hint="eastAsia"/>
        </w:rPr>
        <w:t>가르킨다</w:t>
      </w:r>
      <w:proofErr w:type="spellEnd"/>
      <w:r w:rsidR="009F0FCC">
        <w:rPr>
          <w:rFonts w:hint="eastAsia"/>
        </w:rPr>
        <w:t>.</w:t>
      </w:r>
    </w:p>
    <w:p w14:paraId="76CF5212" w14:textId="209E7978" w:rsidR="009F0FCC" w:rsidRDefault="009F0FCC" w:rsidP="00AE2AE3">
      <w:r>
        <w:rPr>
          <w:rFonts w:hint="eastAsia"/>
        </w:rPr>
        <w:t xml:space="preserve"> </w:t>
      </w:r>
      <w:r>
        <w:t xml:space="preserve">  </w:t>
      </w:r>
      <w:proofErr w:type="spellStart"/>
      <w:r>
        <w:t>sugang</w:t>
      </w:r>
      <w:proofErr w:type="spellEnd"/>
      <w:r>
        <w:t xml:space="preserve"> </w:t>
      </w:r>
      <w:r>
        <w:rPr>
          <w:rFonts w:hint="eastAsia"/>
        </w:rPr>
        <w:t xml:space="preserve">테이블의 </w:t>
      </w:r>
      <w:proofErr w:type="spellStart"/>
      <w:r>
        <w:t>studentId</w:t>
      </w:r>
      <w:proofErr w:type="spellEnd"/>
      <w:r>
        <w:t xml:space="preserve"> </w:t>
      </w:r>
      <w:r>
        <w:rPr>
          <w:rFonts w:hint="eastAsia"/>
        </w:rPr>
        <w:t xml:space="preserve">외래키는 </w:t>
      </w:r>
      <w:r>
        <w:t xml:space="preserve">student </w:t>
      </w:r>
      <w:r>
        <w:rPr>
          <w:rFonts w:hint="eastAsia"/>
        </w:rPr>
        <w:t xml:space="preserve">테이블의 </w:t>
      </w:r>
      <w:r>
        <w:t xml:space="preserve">id </w:t>
      </w:r>
      <w:r>
        <w:rPr>
          <w:rFonts w:hint="eastAsia"/>
        </w:rPr>
        <w:t xml:space="preserve">기본키를 </w:t>
      </w:r>
      <w:proofErr w:type="spellStart"/>
      <w:r>
        <w:rPr>
          <w:rFonts w:hint="eastAsia"/>
        </w:rPr>
        <w:t>가르킨다</w:t>
      </w:r>
      <w:proofErr w:type="spellEnd"/>
      <w:r>
        <w:rPr>
          <w:rFonts w:hint="eastAsia"/>
        </w:rPr>
        <w:t>.</w:t>
      </w:r>
    </w:p>
    <w:p w14:paraId="6C5D00E3" w14:textId="77777777" w:rsidR="00C016A2" w:rsidRDefault="00C016A2" w:rsidP="00AE2AE3"/>
    <w:p w14:paraId="45654EC2" w14:textId="77777777" w:rsidR="00F96570" w:rsidRDefault="00C016A2" w:rsidP="00AE2AE3">
      <w:proofErr w:type="spellStart"/>
      <w:r>
        <w:rPr>
          <w:rFonts w:hint="eastAsia"/>
        </w:rPr>
        <w:t>s</w:t>
      </w:r>
      <w:r>
        <w:t>ugang</w:t>
      </w:r>
      <w:proofErr w:type="spellEnd"/>
      <w:r>
        <w:t xml:space="preserve"> </w:t>
      </w:r>
      <w:r>
        <w:rPr>
          <w:rFonts w:hint="eastAsia"/>
        </w:rPr>
        <w:t>테이블의 레코드 한 개는,</w:t>
      </w:r>
    </w:p>
    <w:p w14:paraId="2EE71EC6" w14:textId="741ADB8B" w:rsidR="00C016A2" w:rsidRDefault="00C016A2" w:rsidP="00AE2AE3">
      <w:r>
        <w:t xml:space="preserve">   </w:t>
      </w:r>
      <w:proofErr w:type="spellStart"/>
      <w:r>
        <w:t>studentId</w:t>
      </w:r>
      <w:proofErr w:type="spellEnd"/>
      <w:r>
        <w:t xml:space="preserve"> </w:t>
      </w:r>
      <w:r>
        <w:rPr>
          <w:rFonts w:hint="eastAsia"/>
        </w:rPr>
        <w:t xml:space="preserve">외래키가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학생이</w:t>
      </w:r>
    </w:p>
    <w:p w14:paraId="1EAB7197" w14:textId="67EEE8B0" w:rsidR="00C016A2" w:rsidRDefault="00C016A2" w:rsidP="00AE2AE3">
      <w:r>
        <w:rPr>
          <w:rFonts w:hint="eastAsia"/>
        </w:rPr>
        <w:t xml:space="preserve"> </w:t>
      </w:r>
      <w:r>
        <w:t xml:space="preserve">  </w:t>
      </w:r>
      <w:proofErr w:type="spellStart"/>
      <w:r>
        <w:t>lectureId</w:t>
      </w:r>
      <w:proofErr w:type="spellEnd"/>
      <w:r>
        <w:t xml:space="preserve"> </w:t>
      </w:r>
      <w:r>
        <w:rPr>
          <w:rFonts w:hint="eastAsia"/>
        </w:rPr>
        <w:t xml:space="preserve">외래키가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강좌를 </w:t>
      </w:r>
      <w:proofErr w:type="spellStart"/>
      <w:r w:rsidR="0048173C">
        <w:rPr>
          <w:rFonts w:hint="eastAsia"/>
        </w:rPr>
        <w:t>수강신청하고</w:t>
      </w:r>
      <w:proofErr w:type="spellEnd"/>
      <w:r w:rsidR="0048173C">
        <w:rPr>
          <w:rFonts w:hint="eastAsia"/>
        </w:rPr>
        <w:t xml:space="preserve"> 있음을 의미한다.</w:t>
      </w:r>
    </w:p>
    <w:p w14:paraId="5F5A99DA" w14:textId="77777777" w:rsidR="0048173C" w:rsidRDefault="0048173C" w:rsidP="00AE2AE3"/>
    <w:p w14:paraId="24E277A4" w14:textId="5B7A11BD" w:rsidR="0048173C" w:rsidRPr="00486553" w:rsidRDefault="0048173C" w:rsidP="00AE2AE3">
      <w:pPr>
        <w:rPr>
          <w:u w:val="single"/>
        </w:rPr>
      </w:pPr>
      <w:r w:rsidRPr="00486553">
        <w:rPr>
          <w:rFonts w:hint="eastAsia"/>
          <w:u w:val="single"/>
        </w:rPr>
        <w:t xml:space="preserve">그래서 </w:t>
      </w:r>
      <w:proofErr w:type="spellStart"/>
      <w:r w:rsidRPr="00486553">
        <w:rPr>
          <w:u w:val="single"/>
        </w:rPr>
        <w:t>sugang</w:t>
      </w:r>
      <w:proofErr w:type="spellEnd"/>
      <w:r w:rsidRPr="00486553">
        <w:rPr>
          <w:u w:val="single"/>
        </w:rPr>
        <w:t xml:space="preserve"> </w:t>
      </w:r>
      <w:r w:rsidRPr="00486553">
        <w:rPr>
          <w:rFonts w:hint="eastAsia"/>
          <w:u w:val="single"/>
        </w:rPr>
        <w:t xml:space="preserve">테이블에 수강신청 레코드가 있는 </w:t>
      </w:r>
      <w:r w:rsidRPr="00486553">
        <w:rPr>
          <w:u w:val="single"/>
        </w:rPr>
        <w:t xml:space="preserve">student </w:t>
      </w:r>
      <w:r w:rsidRPr="00486553">
        <w:rPr>
          <w:rFonts w:hint="eastAsia"/>
          <w:u w:val="single"/>
        </w:rPr>
        <w:t>레코드를 삭제하려고 하면</w:t>
      </w:r>
    </w:p>
    <w:p w14:paraId="3AC41E57" w14:textId="0437AD70" w:rsidR="0048173C" w:rsidRPr="00486553" w:rsidRDefault="002C1502" w:rsidP="00AE2AE3">
      <w:pPr>
        <w:rPr>
          <w:u w:val="single"/>
        </w:rPr>
      </w:pPr>
      <w:r w:rsidRPr="00486553">
        <w:rPr>
          <w:rFonts w:hint="eastAsia"/>
          <w:u w:val="single"/>
        </w:rPr>
        <w:t>참조 무결성 제약조건 위반 에러</w:t>
      </w:r>
      <w:r w:rsidRPr="00486553">
        <w:rPr>
          <w:u w:val="single"/>
        </w:rPr>
        <w:t>(</w:t>
      </w:r>
      <w:proofErr w:type="spellStart"/>
      <w:r w:rsidRPr="00486553">
        <w:rPr>
          <w:rFonts w:hint="eastAsia"/>
          <w:u w:val="single"/>
        </w:rPr>
        <w:t>외래키</w:t>
      </w:r>
      <w:proofErr w:type="spellEnd"/>
      <w:r w:rsidRPr="00486553">
        <w:rPr>
          <w:rFonts w:hint="eastAsia"/>
          <w:u w:val="single"/>
        </w:rPr>
        <w:t xml:space="preserve"> 제약조건 위반 에러)가 발생한다.</w:t>
      </w:r>
    </w:p>
    <w:p w14:paraId="0DBA7ADD" w14:textId="54A3B581" w:rsidR="00F43C1B" w:rsidRPr="002C1502" w:rsidRDefault="00F43C1B" w:rsidP="00F43C1B"/>
    <w:p w14:paraId="48A5C4B1" w14:textId="26E23E83" w:rsidR="00FB428F" w:rsidRDefault="00FB428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CFF46FC" w14:textId="6214E2F6" w:rsidR="00FB428F" w:rsidRPr="00FB428F" w:rsidRDefault="00FB428F" w:rsidP="00FB428F">
      <w:pPr>
        <w:pStyle w:val="2"/>
      </w:pPr>
      <w:bookmarkStart w:id="5" w:name="_Toc144855061"/>
      <w:r>
        <w:rPr>
          <w:rFonts w:hint="eastAsia"/>
        </w:rPr>
        <w:lastRenderedPageBreak/>
        <w:t>참조 무결성 제약조건 위반 피하기</w:t>
      </w:r>
      <w:bookmarkEnd w:id="5"/>
    </w:p>
    <w:p w14:paraId="7E018A0A" w14:textId="12A73477" w:rsidR="00F12926" w:rsidRDefault="00F12926" w:rsidP="009B75E3">
      <w:r>
        <w:rPr>
          <w:rFonts w:hint="eastAsia"/>
        </w:rPr>
        <w:t>참조 무결성 제약조건 위반 에러를 피하는 방법은 다음과 같다.</w:t>
      </w:r>
    </w:p>
    <w:p w14:paraId="33946A89" w14:textId="25221307" w:rsidR="00F12926" w:rsidRDefault="00F12926" w:rsidP="009B75E3"/>
    <w:p w14:paraId="2740BC86" w14:textId="53A71491" w:rsidR="00FB428F" w:rsidRDefault="00FB428F" w:rsidP="00FB428F">
      <w:pPr>
        <w:pStyle w:val="3"/>
      </w:pP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</w:p>
    <w:p w14:paraId="4BCCE9E6" w14:textId="2DECD0A2" w:rsidR="00FB428F" w:rsidRDefault="00CA5D08" w:rsidP="00FB428F">
      <w:r>
        <w:rPr>
          <w:rFonts w:hint="eastAsia"/>
        </w:rPr>
        <w:t>department 테이블</w:t>
      </w:r>
      <w:r w:rsidR="00FB428F">
        <w:rPr>
          <w:rFonts w:hint="eastAsia"/>
        </w:rPr>
        <w:t xml:space="preserve">의 레코드를 삭제하기 전에, 먼저 그 레코드를 참조하는 </w:t>
      </w:r>
      <w:r>
        <w:t>student 레코드</w:t>
      </w:r>
      <w:r w:rsidR="00FB428F">
        <w:rPr>
          <w:rFonts w:hint="eastAsia"/>
        </w:rPr>
        <w:t>들을 전부 삭제한다.</w:t>
      </w:r>
    </w:p>
    <w:p w14:paraId="0663A0F3" w14:textId="78C95C59" w:rsidR="00FB428F" w:rsidRDefault="00FB428F" w:rsidP="00FB428F"/>
    <w:p w14:paraId="5FE8AB15" w14:textId="3B8832D6" w:rsidR="00FB428F" w:rsidRDefault="00FB428F" w:rsidP="00FB428F">
      <w:r>
        <w:rPr>
          <w:rFonts w:hint="eastAsia"/>
        </w:rPr>
        <w:t>예: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428F" w14:paraId="092FC5A1" w14:textId="77777777" w:rsidTr="00FB428F">
        <w:tc>
          <w:tcPr>
            <w:tcW w:w="10456" w:type="dxa"/>
          </w:tcPr>
          <w:p w14:paraId="2171341F" w14:textId="7567FDD4" w:rsidR="00FB428F" w:rsidRDefault="00FB428F" w:rsidP="00FB428F">
            <w:r>
              <w:rPr>
                <w:rFonts w:hint="eastAsia"/>
              </w:rPr>
              <w:t xml:space="preserve">DELETE FROM </w:t>
            </w:r>
            <w:r w:rsidR="00D874D7">
              <w:t>s</w:t>
            </w:r>
            <w:r>
              <w:rPr>
                <w:rFonts w:hint="eastAsia"/>
              </w:rPr>
              <w:t xml:space="preserve">tudent WHERE </w:t>
            </w:r>
            <w:proofErr w:type="spellStart"/>
            <w:r>
              <w:rPr>
                <w:rFonts w:hint="eastAsia"/>
              </w:rPr>
              <w:t>departmentId</w:t>
            </w:r>
            <w:proofErr w:type="spellEnd"/>
            <w:r>
              <w:rPr>
                <w:rFonts w:hint="eastAsia"/>
              </w:rPr>
              <w:t xml:space="preserve"> = </w:t>
            </w:r>
            <w:r>
              <w:t>2;</w:t>
            </w:r>
          </w:p>
          <w:p w14:paraId="334D6CDE" w14:textId="73BF92CD" w:rsidR="00FB428F" w:rsidRPr="00D874D7" w:rsidRDefault="00FB428F" w:rsidP="00FB428F"/>
          <w:p w14:paraId="587AFBB0" w14:textId="576447BF" w:rsidR="00FB428F" w:rsidRDefault="00FB428F" w:rsidP="00FB428F">
            <w:r>
              <w:t xml:space="preserve">DELETE FROM </w:t>
            </w:r>
            <w:r w:rsidR="00D874D7">
              <w:t>d</w:t>
            </w:r>
            <w:r>
              <w:t>epartment WHERE id = 2;</w:t>
            </w:r>
          </w:p>
          <w:p w14:paraId="469CD1F7" w14:textId="702DA072" w:rsidR="00FB428F" w:rsidRPr="00D874D7" w:rsidRDefault="00FB428F" w:rsidP="00FB428F"/>
        </w:tc>
      </w:tr>
    </w:tbl>
    <w:p w14:paraId="731322C4" w14:textId="24AA7E1C" w:rsidR="00FB428F" w:rsidRDefault="00FB428F" w:rsidP="00FB428F"/>
    <w:p w14:paraId="73A6AE8D" w14:textId="300EA29C" w:rsidR="00FB428F" w:rsidRDefault="00FB428F" w:rsidP="00FB428F">
      <w:pPr>
        <w:pStyle w:val="3"/>
      </w:pPr>
      <w:r>
        <w:rPr>
          <w:rFonts w:hint="eastAsia"/>
        </w:rPr>
        <w:t>Casca</w:t>
      </w:r>
      <w:r>
        <w:t>d</w:t>
      </w:r>
      <w:r>
        <w:rPr>
          <w:rFonts w:hint="eastAsia"/>
        </w:rPr>
        <w:t>e Delete</w:t>
      </w:r>
      <w:r>
        <w:t xml:space="preserve"> </w:t>
      </w:r>
      <w:r>
        <w:rPr>
          <w:rFonts w:hint="eastAsia"/>
        </w:rPr>
        <w:t>옵션</w:t>
      </w:r>
    </w:p>
    <w:p w14:paraId="565DFE57" w14:textId="38CFD9E2" w:rsidR="00FB428F" w:rsidRDefault="00FB428F" w:rsidP="00FB428F"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제약 조건을 생성할 때, </w:t>
      </w:r>
      <w:proofErr w:type="spellStart"/>
      <w:r>
        <w:t>Casecade</w:t>
      </w:r>
      <w:proofErr w:type="spellEnd"/>
      <w:r>
        <w:t xml:space="preserve"> Delete </w:t>
      </w:r>
      <w:r>
        <w:rPr>
          <w:rFonts w:hint="eastAsia"/>
        </w:rPr>
        <w:t>옵션을 지정할 수 있다.</w:t>
      </w:r>
    </w:p>
    <w:p w14:paraId="18E6963C" w14:textId="57084C1F" w:rsidR="00FB428F" w:rsidRDefault="00FB428F" w:rsidP="00FB428F">
      <w:r>
        <w:rPr>
          <w:rFonts w:hint="eastAsia"/>
        </w:rPr>
        <w:t xml:space="preserve">이 옵션이 지정된 경우에는, </w:t>
      </w:r>
      <w:r w:rsidR="00CA5D08">
        <w:t>department 테이블</w:t>
      </w:r>
      <w:r>
        <w:rPr>
          <w:rFonts w:hint="eastAsia"/>
        </w:rPr>
        <w:t>의 레코드를 삭제할 때,</w:t>
      </w:r>
    </w:p>
    <w:p w14:paraId="56F9A2A0" w14:textId="0D4B1A57" w:rsidR="00FB428F" w:rsidRDefault="00FB428F" w:rsidP="00FB428F">
      <w:r>
        <w:rPr>
          <w:rFonts w:hint="eastAsia"/>
        </w:rPr>
        <w:t xml:space="preserve">그 레코드를 참조하는 </w:t>
      </w:r>
      <w:r w:rsidR="00CA5D08">
        <w:t>student 레코드</w:t>
      </w:r>
      <w:r>
        <w:rPr>
          <w:rFonts w:hint="eastAsia"/>
        </w:rPr>
        <w:t>들이 전부 자동으로 삭제된다.</w:t>
      </w:r>
    </w:p>
    <w:p w14:paraId="4EAC935F" w14:textId="77777777" w:rsidR="00FB428F" w:rsidRDefault="00FB428F" w:rsidP="00FB428F"/>
    <w:p w14:paraId="7F79DECB" w14:textId="329450C9" w:rsidR="00FB428F" w:rsidRDefault="00FB428F" w:rsidP="00FB428F">
      <w:proofErr w:type="spellStart"/>
      <w:r>
        <w:rPr>
          <w:rFonts w:hint="eastAsia"/>
        </w:rPr>
        <w:t>Casecade</w:t>
      </w:r>
      <w:proofErr w:type="spellEnd"/>
      <w:r>
        <w:rPr>
          <w:rFonts w:hint="eastAsia"/>
        </w:rPr>
        <w:t xml:space="preserve"> Delete 옵션 지정 방법</w:t>
      </w:r>
    </w:p>
    <w:p w14:paraId="5E12A1F6" w14:textId="44633594" w:rsidR="00FB428F" w:rsidRDefault="004A3691" w:rsidP="009B75E3">
      <w:r w:rsidRPr="004A3691">
        <w:rPr>
          <w:noProof/>
        </w:rPr>
        <w:drawing>
          <wp:inline distT="0" distB="0" distL="0" distR="0" wp14:anchorId="2D0B38B9" wp14:editId="5C6E9803">
            <wp:extent cx="6645910" cy="274828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EEA4" w14:textId="0BE518DC" w:rsidR="004A3691" w:rsidRPr="007D3C23" w:rsidRDefault="004A3691" w:rsidP="009B75E3">
      <w:pPr>
        <w:rPr>
          <w:u w:val="single"/>
        </w:rPr>
      </w:pPr>
      <w:r w:rsidRPr="007D3C23">
        <w:rPr>
          <w:rFonts w:hint="eastAsia"/>
          <w:u w:val="single"/>
        </w:rPr>
        <w:t>하지만 이렇게 설정하면,</w:t>
      </w:r>
      <w:r w:rsidRPr="007D3C23">
        <w:rPr>
          <w:u w:val="single"/>
        </w:rPr>
        <w:t xml:space="preserve"> </w:t>
      </w:r>
      <w:r w:rsidRPr="007D3C23">
        <w:rPr>
          <w:rFonts w:hint="eastAsia"/>
          <w:u w:val="single"/>
        </w:rPr>
        <w:t>자칫 실수로 데이터들이 몽땅 지워질 수 있어서 매우 위험하다.</w:t>
      </w:r>
    </w:p>
    <w:p w14:paraId="2E5BC943" w14:textId="77777777" w:rsidR="009F06BF" w:rsidRDefault="009F06BF" w:rsidP="009B75E3"/>
    <w:p w14:paraId="7933B58F" w14:textId="77777777" w:rsidR="009F06BF" w:rsidRDefault="009F06BF" w:rsidP="009B75E3"/>
    <w:p w14:paraId="0A5B8C5E" w14:textId="77777777" w:rsidR="007D3C23" w:rsidRDefault="007D3C23" w:rsidP="009B75E3"/>
    <w:p w14:paraId="5D94631C" w14:textId="0154ED68" w:rsidR="00883B59" w:rsidRPr="00883B59" w:rsidRDefault="00734D24" w:rsidP="00734D24">
      <w:pPr>
        <w:pStyle w:val="2"/>
      </w:pPr>
      <w:bookmarkStart w:id="6" w:name="_Toc144855062"/>
      <w:r>
        <w:rPr>
          <w:rFonts w:hint="eastAsia"/>
        </w:rPr>
        <w:t xml:space="preserve">삭제 관련 </w:t>
      </w:r>
      <w:r w:rsidR="00883B59" w:rsidRPr="00883B59">
        <w:rPr>
          <w:rFonts w:hint="eastAsia"/>
        </w:rPr>
        <w:t>조언</w:t>
      </w:r>
      <w:bookmarkEnd w:id="6"/>
    </w:p>
    <w:p w14:paraId="20AB1658" w14:textId="77777777" w:rsidR="00883B59" w:rsidRDefault="00883B59" w:rsidP="00883B59">
      <w:r>
        <w:rPr>
          <w:rFonts w:hint="eastAsia"/>
        </w:rPr>
        <w:t xml:space="preserve">일단 </w:t>
      </w:r>
      <w:r>
        <w:t>DB</w:t>
      </w:r>
      <w:r>
        <w:rPr>
          <w:rFonts w:hint="eastAsia"/>
        </w:rPr>
        <w:t>에 한 번 등록된 데이터는,</w:t>
      </w:r>
      <w:r>
        <w:t xml:space="preserve"> </w:t>
      </w:r>
      <w:r>
        <w:rPr>
          <w:rFonts w:hint="eastAsia"/>
        </w:rPr>
        <w:t>최대한 삭제하지 않는 것이 좋다.</w:t>
      </w:r>
    </w:p>
    <w:p w14:paraId="5E84FA65" w14:textId="77777777" w:rsidR="00883B59" w:rsidRDefault="00883B59" w:rsidP="00883B59">
      <w:r>
        <w:rPr>
          <w:rFonts w:hint="eastAsia"/>
        </w:rPr>
        <w:t xml:space="preserve">그 데이터가 필요할 때가 </w:t>
      </w:r>
      <w:proofErr w:type="spellStart"/>
      <w:r>
        <w:rPr>
          <w:rFonts w:hint="eastAsia"/>
        </w:rPr>
        <w:t>언제가</w:t>
      </w:r>
      <w:proofErr w:type="spellEnd"/>
      <w:r>
        <w:rPr>
          <w:rFonts w:hint="eastAsia"/>
        </w:rPr>
        <w:t xml:space="preserve"> 올 수 있기 때문이다.</w:t>
      </w:r>
    </w:p>
    <w:p w14:paraId="2E86D906" w14:textId="77777777" w:rsidR="00883B59" w:rsidRDefault="00883B59" w:rsidP="00883B59"/>
    <w:p w14:paraId="064076FA" w14:textId="77777777" w:rsidR="00883B59" w:rsidRDefault="00883B59" w:rsidP="00883B59">
      <w:r>
        <w:rPr>
          <w:rFonts w:hint="eastAsia"/>
        </w:rPr>
        <w:t>예를 들어 학생이 수강신청을 취소할 때,</w:t>
      </w:r>
      <w:r>
        <w:t xml:space="preserve"> </w:t>
      </w:r>
      <w:r>
        <w:rPr>
          <w:rFonts w:hint="eastAsia"/>
        </w:rPr>
        <w:t>수강 레코드를 삭제하기 보다,</w:t>
      </w:r>
    </w:p>
    <w:p w14:paraId="72210658" w14:textId="77777777" w:rsidR="00883B59" w:rsidRDefault="00883B59" w:rsidP="00883B59">
      <w:r>
        <w:rPr>
          <w:rFonts w:hint="eastAsia"/>
        </w:rPr>
        <w:t xml:space="preserve">취소 필드를 </w:t>
      </w:r>
      <w:r>
        <w:t>true</w:t>
      </w:r>
      <w:r>
        <w:rPr>
          <w:rFonts w:hint="eastAsia"/>
        </w:rPr>
        <w:t>로 변경하자.</w:t>
      </w:r>
    </w:p>
    <w:p w14:paraId="77FD60A4" w14:textId="77777777" w:rsidR="00883B59" w:rsidRDefault="00883B59" w:rsidP="00883B59">
      <w:r>
        <w:rPr>
          <w:rFonts w:hint="eastAsia"/>
        </w:rPr>
        <w:t>정상적인 수강 레코드를 조회할 때,</w:t>
      </w:r>
      <w:r>
        <w:t xml:space="preserve"> </w:t>
      </w:r>
      <w:r>
        <w:rPr>
          <w:rFonts w:hint="eastAsia"/>
        </w:rPr>
        <w:t xml:space="preserve">취소 필드가 </w:t>
      </w:r>
      <w:r>
        <w:t>false</w:t>
      </w:r>
      <w:r>
        <w:rPr>
          <w:rFonts w:hint="eastAsia"/>
        </w:rPr>
        <w:t>인 레코드들만 조회하면 된다.</w:t>
      </w:r>
    </w:p>
    <w:p w14:paraId="4E716B63" w14:textId="77777777" w:rsidR="00883B59" w:rsidRPr="00FF62DA" w:rsidRDefault="00883B59" w:rsidP="00883B59"/>
    <w:p w14:paraId="70319FE3" w14:textId="77777777" w:rsidR="00883B59" w:rsidRDefault="00883B59" w:rsidP="00883B59">
      <w:r>
        <w:rPr>
          <w:rFonts w:hint="eastAsia"/>
        </w:rPr>
        <w:t>예를 들어 학생이 자퇴하거나 졸업했을 때,</w:t>
      </w:r>
      <w:r>
        <w:t xml:space="preserve"> </w:t>
      </w:r>
      <w:r>
        <w:rPr>
          <w:rFonts w:hint="eastAsia"/>
        </w:rPr>
        <w:t>학생 레코드를 삭제하기 보다,</w:t>
      </w:r>
    </w:p>
    <w:p w14:paraId="3ACFA906" w14:textId="77777777" w:rsidR="00883B59" w:rsidRDefault="00883B59" w:rsidP="00883B59">
      <w:r>
        <w:rPr>
          <w:rFonts w:hint="eastAsia"/>
        </w:rPr>
        <w:t xml:space="preserve">학적상태 필드를 '자퇴'나 </w:t>
      </w:r>
      <w:r>
        <w:t>'</w:t>
      </w:r>
      <w:r>
        <w:rPr>
          <w:rFonts w:hint="eastAsia"/>
        </w:rPr>
        <w:t>졸업'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변경하자.</w:t>
      </w:r>
    </w:p>
    <w:p w14:paraId="714BDDED" w14:textId="0150AB03" w:rsidR="00AD0C99" w:rsidRPr="00FB428F" w:rsidRDefault="00883B59" w:rsidP="009B75E3">
      <w:r>
        <w:rPr>
          <w:rFonts w:hint="eastAsia"/>
        </w:rPr>
        <w:t>재학중인 학생 레코드를 조회할 때,</w:t>
      </w:r>
      <w:r>
        <w:t xml:space="preserve"> '</w:t>
      </w:r>
      <w:r>
        <w:rPr>
          <w:rFonts w:hint="eastAsia"/>
        </w:rPr>
        <w:t xml:space="preserve">학적상태 </w:t>
      </w:r>
      <w:proofErr w:type="spellStart"/>
      <w:r>
        <w:rPr>
          <w:rFonts w:hint="eastAsia"/>
        </w:rPr>
        <w:t>필드값이</w:t>
      </w:r>
      <w:proofErr w:type="spellEnd"/>
      <w:r>
        <w:rPr>
          <w:rFonts w:hint="eastAsia"/>
        </w:rPr>
        <w:t xml:space="preserve"> </w:t>
      </w:r>
      <w:r>
        <w:t>'</w:t>
      </w:r>
      <w:r>
        <w:rPr>
          <w:rFonts w:hint="eastAsia"/>
        </w:rPr>
        <w:t>재학'인 레코드들만 조회하면 된다.</w:t>
      </w:r>
    </w:p>
    <w:p w14:paraId="704B6F4A" w14:textId="77777777" w:rsidR="00F12926" w:rsidRDefault="00F12926" w:rsidP="009B75E3"/>
    <w:p w14:paraId="3DA8B3F7" w14:textId="7E0BF0C7" w:rsidR="009F06BF" w:rsidRDefault="009F06B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3AEE5E5" w14:textId="0760F4E4" w:rsidR="00883B59" w:rsidRDefault="00883B59" w:rsidP="00734D24">
      <w:pPr>
        <w:pStyle w:val="2"/>
      </w:pPr>
      <w:bookmarkStart w:id="7" w:name="_Toc144855063"/>
      <w:r>
        <w:rPr>
          <w:rFonts w:hint="eastAsia"/>
        </w:rPr>
        <w:lastRenderedPageBreak/>
        <w:t>인덱스(i</w:t>
      </w:r>
      <w:r>
        <w:t>ndex)</w:t>
      </w:r>
      <w:bookmarkEnd w:id="7"/>
    </w:p>
    <w:p w14:paraId="2301D081" w14:textId="1631735B" w:rsidR="00F12926" w:rsidRDefault="00883B59" w:rsidP="00F43C1B">
      <w:r>
        <w:rPr>
          <w:rFonts w:hint="eastAsia"/>
        </w:rPr>
        <w:t>방금 위에서 조언한 방식의 조회를 빠르게 하기 위해서,</w:t>
      </w:r>
      <w:r w:rsidR="009570AE">
        <w:t xml:space="preserve"> </w:t>
      </w:r>
      <w:r w:rsidR="009570AE">
        <w:rPr>
          <w:rFonts w:hint="eastAsia"/>
        </w:rPr>
        <w:t>인덱스를 만들자.</w:t>
      </w:r>
    </w:p>
    <w:p w14:paraId="17D206B6" w14:textId="77777777" w:rsidR="009570AE" w:rsidRDefault="009570AE" w:rsidP="00F43C1B"/>
    <w:p w14:paraId="7A578D99" w14:textId="713F578F" w:rsidR="00EC25E3" w:rsidRDefault="00883B59" w:rsidP="00EC25E3">
      <w:r>
        <w:rPr>
          <w:rFonts w:hint="eastAsia"/>
        </w:rPr>
        <w:t>수강 테이들의 취소 필드에 인덱스를 만</w:t>
      </w:r>
      <w:r w:rsidR="009570AE">
        <w:rPr>
          <w:rFonts w:hint="eastAsia"/>
        </w:rPr>
        <w:t>들면,</w:t>
      </w:r>
      <w:r w:rsidR="009570AE">
        <w:t xml:space="preserve"> </w:t>
      </w:r>
      <w:r w:rsidR="00EC25E3">
        <w:rPr>
          <w:rFonts w:hint="eastAsia"/>
        </w:rPr>
        <w:t xml:space="preserve">취소 필드가 </w:t>
      </w:r>
      <w:r w:rsidR="009570AE">
        <w:t>true/</w:t>
      </w:r>
      <w:r w:rsidR="00EC25E3">
        <w:t>false</w:t>
      </w:r>
      <w:r w:rsidR="00EC25E3">
        <w:rPr>
          <w:rFonts w:hint="eastAsia"/>
        </w:rPr>
        <w:t>인 레코드들만</w:t>
      </w:r>
      <w:r w:rsidR="009570AE">
        <w:t xml:space="preserve"> </w:t>
      </w:r>
      <w:r w:rsidR="009570AE">
        <w:rPr>
          <w:rFonts w:hint="eastAsia"/>
        </w:rPr>
        <w:t>빠르게 조회할 수 있다.</w:t>
      </w:r>
    </w:p>
    <w:p w14:paraId="3022BD4E" w14:textId="77777777" w:rsidR="00F96570" w:rsidRDefault="00EC25E3" w:rsidP="00F43C1B">
      <w:r>
        <w:rPr>
          <w:rFonts w:hint="eastAsia"/>
        </w:rPr>
        <w:t>학적 테이블의 학적상태 필드에 인덱스를 만</w:t>
      </w:r>
      <w:r w:rsidR="009570AE">
        <w:rPr>
          <w:rFonts w:hint="eastAsia"/>
        </w:rPr>
        <w:t>들면,</w:t>
      </w:r>
    </w:p>
    <w:p w14:paraId="453AC61A" w14:textId="54E6AA5E" w:rsidR="00883B59" w:rsidRDefault="009570AE" w:rsidP="00F43C1B">
      <w:r>
        <w:rPr>
          <w:rFonts w:hint="eastAsia"/>
        </w:rPr>
        <w:t>학적상태 필드가 재학/졸업/자퇴인 레코드들을 빠르게 조회할 수 있다.</w:t>
      </w:r>
    </w:p>
    <w:p w14:paraId="27824264" w14:textId="77777777" w:rsidR="00EC25E3" w:rsidRDefault="00EC25E3" w:rsidP="00F43C1B"/>
    <w:p w14:paraId="00703CC3" w14:textId="37CE5B6C" w:rsidR="00734D24" w:rsidRDefault="00734D24" w:rsidP="00F43C1B"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학번으로 학생을 조회하는 경우가 비교적 많다.</w:t>
      </w:r>
    </w:p>
    <w:p w14:paraId="2C10378D" w14:textId="025E9CF6" w:rsidR="00734D24" w:rsidRDefault="00734D24" w:rsidP="00F43C1B">
      <w:r>
        <w:rPr>
          <w:rFonts w:hint="eastAsia"/>
        </w:rPr>
        <w:t>s</w:t>
      </w:r>
      <w:r>
        <w:t xml:space="preserve">tudent </w:t>
      </w:r>
      <w:r>
        <w:rPr>
          <w:rFonts w:hint="eastAsia"/>
        </w:rPr>
        <w:t xml:space="preserve">테이블의 </w:t>
      </w:r>
      <w:proofErr w:type="spellStart"/>
      <w:r>
        <w:t>studentNo</w:t>
      </w:r>
      <w:proofErr w:type="spellEnd"/>
      <w:r>
        <w:t xml:space="preserve"> </w:t>
      </w:r>
      <w:r>
        <w:rPr>
          <w:rFonts w:hint="eastAsia"/>
        </w:rPr>
        <w:t>필드에 인덱스를 만들면,</w:t>
      </w:r>
      <w:r>
        <w:t xml:space="preserve"> </w:t>
      </w:r>
      <w:r>
        <w:rPr>
          <w:rFonts w:hint="eastAsia"/>
        </w:rPr>
        <w:t>학번으로 학생을 조회를 빠르게 할 수 있다.</w:t>
      </w:r>
    </w:p>
    <w:p w14:paraId="443543C4" w14:textId="77777777" w:rsidR="002B0706" w:rsidRDefault="002B0706" w:rsidP="00F43C1B"/>
    <w:p w14:paraId="3A0DE1D0" w14:textId="328F1272" w:rsidR="00734D24" w:rsidRDefault="002B0706" w:rsidP="00F43C1B">
      <w:r>
        <w:rPr>
          <w:rFonts w:hint="eastAsia"/>
        </w:rPr>
        <w:t>필드에</w:t>
      </w:r>
      <w:r>
        <w:t xml:space="preserve"> </w:t>
      </w:r>
      <w:r>
        <w:rPr>
          <w:rFonts w:hint="eastAsia"/>
        </w:rPr>
        <w:t xml:space="preserve">인덱스가 있고 </w:t>
      </w:r>
      <w:proofErr w:type="spellStart"/>
      <w:r>
        <w:rPr>
          <w:rFonts w:hint="eastAsia"/>
        </w:rPr>
        <w:t>없고에</w:t>
      </w:r>
      <w:proofErr w:type="spellEnd"/>
      <w:r>
        <w:rPr>
          <w:rFonts w:hint="eastAsia"/>
        </w:rPr>
        <w:t xml:space="preserve"> 따라 조회 속도 차이가 매우 크다.</w:t>
      </w:r>
    </w:p>
    <w:p w14:paraId="4AF2769C" w14:textId="77777777" w:rsidR="00E10133" w:rsidRDefault="00E10133" w:rsidP="00F43C1B"/>
    <w:p w14:paraId="0DFE5268" w14:textId="7E5FCE26" w:rsidR="002B0706" w:rsidRDefault="008A4DE9" w:rsidP="008A4DE9">
      <w:pPr>
        <w:pStyle w:val="3"/>
      </w:pP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</w:p>
    <w:p w14:paraId="5C001894" w14:textId="401ED1EC" w:rsidR="008A4DE9" w:rsidRPr="008A4DE9" w:rsidRDefault="00065D97" w:rsidP="008A4DE9">
      <w:r w:rsidRPr="00065D97">
        <w:rPr>
          <w:noProof/>
        </w:rPr>
        <w:drawing>
          <wp:inline distT="0" distB="0" distL="0" distR="0" wp14:anchorId="79682F82" wp14:editId="10AC2396">
            <wp:extent cx="6645910" cy="4433570"/>
            <wp:effectExtent l="0" t="0" r="2540" b="508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88C" w14:textId="77777777" w:rsidR="00C95A51" w:rsidRDefault="00C95A51" w:rsidP="00C95A51">
      <w:r>
        <w:t>0) student 테이블</w:t>
      </w:r>
      <w:r>
        <w:rPr>
          <w:rFonts w:hint="eastAsia"/>
        </w:rPr>
        <w:t xml:space="preserve"> 수정(</w:t>
      </w:r>
      <w:r>
        <w:t xml:space="preserve">Alter Table) </w:t>
      </w:r>
      <w:r>
        <w:rPr>
          <w:rFonts w:hint="eastAsia"/>
        </w:rPr>
        <w:t>화면에서</w:t>
      </w:r>
    </w:p>
    <w:p w14:paraId="34AB78B2" w14:textId="1F2C4C97" w:rsidR="00734D24" w:rsidRDefault="00C95A51" w:rsidP="00F43C1B">
      <w:r>
        <w:rPr>
          <w:rFonts w:hint="eastAsia"/>
        </w:rPr>
        <w:t>1</w:t>
      </w:r>
      <w:r>
        <w:t xml:space="preserve">) Indexes </w:t>
      </w:r>
      <w:r>
        <w:rPr>
          <w:rFonts w:hint="eastAsia"/>
        </w:rPr>
        <w:t>탭을 선택한다.</w:t>
      </w:r>
      <w:r>
        <w:t xml:space="preserve"> </w:t>
      </w:r>
      <w:r>
        <w:rPr>
          <w:rFonts w:hint="eastAsia"/>
        </w:rPr>
        <w:t>이 탭에서 인덱스를 등록/삭제할 수 있다.</w:t>
      </w:r>
    </w:p>
    <w:p w14:paraId="367387CF" w14:textId="60EB6FBC" w:rsidR="00C95A51" w:rsidRDefault="00C95A51" w:rsidP="00F43C1B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인덱스 이름을 입력한다.</w:t>
      </w:r>
      <w:r>
        <w:t xml:space="preserve"> </w:t>
      </w:r>
      <w:proofErr w:type="spellStart"/>
      <w:r>
        <w:t>studentNo</w:t>
      </w:r>
      <w:proofErr w:type="spellEnd"/>
      <w:r>
        <w:t xml:space="preserve"> </w:t>
      </w:r>
      <w:r>
        <w:rPr>
          <w:rFonts w:hint="eastAsia"/>
        </w:rPr>
        <w:t xml:space="preserve">필드에 인덱스를 만들 거라서 </w:t>
      </w:r>
      <w:proofErr w:type="spellStart"/>
      <w:r>
        <w:t>IDX_studentNo</w:t>
      </w:r>
      <w:proofErr w:type="spellEnd"/>
      <w:r>
        <w:t xml:space="preserve"> </w:t>
      </w:r>
      <w:r>
        <w:rPr>
          <w:rFonts w:hint="eastAsia"/>
        </w:rPr>
        <w:t xml:space="preserve">이름을 </w:t>
      </w:r>
      <w:r w:rsidR="00E10133">
        <w:rPr>
          <w:rFonts w:hint="eastAsia"/>
        </w:rPr>
        <w:t>부여하였다.</w:t>
      </w:r>
    </w:p>
    <w:p w14:paraId="4EEEB43E" w14:textId="4DB0B141" w:rsidR="00E10133" w:rsidRDefault="00E10133" w:rsidP="00F43C1B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 xml:space="preserve">보통 인덱스라면 </w:t>
      </w:r>
      <w:r>
        <w:t xml:space="preserve">INDEX </w:t>
      </w:r>
      <w:r>
        <w:rPr>
          <w:rFonts w:hint="eastAsia"/>
        </w:rPr>
        <w:t>항목을 선택하면 된다.</w:t>
      </w:r>
    </w:p>
    <w:p w14:paraId="4C4D9D05" w14:textId="2A2DAE05" w:rsidR="00E10133" w:rsidRDefault="00E10133" w:rsidP="00F43C1B">
      <w:r>
        <w:rPr>
          <w:rFonts w:hint="eastAsia"/>
        </w:rPr>
        <w:t xml:space="preserve"> </w:t>
      </w:r>
      <w:r>
        <w:t xml:space="preserve">  </w:t>
      </w:r>
      <w:r w:rsidR="00C4232A">
        <w:rPr>
          <w:rFonts w:hint="eastAsia"/>
        </w:rPr>
        <w:t xml:space="preserve">값의 중복이 없는 필드에 대한 인덱스라면 </w:t>
      </w:r>
      <w:r w:rsidR="00C4232A">
        <w:t xml:space="preserve">UNIQUE </w:t>
      </w:r>
      <w:r w:rsidR="00C4232A">
        <w:rPr>
          <w:rFonts w:hint="eastAsia"/>
        </w:rPr>
        <w:t>항목을 선택하면 된다.</w:t>
      </w:r>
    </w:p>
    <w:p w14:paraId="1AA4EE49" w14:textId="50600A06" w:rsidR="00C4232A" w:rsidRDefault="00C4232A" w:rsidP="00F43C1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학번은 값의 중복이 없어야 하기 때문에,</w:t>
      </w:r>
      <w:r>
        <w:t xml:space="preserve"> UNIQUE </w:t>
      </w:r>
      <w:r>
        <w:rPr>
          <w:rFonts w:hint="eastAsia"/>
        </w:rPr>
        <w:t>항목을 선택하자.</w:t>
      </w:r>
    </w:p>
    <w:p w14:paraId="757DF29C" w14:textId="684B8F68" w:rsidR="00C4232A" w:rsidRDefault="00C4232A" w:rsidP="00F43C1B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인덱스를 만들 필드를 선택한다.</w:t>
      </w:r>
    </w:p>
    <w:p w14:paraId="20E2346C" w14:textId="0B88FB42" w:rsidR="00C4232A" w:rsidRDefault="002A15D4" w:rsidP="00F43C1B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 xml:space="preserve">마지막으로 </w:t>
      </w:r>
      <w:r>
        <w:t xml:space="preserve">Apply </w:t>
      </w:r>
      <w:r>
        <w:rPr>
          <w:rFonts w:hint="eastAsia"/>
        </w:rPr>
        <w:t>버튼을 클릭하면,</w:t>
      </w:r>
      <w:r>
        <w:t xml:space="preserve"> </w:t>
      </w:r>
      <w:r>
        <w:rPr>
          <w:rFonts w:hint="eastAsia"/>
        </w:rPr>
        <w:t>인덱스가 등록된다.</w:t>
      </w:r>
    </w:p>
    <w:p w14:paraId="438A6B70" w14:textId="77777777" w:rsidR="002A15D4" w:rsidRDefault="002A15D4" w:rsidP="00F43C1B"/>
    <w:p w14:paraId="2DC31536" w14:textId="42F6D571" w:rsidR="002A15D4" w:rsidRDefault="00B637FF" w:rsidP="00B637FF">
      <w:pPr>
        <w:pStyle w:val="3"/>
      </w:pPr>
      <w:r>
        <w:rPr>
          <w:rFonts w:hint="eastAsia"/>
        </w:rPr>
        <w:lastRenderedPageBreak/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p w14:paraId="17ED61F7" w14:textId="7894E6AD" w:rsidR="00B637FF" w:rsidRDefault="00B637FF" w:rsidP="00B637FF">
      <w:r w:rsidRPr="00B637FF">
        <w:rPr>
          <w:noProof/>
        </w:rPr>
        <w:drawing>
          <wp:inline distT="0" distB="0" distL="0" distR="0" wp14:anchorId="3EA7ADAD" wp14:editId="41BEA0D0">
            <wp:extent cx="2676899" cy="2562583"/>
            <wp:effectExtent l="0" t="0" r="9525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F19" w:rsidRPr="00994F19">
        <w:rPr>
          <w:noProof/>
        </w:rPr>
        <w:drawing>
          <wp:inline distT="0" distB="0" distL="0" distR="0" wp14:anchorId="03627177" wp14:editId="72A78405">
            <wp:extent cx="762106" cy="25721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126C" w14:textId="130DCA66" w:rsidR="00B637FF" w:rsidRDefault="00B637FF" w:rsidP="00B637FF">
      <w:r>
        <w:rPr>
          <w:rFonts w:hint="eastAsia"/>
        </w:rPr>
        <w:t xml:space="preserve">삭제할 인덱스를 </w:t>
      </w:r>
      <w:proofErr w:type="spellStart"/>
      <w:r>
        <w:rPr>
          <w:rFonts w:hint="eastAsia"/>
        </w:rPr>
        <w:t>우클릭하고</w:t>
      </w:r>
      <w:proofErr w:type="spellEnd"/>
      <w:r>
        <w:rPr>
          <w:rFonts w:hint="eastAsia"/>
        </w:rPr>
        <w:t>,</w:t>
      </w:r>
      <w:r>
        <w:t xml:space="preserve"> Delete </w:t>
      </w:r>
      <w:proofErr w:type="gramStart"/>
      <w:r>
        <w:t xml:space="preserve">selected  </w:t>
      </w:r>
      <w:r>
        <w:rPr>
          <w:rFonts w:hint="eastAsia"/>
        </w:rPr>
        <w:t>메뉴를</w:t>
      </w:r>
      <w:proofErr w:type="gramEnd"/>
      <w:r>
        <w:rPr>
          <w:rFonts w:hint="eastAsia"/>
        </w:rPr>
        <w:t xml:space="preserve"> 클릭한다.</w:t>
      </w:r>
    </w:p>
    <w:p w14:paraId="27111AF1" w14:textId="0F25DBAB" w:rsidR="00994F19" w:rsidRDefault="00994F19" w:rsidP="00B637FF">
      <w:r>
        <w:rPr>
          <w:rFonts w:hint="eastAsia"/>
        </w:rPr>
        <w:t xml:space="preserve">마지막으로 </w:t>
      </w:r>
      <w:r>
        <w:t xml:space="preserve">Apply </w:t>
      </w:r>
      <w:r>
        <w:rPr>
          <w:rFonts w:hint="eastAsia"/>
        </w:rPr>
        <w:t>버튼을 클릭하면 인덱스가 제거된다.</w:t>
      </w:r>
    </w:p>
    <w:p w14:paraId="40E8479F" w14:textId="77777777" w:rsidR="009F06BF" w:rsidRDefault="009F06BF" w:rsidP="00B637FF"/>
    <w:p w14:paraId="50C209BF" w14:textId="77777777" w:rsidR="00B637FF" w:rsidRDefault="00B637FF" w:rsidP="00B637FF"/>
    <w:p w14:paraId="44EFE6B1" w14:textId="02F57D47" w:rsidR="009B6647" w:rsidRDefault="009B6647" w:rsidP="009B6647">
      <w:pPr>
        <w:pStyle w:val="3"/>
      </w:pP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33CED883" w14:textId="2BE1A484" w:rsidR="00C51987" w:rsidRDefault="00C51987" w:rsidP="00B637FF">
      <w:r w:rsidRPr="00C51987">
        <w:rPr>
          <w:noProof/>
        </w:rPr>
        <w:drawing>
          <wp:inline distT="0" distB="0" distL="0" distR="0" wp14:anchorId="0A713545" wp14:editId="34155F53">
            <wp:extent cx="5201376" cy="3200847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AF25" w14:textId="52EEB6FF" w:rsidR="00C51987" w:rsidRDefault="00C51987" w:rsidP="00B637FF"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제약조건을 등록하면,</w:t>
      </w:r>
      <w:r>
        <w:t xml:space="preserve"> </w:t>
      </w:r>
      <w:r>
        <w:rPr>
          <w:rFonts w:hint="eastAsia"/>
        </w:rPr>
        <w:t xml:space="preserve">그 외래키에 대한 인덱스가 자동으로 </w:t>
      </w:r>
      <w:r w:rsidR="00802224">
        <w:rPr>
          <w:rFonts w:hint="eastAsia"/>
        </w:rPr>
        <w:t>생성된다.</w:t>
      </w:r>
    </w:p>
    <w:p w14:paraId="387A2617" w14:textId="40B09227" w:rsidR="00802224" w:rsidRDefault="00802224" w:rsidP="00B637FF">
      <w:r>
        <w:rPr>
          <w:rFonts w:hint="eastAsia"/>
        </w:rPr>
        <w:t xml:space="preserve">따라서 </w:t>
      </w:r>
      <w:proofErr w:type="spellStart"/>
      <w:r>
        <w:t>departmentId</w:t>
      </w:r>
      <w:proofErr w:type="spellEnd"/>
      <w:r>
        <w:t xml:space="preserve"> </w:t>
      </w:r>
      <w:r>
        <w:rPr>
          <w:rFonts w:hint="eastAsia"/>
        </w:rPr>
        <w:t>외래키로 조회할 때,</w:t>
      </w:r>
      <w:r>
        <w:t xml:space="preserve"> </w:t>
      </w:r>
      <w:r>
        <w:rPr>
          <w:rFonts w:hint="eastAsia"/>
        </w:rPr>
        <w:t>빠르게 조회할 수 있게 된다.</w:t>
      </w:r>
    </w:p>
    <w:p w14:paraId="4B5D0E26" w14:textId="77777777" w:rsidR="00802224" w:rsidRDefault="00802224" w:rsidP="00B637FF"/>
    <w:p w14:paraId="038261C3" w14:textId="77777777" w:rsidR="00802224" w:rsidRDefault="00802224" w:rsidP="00B637FF"/>
    <w:p w14:paraId="0545AE60" w14:textId="451BBEC4" w:rsidR="00083BDB" w:rsidRDefault="00AE74EF" w:rsidP="00083BDB">
      <w:pPr>
        <w:pStyle w:val="3"/>
      </w:pPr>
      <w:r>
        <w:rPr>
          <w:rFonts w:hint="eastAsia"/>
        </w:rPr>
        <w:t>복수</w:t>
      </w:r>
      <w:r>
        <w:rPr>
          <w:rFonts w:hint="eastAsia"/>
        </w:rPr>
        <w:t xml:space="preserve"> </w:t>
      </w:r>
      <w:r>
        <w:rPr>
          <w:rFonts w:hint="eastAsia"/>
        </w:rPr>
        <w:t>필드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</w:p>
    <w:p w14:paraId="0522428C" w14:textId="67258439" w:rsidR="00083BDB" w:rsidRDefault="00AE74EF" w:rsidP="00B637FF">
      <w:r>
        <w:rPr>
          <w:rFonts w:hint="eastAsia"/>
        </w:rPr>
        <w:t>예를 들어서,</w:t>
      </w:r>
      <w:r>
        <w:t xml:space="preserve"> </w:t>
      </w:r>
      <w:r>
        <w:rPr>
          <w:rFonts w:hint="eastAsia"/>
        </w:rPr>
        <w:t>학번으로 조회하는 경우도 많고,</w:t>
      </w:r>
      <w:r>
        <w:t xml:space="preserve"> </w:t>
      </w:r>
      <w:r>
        <w:rPr>
          <w:rFonts w:hint="eastAsia"/>
        </w:rPr>
        <w:t>학생 이름으로 조회하는 경우도 많다면,</w:t>
      </w:r>
    </w:p>
    <w:p w14:paraId="4BFDA9A2" w14:textId="3E00E34A" w:rsidR="00AE74EF" w:rsidRDefault="00AE74EF" w:rsidP="00B637FF">
      <w:r>
        <w:rPr>
          <w:rFonts w:hint="eastAsia"/>
        </w:rPr>
        <w:t>학번 필드에 대한 인덱스 한 개,</w:t>
      </w:r>
      <w:r>
        <w:t xml:space="preserve"> </w:t>
      </w:r>
      <w:r w:rsidR="00AD7A5F">
        <w:rPr>
          <w:rFonts w:hint="eastAsia"/>
        </w:rPr>
        <w:t>학생 이름에 대한 인덱스 또 한 개,</w:t>
      </w:r>
    </w:p>
    <w:p w14:paraId="31E10B9B" w14:textId="426DF130" w:rsidR="00AD7A5F" w:rsidRDefault="00AD7A5F" w:rsidP="00B637FF">
      <w:r>
        <w:rPr>
          <w:rFonts w:hint="eastAsia"/>
        </w:rPr>
        <w:t>이렇게 두 개의 인덱스를 만드는 것이 좋다.</w:t>
      </w:r>
    </w:p>
    <w:p w14:paraId="0AF0881C" w14:textId="77777777" w:rsidR="00AD7A5F" w:rsidRDefault="00AD7A5F" w:rsidP="00B637FF"/>
    <w:p w14:paraId="16362338" w14:textId="77777777" w:rsidR="00AD7A5F" w:rsidRDefault="00AD7A5F" w:rsidP="00B637FF"/>
    <w:p w14:paraId="35181CA7" w14:textId="77777777" w:rsidR="00AE74EF" w:rsidRPr="00083BDB" w:rsidRDefault="00AE74EF" w:rsidP="00B637FF"/>
    <w:p w14:paraId="072297C8" w14:textId="64576553" w:rsidR="00001C00" w:rsidRDefault="00001C00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FC358C9" w14:textId="77777777" w:rsidR="00001C00" w:rsidRDefault="00001C00" w:rsidP="00001C00">
      <w:pPr>
        <w:pStyle w:val="1"/>
      </w:pPr>
      <w:bookmarkStart w:id="8" w:name="_Toc84778073"/>
      <w:bookmarkStart w:id="9" w:name="_Toc84755529"/>
      <w:bookmarkStart w:id="10" w:name="_Toc144855064"/>
      <w:proofErr w:type="spellStart"/>
      <w:r>
        <w:rPr>
          <w:rFonts w:hint="eastAsia"/>
        </w:rPr>
        <w:lastRenderedPageBreak/>
        <w:t>l</w:t>
      </w:r>
      <w:r>
        <w:t>ombok</w:t>
      </w:r>
      <w:bookmarkEnd w:id="8"/>
      <w:bookmarkEnd w:id="9"/>
      <w:bookmarkEnd w:id="10"/>
      <w:proofErr w:type="spellEnd"/>
    </w:p>
    <w:p w14:paraId="64320157" w14:textId="77777777" w:rsidR="00001C00" w:rsidRDefault="00001C00" w:rsidP="00001C00"/>
    <w:p w14:paraId="6D6A5D24" w14:textId="77777777" w:rsidR="00001C00" w:rsidRDefault="00001C00" w:rsidP="00001C00">
      <w:pPr>
        <w:pStyle w:val="2"/>
      </w:pPr>
      <w:bookmarkStart w:id="11" w:name="_Toc84778074"/>
      <w:bookmarkStart w:id="12" w:name="_Toc84755530"/>
      <w:bookmarkStart w:id="13" w:name="_Toc144855065"/>
      <w:proofErr w:type="spellStart"/>
      <w:r>
        <w:rPr>
          <w:rFonts w:hint="eastAsia"/>
        </w:rPr>
        <w:t>lombok</w:t>
      </w:r>
      <w:proofErr w:type="spellEnd"/>
      <w:r>
        <w:rPr>
          <w:rFonts w:hint="eastAsia"/>
        </w:rPr>
        <w:t>이란?</w:t>
      </w:r>
      <w:bookmarkEnd w:id="11"/>
      <w:bookmarkEnd w:id="12"/>
      <w:bookmarkEnd w:id="13"/>
    </w:p>
    <w:p w14:paraId="2484158E" w14:textId="77777777" w:rsidR="00001C00" w:rsidRDefault="00001C00" w:rsidP="00001C00">
      <w:proofErr w:type="spellStart"/>
      <w:r>
        <w:rPr>
          <w:rFonts w:hint="eastAsia"/>
        </w:rPr>
        <w:t>lombok</w:t>
      </w:r>
      <w:proofErr w:type="spellEnd"/>
      <w:r>
        <w:rPr>
          <w:rFonts w:hint="eastAsia"/>
        </w:rPr>
        <w:t xml:space="preserve"> 은 getter, setter 메소드를 자동으로 생성해 주는 도구이다.</w:t>
      </w:r>
    </w:p>
    <w:p w14:paraId="7A3BBC94" w14:textId="77777777" w:rsidR="00001C00" w:rsidRPr="00306BB0" w:rsidRDefault="00001C00" w:rsidP="00001C00">
      <w:proofErr w:type="spellStart"/>
      <w:proofErr w:type="gramStart"/>
      <w:r>
        <w:t>lombok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사용하면, </w:t>
      </w:r>
      <w:r>
        <w:t xml:space="preserve">getter, setter </w:t>
      </w:r>
      <w:r>
        <w:rPr>
          <w:rFonts w:hint="eastAsia"/>
        </w:rPr>
        <w:t>메소드를 구현하지 않아도 되니 편하다.</w:t>
      </w:r>
    </w:p>
    <w:p w14:paraId="60BE6B5B" w14:textId="77777777" w:rsidR="00001C00" w:rsidRDefault="00001C00" w:rsidP="00001C00">
      <w:r>
        <w:t xml:space="preserve">equals </w:t>
      </w:r>
      <w:r>
        <w:rPr>
          <w:rFonts w:hint="eastAsia"/>
        </w:rPr>
        <w:t xml:space="preserve">메소드, </w:t>
      </w:r>
      <w:proofErr w:type="spellStart"/>
      <w:r>
        <w:t>hashCode</w:t>
      </w:r>
      <w:proofErr w:type="spellEnd"/>
      <w:r>
        <w:t xml:space="preserve"> </w:t>
      </w:r>
      <w:r>
        <w:rPr>
          <w:rFonts w:hint="eastAsia"/>
        </w:rPr>
        <w:t xml:space="preserve">메소드, </w:t>
      </w:r>
      <w:proofErr w:type="spellStart"/>
      <w:r>
        <w:t>toString</w:t>
      </w:r>
      <w:proofErr w:type="spellEnd"/>
      <w:r>
        <w:t xml:space="preserve"> </w:t>
      </w:r>
      <w:r>
        <w:rPr>
          <w:rFonts w:hint="eastAsia"/>
        </w:rPr>
        <w:t>메소드도 자동으로 생성해 준다.</w:t>
      </w:r>
    </w:p>
    <w:p w14:paraId="042969FD" w14:textId="77777777" w:rsidR="00001C00" w:rsidRDefault="00001C00" w:rsidP="00001C00"/>
    <w:p w14:paraId="43D3BFEA" w14:textId="77777777" w:rsidR="00001C00" w:rsidRDefault="00001C00" w:rsidP="00001C00">
      <w:r>
        <w:rPr>
          <w:rFonts w:hint="eastAsia"/>
        </w:rPr>
        <w:t xml:space="preserve">클래스에 </w:t>
      </w:r>
      <w:r>
        <w:t xml:space="preserve">@Data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붙여주기만</w:t>
      </w:r>
      <w:proofErr w:type="spellEnd"/>
      <w:r>
        <w:rPr>
          <w:rFonts w:hint="eastAsia"/>
        </w:rPr>
        <w:t xml:space="preserve"> 하면 된다.</w:t>
      </w:r>
    </w:p>
    <w:p w14:paraId="2D7645E8" w14:textId="77777777" w:rsidR="00001C00" w:rsidRDefault="00001C00" w:rsidP="00001C00">
      <w:r>
        <w:t xml:space="preserve">getter, setter, equals, </w:t>
      </w:r>
      <w:proofErr w:type="spellStart"/>
      <w:r>
        <w:t>hashCode</w:t>
      </w:r>
      <w:proofErr w:type="spellEnd"/>
      <w:r>
        <w:t xml:space="preserve">, </w:t>
      </w:r>
      <w:proofErr w:type="spellStart"/>
      <w:r>
        <w:t>toString</w:t>
      </w:r>
      <w:proofErr w:type="spellEnd"/>
      <w:r>
        <w:t xml:space="preserve"> </w:t>
      </w:r>
      <w:r>
        <w:rPr>
          <w:rFonts w:hint="eastAsia"/>
        </w:rPr>
        <w:t>메소드들이 자동 생성된다.</w:t>
      </w:r>
    </w:p>
    <w:p w14:paraId="2D649D37" w14:textId="77777777" w:rsidR="00001C00" w:rsidRDefault="00001C00" w:rsidP="00001C00"/>
    <w:p w14:paraId="07F008D9" w14:textId="77777777" w:rsidR="00001C00" w:rsidRDefault="00001C00" w:rsidP="00001C00">
      <w:pPr>
        <w:pStyle w:val="3"/>
      </w:pPr>
      <w:r>
        <w:rPr>
          <w:rFonts w:hint="eastAsia"/>
        </w:rPr>
        <w:t>바이트코드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생성됨</w:t>
      </w:r>
      <w:r>
        <w:rPr>
          <w:rFonts w:hint="eastAsia"/>
        </w:rPr>
        <w:t xml:space="preserve"> </w:t>
      </w:r>
      <w:r>
        <w:t>(*.</w:t>
      </w:r>
      <w:r>
        <w:rPr>
          <w:rFonts w:hint="eastAsia"/>
        </w:rPr>
        <w:t>c</w:t>
      </w:r>
      <w:r>
        <w:t>lass)</w:t>
      </w:r>
    </w:p>
    <w:p w14:paraId="1E901359" w14:textId="77777777" w:rsidR="00001C00" w:rsidRDefault="00001C00" w:rsidP="00001C00">
      <w:r>
        <w:rPr>
          <w:rFonts w:hint="eastAsia"/>
        </w:rPr>
        <w:t xml:space="preserve">그런데 소스 코드 파일이 아니고, </w:t>
      </w:r>
      <w:proofErr w:type="spellStart"/>
      <w:r>
        <w:rPr>
          <w:rFonts w:hint="eastAsia"/>
        </w:rPr>
        <w:t>컴파일되어</w:t>
      </w:r>
      <w:proofErr w:type="spellEnd"/>
      <w:r>
        <w:rPr>
          <w:rFonts w:hint="eastAsia"/>
        </w:rPr>
        <w:t xml:space="preserve"> 생성되는 </w:t>
      </w:r>
      <w:r>
        <w:t xml:space="preserve">*.class </w:t>
      </w:r>
      <w:r>
        <w:rPr>
          <w:rFonts w:hint="eastAsia"/>
        </w:rPr>
        <w:t>파일에,</w:t>
      </w:r>
    </w:p>
    <w:p w14:paraId="1842FEBF" w14:textId="77777777" w:rsidR="00001C00" w:rsidRPr="00C92DC5" w:rsidRDefault="00001C00" w:rsidP="00001C00">
      <w:r>
        <w:rPr>
          <w:rFonts w:hint="eastAsia"/>
        </w:rPr>
        <w:t>위 메소드들이 자동 생성된다.</w:t>
      </w:r>
    </w:p>
    <w:p w14:paraId="5D33AED1" w14:textId="77777777" w:rsidR="00001C00" w:rsidRDefault="00001C00" w:rsidP="00001C00"/>
    <w:p w14:paraId="22C66211" w14:textId="77777777" w:rsidR="00001C00" w:rsidRDefault="00001C00" w:rsidP="00001C00">
      <w:pPr>
        <w:pStyle w:val="3"/>
      </w:pPr>
      <w:r>
        <w:rPr>
          <w:rFonts w:hint="eastAsia"/>
        </w:rPr>
        <w:t>@</w:t>
      </w:r>
      <w:r>
        <w:t xml:space="preserve">Data </w:t>
      </w:r>
      <w:proofErr w:type="spellStart"/>
      <w:r>
        <w:rPr>
          <w:rFonts w:hint="eastAsia"/>
        </w:rPr>
        <w:t>어노테이션</w:t>
      </w:r>
      <w:proofErr w:type="spellEnd"/>
    </w:p>
    <w:p w14:paraId="2FACED5C" w14:textId="77777777" w:rsidR="00001C00" w:rsidRDefault="00001C00" w:rsidP="00001C00"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클래스 앞에 붙이면,</w:t>
      </w:r>
    </w:p>
    <w:p w14:paraId="181AAB54" w14:textId="77777777" w:rsidR="00001C00" w:rsidRPr="00734B8D" w:rsidRDefault="00001C00" w:rsidP="00001C00">
      <w:r>
        <w:t xml:space="preserve">getter, setter, equals, </w:t>
      </w:r>
      <w:proofErr w:type="spellStart"/>
      <w:r>
        <w:t>hashCode</w:t>
      </w:r>
      <w:proofErr w:type="spellEnd"/>
      <w:r>
        <w:t xml:space="preserve">, </w:t>
      </w:r>
      <w:proofErr w:type="spellStart"/>
      <w:r>
        <w:t>toString</w:t>
      </w:r>
      <w:proofErr w:type="spellEnd"/>
      <w:r>
        <w:t xml:space="preserve"> </w:t>
      </w:r>
      <w:r>
        <w:rPr>
          <w:rFonts w:hint="eastAsia"/>
        </w:rPr>
        <w:t>메소드가 자동 구현된다.</w:t>
      </w:r>
    </w:p>
    <w:p w14:paraId="522B853D" w14:textId="77777777" w:rsidR="00001C00" w:rsidRDefault="00001C00" w:rsidP="00001C00">
      <w:r>
        <w:rPr>
          <w:rFonts w:hint="eastAsia"/>
        </w:rPr>
        <w:t>예: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1C00" w14:paraId="2CE3A348" w14:textId="77777777" w:rsidTr="00544C2A">
        <w:tc>
          <w:tcPr>
            <w:tcW w:w="10456" w:type="dxa"/>
          </w:tcPr>
          <w:p w14:paraId="414371F8" w14:textId="77777777" w:rsidR="00F96570" w:rsidRDefault="00001C00" w:rsidP="00544C2A">
            <w:r>
              <w:rPr>
                <w:rFonts w:hint="eastAsia"/>
              </w:rPr>
              <w:t>@Data</w:t>
            </w:r>
          </w:p>
          <w:p w14:paraId="17A17316" w14:textId="6372AC28" w:rsidR="00001C00" w:rsidRDefault="00001C00" w:rsidP="00544C2A">
            <w:r>
              <w:rPr>
                <w:rFonts w:hint="eastAsia"/>
              </w:rPr>
              <w:t>pu</w:t>
            </w:r>
            <w:r>
              <w:t>blic c</w:t>
            </w:r>
            <w:r>
              <w:rPr>
                <w:rFonts w:hint="eastAsia"/>
              </w:rPr>
              <w:t>lass</w:t>
            </w:r>
            <w:r>
              <w:t xml:space="preserve"> Student {</w:t>
            </w:r>
          </w:p>
          <w:p w14:paraId="27C8D501" w14:textId="77777777" w:rsidR="00001C00" w:rsidRDefault="00001C00" w:rsidP="00544C2A">
            <w:r>
              <w:t xml:space="preserve">   int id;</w:t>
            </w:r>
          </w:p>
          <w:p w14:paraId="5EA0622D" w14:textId="77777777" w:rsidR="00001C00" w:rsidRDefault="00001C00" w:rsidP="00544C2A">
            <w:r>
              <w:t xml:space="preserve">   String name;</w:t>
            </w:r>
          </w:p>
          <w:p w14:paraId="49E337E2" w14:textId="77777777" w:rsidR="00001C00" w:rsidRDefault="00001C00" w:rsidP="00544C2A">
            <w:r>
              <w:t>}</w:t>
            </w:r>
          </w:p>
        </w:tc>
      </w:tr>
    </w:tbl>
    <w:p w14:paraId="33FBD441" w14:textId="77777777" w:rsidR="00001C00" w:rsidRDefault="00001C00" w:rsidP="00001C00"/>
    <w:p w14:paraId="5F0A85F2" w14:textId="77777777" w:rsidR="00001C00" w:rsidRDefault="00001C00" w:rsidP="00001C0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모든 멤버 변수에 대해서 </w:t>
      </w:r>
      <w:r>
        <w:t xml:space="preserve">getter setter </w:t>
      </w:r>
      <w:r>
        <w:rPr>
          <w:rFonts w:hint="eastAsia"/>
        </w:rPr>
        <w:t>가 자동으로 구현된다.</w:t>
      </w:r>
    </w:p>
    <w:p w14:paraId="31C187EE" w14:textId="77777777" w:rsidR="00001C00" w:rsidRDefault="00001C00" w:rsidP="00001C0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모든 멤버 변수 값이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비교하는 </w:t>
      </w:r>
      <w:r>
        <w:t xml:space="preserve">equals </w:t>
      </w:r>
      <w:r>
        <w:rPr>
          <w:rFonts w:hint="eastAsia"/>
        </w:rPr>
        <w:t>메소드가 자동으로 구현된다.</w:t>
      </w:r>
    </w:p>
    <w:p w14:paraId="68888854" w14:textId="77777777" w:rsidR="00001C00" w:rsidRDefault="00001C00" w:rsidP="00001C0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모든 멤버 변수 값을 바탕으로 해시</w:t>
      </w:r>
      <w:r>
        <w:t xml:space="preserve"> </w:t>
      </w:r>
      <w:r>
        <w:rPr>
          <w:rFonts w:hint="eastAsia"/>
        </w:rPr>
        <w:t xml:space="preserve">값을 계산하는 </w:t>
      </w:r>
      <w:proofErr w:type="spellStart"/>
      <w:r>
        <w:t>hashCode</w:t>
      </w:r>
      <w:proofErr w:type="spellEnd"/>
      <w:r>
        <w:t xml:space="preserve"> </w:t>
      </w:r>
      <w:r>
        <w:rPr>
          <w:rFonts w:hint="eastAsia"/>
        </w:rPr>
        <w:t>메소드가 자동으로 구현된다.</w:t>
      </w:r>
    </w:p>
    <w:p w14:paraId="58E2FAAC" w14:textId="77777777" w:rsidR="00001C00" w:rsidRDefault="00001C00" w:rsidP="00001C0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모든 멤버 변수 값을 문자열로 표현하는 </w:t>
      </w:r>
      <w:proofErr w:type="spellStart"/>
      <w:r>
        <w:t>toString</w:t>
      </w:r>
      <w:proofErr w:type="spellEnd"/>
      <w:r>
        <w:t xml:space="preserve"> </w:t>
      </w:r>
      <w:r>
        <w:rPr>
          <w:rFonts w:hint="eastAsia"/>
        </w:rPr>
        <w:t>메소드가 자동으로 구현된다.</w:t>
      </w:r>
    </w:p>
    <w:p w14:paraId="16B77181" w14:textId="77777777" w:rsidR="00001C00" w:rsidRDefault="00001C00" w:rsidP="00001C00"/>
    <w:p w14:paraId="168A0D40" w14:textId="77777777" w:rsidR="00001C00" w:rsidRDefault="00001C00" w:rsidP="00001C00"/>
    <w:p w14:paraId="492B0A3F" w14:textId="77777777" w:rsidR="00001C00" w:rsidRDefault="00001C00" w:rsidP="00001C00">
      <w:r>
        <w:rPr>
          <w:rFonts w:hint="eastAsia"/>
        </w:rPr>
        <w:t>만약 자동으로 구현되는 메소드에서 제외되어야 할 멤버 변수가 있다면 다음과 같이 구현한다.</w:t>
      </w:r>
    </w:p>
    <w:p w14:paraId="1334DCFE" w14:textId="77777777" w:rsidR="00001C00" w:rsidRDefault="00001C00" w:rsidP="00001C00">
      <w:r>
        <w:rPr>
          <w:rFonts w:hint="eastAsia"/>
        </w:rPr>
        <w:t>예: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1C00" w14:paraId="2DC95FD1" w14:textId="77777777" w:rsidTr="00544C2A">
        <w:tc>
          <w:tcPr>
            <w:tcW w:w="10456" w:type="dxa"/>
          </w:tcPr>
          <w:p w14:paraId="5CCAB802" w14:textId="77777777" w:rsidR="00F96570" w:rsidRDefault="00001C00" w:rsidP="00544C2A">
            <w:r>
              <w:rPr>
                <w:rFonts w:hint="eastAsia"/>
              </w:rPr>
              <w:t>@Data</w:t>
            </w:r>
          </w:p>
          <w:p w14:paraId="482ADFE0" w14:textId="4B74D98C" w:rsidR="00001C00" w:rsidRDefault="00001C00" w:rsidP="00544C2A">
            <w:r>
              <w:t>@EqualsAndHashCode(exclude="temp")</w:t>
            </w:r>
          </w:p>
          <w:p w14:paraId="2FDB60BA" w14:textId="77777777" w:rsidR="00001C00" w:rsidRDefault="00001C00" w:rsidP="00544C2A">
            <w:r>
              <w:t>@ToString(exclude="temp")</w:t>
            </w:r>
          </w:p>
          <w:p w14:paraId="0E1A9CEF" w14:textId="77777777" w:rsidR="00001C00" w:rsidRDefault="00001C00" w:rsidP="00544C2A">
            <w:r>
              <w:rPr>
                <w:rFonts w:hint="eastAsia"/>
              </w:rPr>
              <w:t>pu</w:t>
            </w:r>
            <w:r>
              <w:t>blic c</w:t>
            </w:r>
            <w:r>
              <w:rPr>
                <w:rFonts w:hint="eastAsia"/>
              </w:rPr>
              <w:t>lass</w:t>
            </w:r>
            <w:r>
              <w:t xml:space="preserve"> Student {</w:t>
            </w:r>
          </w:p>
          <w:p w14:paraId="2E033CBD" w14:textId="77777777" w:rsidR="00001C00" w:rsidRDefault="00001C00" w:rsidP="00544C2A">
            <w:r>
              <w:t xml:space="preserve">   int id;</w:t>
            </w:r>
          </w:p>
          <w:p w14:paraId="4D3DF62D" w14:textId="77777777" w:rsidR="00001C00" w:rsidRDefault="00001C00" w:rsidP="00544C2A">
            <w:r>
              <w:t xml:space="preserve">   String name;</w:t>
            </w:r>
          </w:p>
          <w:p w14:paraId="5D19FC2E" w14:textId="77777777" w:rsidR="00001C00" w:rsidRDefault="00001C00" w:rsidP="00544C2A">
            <w:r>
              <w:t xml:space="preserve">   int temp;</w:t>
            </w:r>
          </w:p>
          <w:p w14:paraId="48EC56C3" w14:textId="77777777" w:rsidR="00001C00" w:rsidRDefault="00001C00" w:rsidP="00544C2A">
            <w:r>
              <w:t>}</w:t>
            </w:r>
          </w:p>
        </w:tc>
      </w:tr>
    </w:tbl>
    <w:p w14:paraId="216D9AC3" w14:textId="77777777" w:rsidR="00001C00" w:rsidRDefault="00001C00" w:rsidP="00001C00">
      <w:r>
        <w:rPr>
          <w:rFonts w:hint="eastAsia"/>
        </w:rPr>
        <w:t xml:space="preserve">equals, </w:t>
      </w:r>
      <w:proofErr w:type="spellStart"/>
      <w:r>
        <w:rPr>
          <w:rFonts w:hint="eastAsia"/>
        </w:rPr>
        <w:t>hashCode</w:t>
      </w:r>
      <w:proofErr w:type="spellEnd"/>
      <w:r>
        <w:t xml:space="preserve">, </w:t>
      </w:r>
      <w:proofErr w:type="spellStart"/>
      <w:r>
        <w:t>toString</w:t>
      </w:r>
      <w:proofErr w:type="spellEnd"/>
      <w:r>
        <w:t xml:space="preserve"> </w:t>
      </w:r>
      <w:r>
        <w:rPr>
          <w:rFonts w:hint="eastAsia"/>
        </w:rPr>
        <w:t xml:space="preserve">메소드가 자동으로 구현될 때, </w:t>
      </w:r>
      <w:r>
        <w:t xml:space="preserve">temp </w:t>
      </w:r>
      <w:r>
        <w:rPr>
          <w:rFonts w:hint="eastAsia"/>
        </w:rPr>
        <w:t>멤버 변수는 무시된다.</w:t>
      </w:r>
    </w:p>
    <w:p w14:paraId="04D6E969" w14:textId="77777777" w:rsidR="00001C00" w:rsidRDefault="00001C00" w:rsidP="00001C00"/>
    <w:p w14:paraId="43C507F5" w14:textId="77777777" w:rsidR="00001C00" w:rsidRDefault="00001C00" w:rsidP="00001C00">
      <w:r>
        <w:rPr>
          <w:rFonts w:hint="eastAsia"/>
        </w:rPr>
        <w:t>예: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1C00" w14:paraId="4193AAC1" w14:textId="77777777" w:rsidTr="00544C2A">
        <w:tc>
          <w:tcPr>
            <w:tcW w:w="10456" w:type="dxa"/>
          </w:tcPr>
          <w:p w14:paraId="35F08E50" w14:textId="77777777" w:rsidR="00F96570" w:rsidRDefault="00001C00" w:rsidP="00544C2A">
            <w:r>
              <w:rPr>
                <w:rFonts w:hint="eastAsia"/>
              </w:rPr>
              <w:t>@Data</w:t>
            </w:r>
          </w:p>
          <w:p w14:paraId="3CF03931" w14:textId="332F3AD3" w:rsidR="00001C00" w:rsidRDefault="00001C00" w:rsidP="00544C2A">
            <w:r>
              <w:t>@EqualsAndHashCode(exclude={"temp1","</w:t>
            </w:r>
            <w:r>
              <w:rPr>
                <w:rFonts w:hint="eastAsia"/>
              </w:rPr>
              <w:t>temp2"}</w:t>
            </w:r>
            <w:r>
              <w:t>)</w:t>
            </w:r>
          </w:p>
          <w:p w14:paraId="66CEE870" w14:textId="77777777" w:rsidR="00001C00" w:rsidRDefault="00001C00" w:rsidP="00544C2A">
            <w:r>
              <w:t>@ToString(exclude={"temp1","</w:t>
            </w:r>
            <w:r>
              <w:rPr>
                <w:rFonts w:hint="eastAsia"/>
              </w:rPr>
              <w:t>temp2"}</w:t>
            </w:r>
            <w:r>
              <w:t>)</w:t>
            </w:r>
          </w:p>
          <w:p w14:paraId="2AB7F026" w14:textId="77777777" w:rsidR="00001C00" w:rsidRDefault="00001C00" w:rsidP="00544C2A">
            <w:r>
              <w:rPr>
                <w:rFonts w:hint="eastAsia"/>
              </w:rPr>
              <w:t>pu</w:t>
            </w:r>
            <w:r>
              <w:t>blic c</w:t>
            </w:r>
            <w:r>
              <w:rPr>
                <w:rFonts w:hint="eastAsia"/>
              </w:rPr>
              <w:t>lass</w:t>
            </w:r>
            <w:r>
              <w:t xml:space="preserve"> Student {</w:t>
            </w:r>
          </w:p>
          <w:p w14:paraId="6D84A503" w14:textId="77777777" w:rsidR="00001C00" w:rsidRDefault="00001C00" w:rsidP="00544C2A">
            <w:r>
              <w:t xml:space="preserve">   int id;</w:t>
            </w:r>
          </w:p>
          <w:p w14:paraId="14BB61AC" w14:textId="77777777" w:rsidR="00001C00" w:rsidRDefault="00001C00" w:rsidP="00544C2A">
            <w:r>
              <w:t xml:space="preserve">   String name;</w:t>
            </w:r>
          </w:p>
          <w:p w14:paraId="739EC771" w14:textId="77777777" w:rsidR="00001C00" w:rsidRDefault="00001C00" w:rsidP="00544C2A">
            <w:r>
              <w:t xml:space="preserve">   int temp1;</w:t>
            </w:r>
          </w:p>
          <w:p w14:paraId="2D563097" w14:textId="77777777" w:rsidR="00001C00" w:rsidRDefault="00001C00" w:rsidP="00544C2A">
            <w:r>
              <w:t xml:space="preserve">   String temp2;</w:t>
            </w:r>
          </w:p>
          <w:p w14:paraId="5E92D21E" w14:textId="77777777" w:rsidR="00001C00" w:rsidRDefault="00001C00" w:rsidP="00544C2A">
            <w:r>
              <w:t>}</w:t>
            </w:r>
          </w:p>
        </w:tc>
      </w:tr>
    </w:tbl>
    <w:p w14:paraId="590A907E" w14:textId="77777777" w:rsidR="00001C00" w:rsidRDefault="00001C00" w:rsidP="00001C00">
      <w:r>
        <w:rPr>
          <w:rFonts w:hint="eastAsia"/>
        </w:rPr>
        <w:t xml:space="preserve">equals, </w:t>
      </w:r>
      <w:proofErr w:type="spellStart"/>
      <w:r>
        <w:rPr>
          <w:rFonts w:hint="eastAsia"/>
        </w:rPr>
        <w:t>hashCode</w:t>
      </w:r>
      <w:proofErr w:type="spellEnd"/>
      <w:r>
        <w:t xml:space="preserve">, </w:t>
      </w:r>
      <w:proofErr w:type="spellStart"/>
      <w:r>
        <w:t>toString</w:t>
      </w:r>
      <w:proofErr w:type="spellEnd"/>
      <w:r>
        <w:t xml:space="preserve"> </w:t>
      </w:r>
      <w:r>
        <w:rPr>
          <w:rFonts w:hint="eastAsia"/>
        </w:rPr>
        <w:t xml:space="preserve">메소드가 자동으로 구현될 때, </w:t>
      </w:r>
      <w:r>
        <w:t xml:space="preserve">temp1, temp2 </w:t>
      </w:r>
      <w:r>
        <w:rPr>
          <w:rFonts w:hint="eastAsia"/>
        </w:rPr>
        <w:t>멤버 변수는 무시된다.</w:t>
      </w:r>
    </w:p>
    <w:p w14:paraId="05561E93" w14:textId="77777777" w:rsidR="00001C00" w:rsidRDefault="00001C00" w:rsidP="00001C00"/>
    <w:p w14:paraId="53DF96FD" w14:textId="77777777" w:rsidR="00001C00" w:rsidRDefault="00001C00" w:rsidP="00001C00"/>
    <w:p w14:paraId="43B03A7B" w14:textId="77777777" w:rsidR="00001C00" w:rsidRPr="00306C82" w:rsidRDefault="00001C00" w:rsidP="00001C00">
      <w:pPr>
        <w:pStyle w:val="2"/>
      </w:pPr>
      <w:bookmarkStart w:id="14" w:name="_Toc84778075"/>
      <w:bookmarkStart w:id="15" w:name="_Toc84755531"/>
      <w:bookmarkStart w:id="16" w:name="_Toc144855066"/>
      <w:proofErr w:type="spellStart"/>
      <w:r>
        <w:rPr>
          <w:rFonts w:hint="eastAsia"/>
        </w:rPr>
        <w:lastRenderedPageBreak/>
        <w:t>l</w:t>
      </w:r>
      <w:r>
        <w:t>ombok</w:t>
      </w:r>
      <w:proofErr w:type="spellEnd"/>
      <w:r>
        <w:t xml:space="preserve"> </w:t>
      </w:r>
      <w:r>
        <w:rPr>
          <w:rFonts w:hint="eastAsia"/>
        </w:rPr>
        <w:t>설치</w:t>
      </w:r>
      <w:bookmarkEnd w:id="14"/>
      <w:bookmarkEnd w:id="15"/>
      <w:bookmarkEnd w:id="16"/>
    </w:p>
    <w:p w14:paraId="5AC060F7" w14:textId="77777777" w:rsidR="00001C00" w:rsidRDefault="00001C00" w:rsidP="00001C00"/>
    <w:p w14:paraId="2154CD3B" w14:textId="77777777" w:rsidR="00001C00" w:rsidRDefault="00001C00" w:rsidP="00001C00">
      <w:pPr>
        <w:pStyle w:val="3"/>
      </w:pPr>
      <w:r>
        <w:rPr>
          <w:rFonts w:hint="eastAsia"/>
        </w:rPr>
        <w:t>다운로드</w:t>
      </w:r>
    </w:p>
    <w:p w14:paraId="4D5220AE" w14:textId="77777777" w:rsidR="00001C00" w:rsidRDefault="00001C00" w:rsidP="00001C00">
      <w:r>
        <w:rPr>
          <w:rFonts w:hint="eastAsia"/>
        </w:rPr>
        <w:t>https://projectlombok.org/download.html</w:t>
      </w:r>
    </w:p>
    <w:p w14:paraId="62BCA1A7" w14:textId="77777777" w:rsidR="00001C00" w:rsidRDefault="00001C00" w:rsidP="00001C00">
      <w:r>
        <w:rPr>
          <w:rFonts w:hint="eastAsia"/>
        </w:rPr>
        <w:t>위 웹페이지에서 lombok.jar 다운로드</w:t>
      </w:r>
    </w:p>
    <w:p w14:paraId="799279D4" w14:textId="6CB06568" w:rsidR="00001C00" w:rsidRDefault="005D12D0" w:rsidP="00001C00">
      <w:r w:rsidRPr="005D12D0">
        <w:rPr>
          <w:noProof/>
        </w:rPr>
        <w:drawing>
          <wp:inline distT="0" distB="0" distL="0" distR="0" wp14:anchorId="462F4A81" wp14:editId="6219B883">
            <wp:extent cx="2493818" cy="390697"/>
            <wp:effectExtent l="0" t="0" r="1905" b="9525"/>
            <wp:docPr id="65751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19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406" cy="3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A504" w14:textId="77777777" w:rsidR="00001C00" w:rsidRPr="005652A6" w:rsidRDefault="00001C00" w:rsidP="00001C00"/>
    <w:p w14:paraId="7ABF4C9D" w14:textId="77777777" w:rsidR="00001C00" w:rsidRDefault="00001C00" w:rsidP="00001C00">
      <w:pPr>
        <w:pStyle w:val="3"/>
      </w:pPr>
      <w:bookmarkStart w:id="17" w:name="_Toc470453692"/>
      <w:bookmarkStart w:id="18" w:name="_Toc20740446"/>
      <w:r>
        <w:rPr>
          <w:rFonts w:hint="eastAsia"/>
        </w:rPr>
        <w:t xml:space="preserve">lombok.jar </w:t>
      </w:r>
      <w:r>
        <w:rPr>
          <w:rFonts w:hint="eastAsia"/>
        </w:rPr>
        <w:t>실행</w:t>
      </w:r>
      <w:bookmarkEnd w:id="17"/>
      <w:bookmarkEnd w:id="18"/>
    </w:p>
    <w:p w14:paraId="17EB0BCA" w14:textId="77777777" w:rsidR="00001C00" w:rsidRDefault="00001C00" w:rsidP="00001C00"/>
    <w:p w14:paraId="2F2FF576" w14:textId="77777777" w:rsidR="00001C00" w:rsidRPr="006E5A09" w:rsidRDefault="00001C00" w:rsidP="00001C00">
      <w:pPr>
        <w:rPr>
          <w:u w:val="single"/>
        </w:rPr>
      </w:pPr>
      <w:r w:rsidRPr="006E5A09">
        <w:rPr>
          <w:rFonts w:hint="eastAsia"/>
          <w:u w:val="single"/>
        </w:rPr>
        <w:t>먼저 Spring tool Suite를 종료하고 설치해야 한다.</w:t>
      </w:r>
    </w:p>
    <w:p w14:paraId="5DE888BB" w14:textId="77777777" w:rsidR="00001C00" w:rsidRDefault="00001C00" w:rsidP="00001C00"/>
    <w:p w14:paraId="3CD2581C" w14:textId="77777777" w:rsidR="00001C00" w:rsidRDefault="00001C00" w:rsidP="00001C00">
      <w:r>
        <w:rPr>
          <w:rFonts w:hint="eastAsia"/>
        </w:rPr>
        <w:t xml:space="preserve">명령 프롬프트 창에서, </w:t>
      </w:r>
      <w:proofErr w:type="spellStart"/>
      <w:r>
        <w:rPr>
          <w:rFonts w:hint="eastAsia"/>
        </w:rPr>
        <w:t>다운로드된</w:t>
      </w:r>
      <w:proofErr w:type="spellEnd"/>
      <w:r>
        <w:rPr>
          <w:rFonts w:hint="eastAsia"/>
        </w:rPr>
        <w:t xml:space="preserve"> </w:t>
      </w:r>
      <w:r>
        <w:t xml:space="preserve">lombok.jar </w:t>
      </w:r>
      <w:r>
        <w:rPr>
          <w:rFonts w:hint="eastAsia"/>
        </w:rPr>
        <w:t>파일이 있는 디렉토리로 이동하여, 다음 명령을 실행한다.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1C00" w14:paraId="289C4180" w14:textId="77777777" w:rsidTr="00544C2A">
        <w:tc>
          <w:tcPr>
            <w:tcW w:w="10456" w:type="dxa"/>
          </w:tcPr>
          <w:p w14:paraId="6C8AEC68" w14:textId="77777777" w:rsidR="00001C00" w:rsidRDefault="00001C00" w:rsidP="00544C2A">
            <w:r>
              <w:rPr>
                <w:rFonts w:hint="eastAsia"/>
              </w:rPr>
              <w:t>j</w:t>
            </w:r>
            <w:r>
              <w:t>ava -jar lombok.jar</w:t>
            </w:r>
          </w:p>
        </w:tc>
      </w:tr>
    </w:tbl>
    <w:p w14:paraId="0D899EC0" w14:textId="77777777" w:rsidR="00001C00" w:rsidRDefault="00001C00" w:rsidP="00001C00"/>
    <w:p w14:paraId="739BD7A8" w14:textId="77777777" w:rsidR="00001C00" w:rsidRPr="00612838" w:rsidRDefault="00001C00" w:rsidP="00001C00">
      <w:r>
        <w:rPr>
          <w:noProof/>
        </w:rPr>
        <w:drawing>
          <wp:inline distT="0" distB="0" distL="0" distR="0" wp14:anchorId="1B8B116E" wp14:editId="412871CB">
            <wp:extent cx="6645910" cy="156972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32CE" w14:textId="77777777" w:rsidR="00001C00" w:rsidRDefault="00001C00" w:rsidP="00001C00"/>
    <w:p w14:paraId="5B82DC88" w14:textId="77777777" w:rsidR="00001C00" w:rsidRDefault="00001C00" w:rsidP="00001C00"/>
    <w:p w14:paraId="46532320" w14:textId="77777777" w:rsidR="00001C00" w:rsidRDefault="00001C00" w:rsidP="00001C00">
      <w:r>
        <w:rPr>
          <w:noProof/>
        </w:rPr>
        <w:drawing>
          <wp:inline distT="0" distB="0" distL="0" distR="0" wp14:anchorId="47A24180" wp14:editId="36B7B3A7">
            <wp:extent cx="6467475" cy="1381125"/>
            <wp:effectExtent l="0" t="0" r="9525" b="9525"/>
            <wp:docPr id="33" name="Picture 3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54AB" w14:textId="77777777" w:rsidR="00001C00" w:rsidRDefault="00001C00" w:rsidP="00001C00">
      <w:r>
        <w:rPr>
          <w:rFonts w:hint="eastAsia"/>
        </w:rPr>
        <w:t>만약 위 대화 상자가 나타나면 '확인' 버튼을 클릭하여 닫는다.</w:t>
      </w:r>
    </w:p>
    <w:p w14:paraId="42F8205A" w14:textId="77777777" w:rsidR="00001C00" w:rsidRDefault="00001C00" w:rsidP="00001C00">
      <w:r>
        <w:rPr>
          <w:rFonts w:hint="eastAsia"/>
        </w:rPr>
        <w:t>위 대화 상자가 나타나지 않을 수도 있다.</w:t>
      </w:r>
    </w:p>
    <w:p w14:paraId="43FDFCD4" w14:textId="77777777" w:rsidR="00001C00" w:rsidRDefault="00001C00" w:rsidP="00001C00"/>
    <w:p w14:paraId="01D92C95" w14:textId="77777777" w:rsidR="00001C00" w:rsidRDefault="00001C00" w:rsidP="00001C00"/>
    <w:p w14:paraId="03900243" w14:textId="77777777" w:rsidR="00001C00" w:rsidRDefault="00001C00" w:rsidP="00001C00">
      <w:r>
        <w:rPr>
          <w:noProof/>
        </w:rPr>
        <w:lastRenderedPageBreak/>
        <w:drawing>
          <wp:inline distT="0" distB="0" distL="0" distR="0" wp14:anchorId="4073D394" wp14:editId="36889A4D">
            <wp:extent cx="6645910" cy="3853180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6550" w14:textId="77777777" w:rsidR="00001C00" w:rsidRDefault="00001C00" w:rsidP="00001C00">
      <w:r>
        <w:rPr>
          <w:rFonts w:hint="eastAsia"/>
        </w:rPr>
        <w:t xml:space="preserve">만약 </w:t>
      </w:r>
      <w:r>
        <w:t xml:space="preserve">eclipse.exe </w:t>
      </w:r>
      <w:r>
        <w:rPr>
          <w:rFonts w:hint="eastAsia"/>
        </w:rPr>
        <w:t>파일이 목록에 보인다면,</w:t>
      </w:r>
      <w:r>
        <w:t xml:space="preserve"> </w:t>
      </w:r>
      <w:r>
        <w:rPr>
          <w:rFonts w:hint="eastAsia"/>
        </w:rPr>
        <w:t>체크를 끈다.</w:t>
      </w:r>
    </w:p>
    <w:p w14:paraId="6B427588" w14:textId="77777777" w:rsidR="00001C00" w:rsidRDefault="00001C00" w:rsidP="00001C00"/>
    <w:p w14:paraId="29F34EF9" w14:textId="79214CCF" w:rsidR="005E1FAC" w:rsidRDefault="005E1FAC" w:rsidP="00001C00">
      <w:r>
        <w:rPr>
          <w:noProof/>
        </w:rPr>
        <w:drawing>
          <wp:inline distT="0" distB="0" distL="0" distR="0" wp14:anchorId="0D8CA022" wp14:editId="69986365">
            <wp:extent cx="6645910" cy="3892550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93EB" w14:textId="77777777" w:rsidR="00001C00" w:rsidRPr="009F776B" w:rsidRDefault="00001C00" w:rsidP="00001C00">
      <w:r w:rsidRPr="009F776B">
        <w:rPr>
          <w:rFonts w:hint="eastAsia"/>
        </w:rPr>
        <w:t xml:space="preserve">'Specify location...' 버튼을 클릭하여 </w:t>
      </w:r>
      <w:r w:rsidRPr="009F776B">
        <w:t xml:space="preserve">SpringToolSuite4.exe </w:t>
      </w:r>
      <w:r w:rsidRPr="009F776B">
        <w:rPr>
          <w:rFonts w:hint="eastAsia"/>
        </w:rPr>
        <w:t>파일을 찾는다.</w:t>
      </w:r>
    </w:p>
    <w:p w14:paraId="1E4187A6" w14:textId="77777777" w:rsidR="00001C00" w:rsidRDefault="00001C00" w:rsidP="00001C00"/>
    <w:p w14:paraId="52FDA6B9" w14:textId="77777777" w:rsidR="00001C00" w:rsidRDefault="00001C00" w:rsidP="00001C00"/>
    <w:p w14:paraId="67F1E29E" w14:textId="77777777" w:rsidR="00001C00" w:rsidRDefault="00001C00" w:rsidP="00001C00"/>
    <w:p w14:paraId="458FB851" w14:textId="77777777" w:rsidR="00001C00" w:rsidRDefault="00001C00" w:rsidP="00001C00">
      <w:r>
        <w:rPr>
          <w:noProof/>
        </w:rPr>
        <w:lastRenderedPageBreak/>
        <w:drawing>
          <wp:inline distT="0" distB="0" distL="0" distR="0" wp14:anchorId="31944507" wp14:editId="2028FB35">
            <wp:extent cx="5650629" cy="3464560"/>
            <wp:effectExtent l="0" t="0" r="7620" b="254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2127" cy="34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CB00" w14:textId="77777777" w:rsidR="00001C00" w:rsidRDefault="00001C00" w:rsidP="00001C00">
      <w:r w:rsidRPr="00296B08">
        <w:t>SpringToolSuite4</w:t>
      </w:r>
      <w:r>
        <w:rPr>
          <w:rFonts w:hint="eastAsia"/>
        </w:rPr>
        <w:t>.exe (Spring tool suite) 실행 파일을 찾아서 선택한다.</w:t>
      </w:r>
    </w:p>
    <w:p w14:paraId="27DE9518" w14:textId="77777777" w:rsidR="00001C00" w:rsidRDefault="00001C00" w:rsidP="00001C00"/>
    <w:p w14:paraId="210A883F" w14:textId="5EEB1BBE" w:rsidR="00001C00" w:rsidRDefault="009F776B" w:rsidP="00001C00">
      <w:r>
        <w:rPr>
          <w:noProof/>
        </w:rPr>
        <w:drawing>
          <wp:inline distT="0" distB="0" distL="0" distR="0" wp14:anchorId="7C942A07" wp14:editId="054B8620">
            <wp:extent cx="6645910" cy="3892550"/>
            <wp:effectExtent l="0" t="0" r="254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F963" w14:textId="77777777" w:rsidR="00F96570" w:rsidRDefault="00001C00" w:rsidP="00001C00">
      <w:r w:rsidRPr="00296B08">
        <w:t>SpringToolSuite4</w:t>
      </w:r>
      <w:r>
        <w:rPr>
          <w:rFonts w:hint="eastAsia"/>
        </w:rPr>
        <w:t>.exe</w:t>
      </w:r>
      <w:r>
        <w:t xml:space="preserve"> </w:t>
      </w:r>
      <w:r>
        <w:rPr>
          <w:rFonts w:hint="eastAsia"/>
        </w:rPr>
        <w:t>파일이 목록에 보인다.</w:t>
      </w:r>
    </w:p>
    <w:p w14:paraId="6D3B85A9" w14:textId="06205A68" w:rsidR="00001C00" w:rsidRDefault="00001C00" w:rsidP="00001C00">
      <w:r>
        <w:rPr>
          <w:rFonts w:hint="eastAsia"/>
        </w:rPr>
        <w:t>S</w:t>
      </w:r>
      <w:r>
        <w:t xml:space="preserve">pringToolSuite4.exe </w:t>
      </w:r>
      <w:r>
        <w:rPr>
          <w:rFonts w:hint="eastAsia"/>
        </w:rPr>
        <w:t>파일을 체크하고,</w:t>
      </w:r>
      <w:r>
        <w:t xml:space="preserve"> </w:t>
      </w:r>
      <w:r>
        <w:rPr>
          <w:rFonts w:hint="eastAsia"/>
        </w:rPr>
        <w:t>'</w:t>
      </w:r>
      <w:proofErr w:type="gramStart"/>
      <w:r>
        <w:rPr>
          <w:rFonts w:hint="eastAsia"/>
        </w:rPr>
        <w:t>Install /</w:t>
      </w:r>
      <w:proofErr w:type="gramEnd"/>
      <w:r>
        <w:rPr>
          <w:rFonts w:hint="eastAsia"/>
        </w:rPr>
        <w:t xml:space="preserve"> Update' 버튼을 클릭해서 설치하자.</w:t>
      </w:r>
    </w:p>
    <w:p w14:paraId="1F8386C7" w14:textId="77777777" w:rsidR="00001C00" w:rsidRDefault="00001C00" w:rsidP="00001C00"/>
    <w:p w14:paraId="13D646CE" w14:textId="2167E16A" w:rsidR="00001C00" w:rsidRDefault="0069564E" w:rsidP="00001C00">
      <w:r>
        <w:rPr>
          <w:noProof/>
        </w:rPr>
        <w:lastRenderedPageBreak/>
        <w:drawing>
          <wp:inline distT="0" distB="0" distL="0" distR="0" wp14:anchorId="293F7215" wp14:editId="0E9F3E60">
            <wp:extent cx="6645910" cy="3892550"/>
            <wp:effectExtent l="0" t="0" r="254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FD64" w14:textId="77777777" w:rsidR="00001C00" w:rsidRDefault="00001C00" w:rsidP="00001C00">
      <w:r>
        <w:t xml:space="preserve">Install successful </w:t>
      </w:r>
      <w:r>
        <w:rPr>
          <w:rFonts w:hint="eastAsia"/>
        </w:rPr>
        <w:t>문구를 확인하고,</w:t>
      </w:r>
    </w:p>
    <w:p w14:paraId="7013B3C7" w14:textId="77777777" w:rsidR="00001C00" w:rsidRDefault="00001C00" w:rsidP="00001C00">
      <w:r>
        <w:rPr>
          <w:rFonts w:hint="eastAsia"/>
        </w:rPr>
        <w:t>Q</w:t>
      </w:r>
      <w:r>
        <w:t xml:space="preserve">uit Installer </w:t>
      </w:r>
      <w:r>
        <w:rPr>
          <w:rFonts w:hint="eastAsia"/>
        </w:rPr>
        <w:t>클릭</w:t>
      </w:r>
    </w:p>
    <w:p w14:paraId="3EE4B9F3" w14:textId="77777777" w:rsidR="00001C00" w:rsidRDefault="00001C00" w:rsidP="00001C00"/>
    <w:p w14:paraId="67BE8567" w14:textId="77777777" w:rsidR="00001C00" w:rsidRDefault="00001C00" w:rsidP="00001C00"/>
    <w:p w14:paraId="1310B05D" w14:textId="77777777" w:rsidR="00001C00" w:rsidRDefault="00001C00" w:rsidP="00001C00"/>
    <w:p w14:paraId="024AA180" w14:textId="77777777" w:rsidR="00001C00" w:rsidRPr="009A3761" w:rsidRDefault="00001C00" w:rsidP="00001C00"/>
    <w:p w14:paraId="07D70ABB" w14:textId="77777777" w:rsidR="0027797B" w:rsidRDefault="0027797B" w:rsidP="00B637FF"/>
    <w:p w14:paraId="3C4BF5AE" w14:textId="7F31B2EA" w:rsidR="00867A9F" w:rsidRDefault="00867A9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0A9A76E" w14:textId="1C791312" w:rsidR="00802224" w:rsidRDefault="00867A9F" w:rsidP="00867A9F">
      <w:pPr>
        <w:pStyle w:val="1"/>
      </w:pPr>
      <w:bookmarkStart w:id="19" w:name="_Toc144855067"/>
      <w:r>
        <w:rPr>
          <w:rFonts w:hint="eastAsia"/>
        </w:rPr>
        <w:lastRenderedPageBreak/>
        <w:t>m</w:t>
      </w:r>
      <w:r>
        <w:t>ybatis</w:t>
      </w:r>
      <w:r w:rsidR="006B3787">
        <w:t>1</w:t>
      </w:r>
      <w:r>
        <w:t xml:space="preserve"> </w:t>
      </w:r>
      <w:r>
        <w:rPr>
          <w:rFonts w:hint="eastAsia"/>
        </w:rPr>
        <w:t>프로젝트</w:t>
      </w:r>
      <w:bookmarkEnd w:id="19"/>
    </w:p>
    <w:p w14:paraId="2DC3A4B5" w14:textId="65748C30" w:rsidR="00867A9F" w:rsidRPr="00867A9F" w:rsidRDefault="006B3787" w:rsidP="00867A9F">
      <w:r>
        <w:rPr>
          <w:noProof/>
        </w:rPr>
        <w:drawing>
          <wp:inline distT="0" distB="0" distL="0" distR="0" wp14:anchorId="4332F5BD" wp14:editId="150A2782">
            <wp:extent cx="5267325" cy="6972300"/>
            <wp:effectExtent l="0" t="0" r="9525" b="0"/>
            <wp:docPr id="123729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950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4447" w14:textId="77777777" w:rsidR="00523280" w:rsidRDefault="00523280" w:rsidP="00523280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6"/>
        <w:gridCol w:w="1016"/>
      </w:tblGrid>
      <w:tr w:rsidR="00523280" w:rsidRPr="00533A31" w14:paraId="4312299B" w14:textId="77777777" w:rsidTr="00544C2A">
        <w:tc>
          <w:tcPr>
            <w:tcW w:w="0" w:type="auto"/>
            <w:shd w:val="clear" w:color="auto" w:fill="F2F2F2" w:themeFill="background1" w:themeFillShade="F2"/>
          </w:tcPr>
          <w:p w14:paraId="386E1E14" w14:textId="77777777" w:rsidR="00523280" w:rsidRPr="00533A31" w:rsidRDefault="00523280" w:rsidP="00544C2A">
            <w:r w:rsidRPr="00533A31">
              <w:rPr>
                <w:rFonts w:hint="eastAsia"/>
              </w:rPr>
              <w:t>N</w:t>
            </w:r>
            <w:r w:rsidRPr="00533A31">
              <w:t>ame</w:t>
            </w:r>
          </w:p>
        </w:tc>
        <w:tc>
          <w:tcPr>
            <w:tcW w:w="0" w:type="auto"/>
          </w:tcPr>
          <w:p w14:paraId="7384A746" w14:textId="730E698A" w:rsidR="00523280" w:rsidRPr="00533A31" w:rsidRDefault="00523280" w:rsidP="00544C2A">
            <w:r>
              <w:rPr>
                <w:rFonts w:hint="eastAsia"/>
              </w:rPr>
              <w:t>m</w:t>
            </w:r>
            <w:r>
              <w:t>ybatis</w:t>
            </w:r>
            <w:r w:rsidR="006B3787">
              <w:t>1</w:t>
            </w:r>
          </w:p>
        </w:tc>
      </w:tr>
      <w:tr w:rsidR="00523280" w:rsidRPr="00533A31" w14:paraId="15ACA967" w14:textId="77777777" w:rsidTr="00544C2A">
        <w:tc>
          <w:tcPr>
            <w:tcW w:w="0" w:type="auto"/>
            <w:shd w:val="clear" w:color="auto" w:fill="F2F2F2" w:themeFill="background1" w:themeFillShade="F2"/>
          </w:tcPr>
          <w:p w14:paraId="2AD2FED8" w14:textId="77777777" w:rsidR="00523280" w:rsidRPr="00533A31" w:rsidRDefault="00523280" w:rsidP="00544C2A">
            <w:r>
              <w:rPr>
                <w:rFonts w:hint="eastAsia"/>
              </w:rPr>
              <w:t>J</w:t>
            </w:r>
            <w:r>
              <w:t>ava version</w:t>
            </w:r>
          </w:p>
        </w:tc>
        <w:tc>
          <w:tcPr>
            <w:tcW w:w="0" w:type="auto"/>
          </w:tcPr>
          <w:p w14:paraId="7B876EA5" w14:textId="77777777" w:rsidR="00523280" w:rsidRPr="00533A31" w:rsidRDefault="00523280" w:rsidP="00544C2A"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523280" w:rsidRPr="00533A31" w14:paraId="5C1ACBF7" w14:textId="77777777" w:rsidTr="00544C2A">
        <w:tc>
          <w:tcPr>
            <w:tcW w:w="0" w:type="auto"/>
            <w:shd w:val="clear" w:color="auto" w:fill="F2F2F2" w:themeFill="background1" w:themeFillShade="F2"/>
          </w:tcPr>
          <w:p w14:paraId="1BEB98D4" w14:textId="77777777" w:rsidR="00523280" w:rsidRPr="00533A31" w:rsidRDefault="00523280" w:rsidP="00544C2A">
            <w:r w:rsidRPr="00533A31">
              <w:rPr>
                <w:rFonts w:hint="eastAsia"/>
              </w:rPr>
              <w:t>P</w:t>
            </w:r>
            <w:r w:rsidRPr="00533A31">
              <w:t>ackage</w:t>
            </w:r>
          </w:p>
        </w:tc>
        <w:tc>
          <w:tcPr>
            <w:tcW w:w="0" w:type="auto"/>
          </w:tcPr>
          <w:p w14:paraId="3852D0A3" w14:textId="77777777" w:rsidR="00523280" w:rsidRPr="00533A31" w:rsidRDefault="00523280" w:rsidP="00544C2A">
            <w:proofErr w:type="spellStart"/>
            <w:proofErr w:type="gramStart"/>
            <w:r w:rsidRPr="00533A31">
              <w:t>net.skhu</w:t>
            </w:r>
            <w:proofErr w:type="spellEnd"/>
            <w:proofErr w:type="gramEnd"/>
          </w:p>
        </w:tc>
      </w:tr>
    </w:tbl>
    <w:p w14:paraId="0B0F98E7" w14:textId="77777777" w:rsidR="00523280" w:rsidRDefault="00523280" w:rsidP="00523280"/>
    <w:p w14:paraId="50567F4B" w14:textId="77777777" w:rsidR="00523280" w:rsidRDefault="00523280" w:rsidP="00B637FF"/>
    <w:p w14:paraId="64F27D07" w14:textId="58A52503" w:rsidR="0072449B" w:rsidRDefault="0042415F" w:rsidP="0072449B">
      <w:r w:rsidRPr="0042415F">
        <w:rPr>
          <w:noProof/>
        </w:rPr>
        <w:lastRenderedPageBreak/>
        <w:drawing>
          <wp:inline distT="0" distB="0" distL="0" distR="0" wp14:anchorId="5289BAEE" wp14:editId="08D52A4F">
            <wp:extent cx="5268060" cy="6973273"/>
            <wp:effectExtent l="0" t="0" r="8890" b="0"/>
            <wp:docPr id="76930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069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6AE1" w14:textId="77777777" w:rsidR="0072449B" w:rsidRPr="00183B11" w:rsidRDefault="0072449B" w:rsidP="0072449B">
      <w:r w:rsidRPr="00183B11">
        <w:rPr>
          <w:rFonts w:hint="eastAsia"/>
        </w:rPr>
        <w:t>S</w:t>
      </w:r>
      <w:r w:rsidRPr="00183B11">
        <w:t xml:space="preserve">pring </w:t>
      </w:r>
      <w:proofErr w:type="spellStart"/>
      <w:r w:rsidRPr="00183B11">
        <w:t>Booot</w:t>
      </w:r>
      <w:proofErr w:type="spellEnd"/>
      <w:r w:rsidRPr="00183B11">
        <w:t xml:space="preserve"> Version: </w:t>
      </w:r>
      <w:r>
        <w:t>3.0.#</w:t>
      </w:r>
      <w:r w:rsidRPr="00183B11">
        <w:t xml:space="preserve"> </w:t>
      </w:r>
      <w:r w:rsidRPr="00183B11">
        <w:rPr>
          <w:rFonts w:hint="eastAsia"/>
        </w:rPr>
        <w:t>버전을 선택함.</w:t>
      </w:r>
    </w:p>
    <w:p w14:paraId="0F1824D0" w14:textId="77777777" w:rsidR="0072449B" w:rsidRDefault="0072449B" w:rsidP="0072449B"/>
    <w:p w14:paraId="2C4908B2" w14:textId="77777777" w:rsidR="0072449B" w:rsidRDefault="0072449B" w:rsidP="0072449B">
      <w:pPr>
        <w:pStyle w:val="3"/>
      </w:pPr>
      <w:r>
        <w:rPr>
          <w:rFonts w:hint="eastAsia"/>
        </w:rPr>
        <w:t>체크할</w:t>
      </w:r>
      <w:r>
        <w:rPr>
          <w:rFonts w:hint="eastAsia"/>
        </w:rPr>
        <w:t xml:space="preserve"> </w:t>
      </w:r>
      <w:r>
        <w:rPr>
          <w:rFonts w:hint="eastAsia"/>
        </w:rPr>
        <w:t>항목들</w:t>
      </w:r>
    </w:p>
    <w:p w14:paraId="08DF52EF" w14:textId="77777777" w:rsidR="0072449B" w:rsidRPr="00466DCD" w:rsidRDefault="0072449B" w:rsidP="0072449B">
      <w:pPr>
        <w:rPr>
          <w:shd w:val="clear" w:color="auto" w:fill="FFFFCC"/>
        </w:rPr>
      </w:pPr>
      <w:r w:rsidRPr="00466DCD">
        <w:rPr>
          <w:rFonts w:hint="eastAsia"/>
          <w:shd w:val="clear" w:color="auto" w:fill="FFFFCC"/>
        </w:rPr>
        <w:t>D</w:t>
      </w:r>
      <w:r w:rsidRPr="00466DCD">
        <w:rPr>
          <w:shd w:val="clear" w:color="auto" w:fill="FFFFCC"/>
        </w:rPr>
        <w:t xml:space="preserve">eveloper Tools </w:t>
      </w:r>
      <w:r w:rsidRPr="00466DCD">
        <w:rPr>
          <w:rFonts w:hint="eastAsia"/>
          <w:shd w:val="clear" w:color="auto" w:fill="FFFFCC"/>
        </w:rPr>
        <w:t>항목 아래</w:t>
      </w:r>
    </w:p>
    <w:p w14:paraId="7A7D4C20" w14:textId="77777777" w:rsidR="0072449B" w:rsidRPr="00466DCD" w:rsidRDefault="0072449B" w:rsidP="0072449B">
      <w:pPr>
        <w:rPr>
          <w:shd w:val="clear" w:color="auto" w:fill="FFFFCC"/>
        </w:rPr>
      </w:pPr>
      <w:r w:rsidRPr="00466DCD">
        <w:rPr>
          <w:shd w:val="clear" w:color="auto" w:fill="FFFFCC"/>
        </w:rPr>
        <w:t xml:space="preserve">  </w:t>
      </w:r>
      <w:r w:rsidRPr="00466DCD">
        <w:rPr>
          <w:rFonts w:hint="eastAsia"/>
          <w:shd w:val="clear" w:color="auto" w:fill="FFFFCC"/>
        </w:rPr>
        <w:t>S</w:t>
      </w:r>
      <w:r w:rsidRPr="00466DCD">
        <w:rPr>
          <w:shd w:val="clear" w:color="auto" w:fill="FFFFCC"/>
        </w:rPr>
        <w:t xml:space="preserve">pring Boot </w:t>
      </w:r>
      <w:proofErr w:type="spellStart"/>
      <w:r w:rsidRPr="00466DCD">
        <w:rPr>
          <w:shd w:val="clear" w:color="auto" w:fill="FFFFCC"/>
        </w:rPr>
        <w:t>DevTools</w:t>
      </w:r>
      <w:proofErr w:type="spellEnd"/>
    </w:p>
    <w:p w14:paraId="41A9290E" w14:textId="4B9CBA13" w:rsidR="00084A1D" w:rsidRPr="00466DCD" w:rsidRDefault="00084A1D" w:rsidP="0072449B">
      <w:pPr>
        <w:rPr>
          <w:shd w:val="clear" w:color="auto" w:fill="FFFFCC"/>
        </w:rPr>
      </w:pPr>
      <w:r w:rsidRPr="00466DCD">
        <w:rPr>
          <w:rFonts w:hint="eastAsia"/>
          <w:shd w:val="clear" w:color="auto" w:fill="FFFFCC"/>
        </w:rPr>
        <w:t xml:space="preserve"> </w:t>
      </w:r>
      <w:r w:rsidRPr="00466DCD">
        <w:rPr>
          <w:shd w:val="clear" w:color="auto" w:fill="FFFFCC"/>
        </w:rPr>
        <w:t xml:space="preserve"> </w:t>
      </w:r>
      <w:r w:rsidRPr="00466DCD">
        <w:rPr>
          <w:rFonts w:hint="eastAsia"/>
          <w:shd w:val="clear" w:color="auto" w:fill="FFFFCC"/>
        </w:rPr>
        <w:t>L</w:t>
      </w:r>
      <w:r w:rsidRPr="00466DCD">
        <w:rPr>
          <w:shd w:val="clear" w:color="auto" w:fill="FFFFCC"/>
        </w:rPr>
        <w:t>ombok</w:t>
      </w:r>
    </w:p>
    <w:p w14:paraId="33DE5565" w14:textId="77777777" w:rsidR="0072449B" w:rsidRDefault="0072449B" w:rsidP="0072449B"/>
    <w:p w14:paraId="737EE193" w14:textId="77777777" w:rsidR="0072449B" w:rsidRDefault="0072449B" w:rsidP="0072449B"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항목 아래</w:t>
      </w:r>
    </w:p>
    <w:p w14:paraId="65A0B518" w14:textId="77777777" w:rsidR="0072449B" w:rsidRDefault="0072449B" w:rsidP="0072449B">
      <w:r>
        <w:t xml:space="preserve">  </w:t>
      </w:r>
      <w:r>
        <w:rPr>
          <w:rFonts w:hint="eastAsia"/>
        </w:rPr>
        <w:t>M</w:t>
      </w:r>
      <w:r>
        <w:t>ySQL Driver</w:t>
      </w:r>
    </w:p>
    <w:p w14:paraId="61503AC0" w14:textId="77777777" w:rsidR="0072449B" w:rsidRDefault="0072449B" w:rsidP="0072449B">
      <w:r>
        <w:t xml:space="preserve">  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t xml:space="preserve"> Framework</w:t>
      </w:r>
    </w:p>
    <w:p w14:paraId="5DEABA34" w14:textId="77777777" w:rsidR="0072449B" w:rsidRDefault="0072449B" w:rsidP="0072449B"/>
    <w:p w14:paraId="10F650A8" w14:textId="77777777" w:rsidR="0072449B" w:rsidRDefault="0072449B" w:rsidP="0072449B">
      <w:r>
        <w:rPr>
          <w:rFonts w:hint="eastAsia"/>
        </w:rPr>
        <w:t>W</w:t>
      </w:r>
      <w:r>
        <w:t xml:space="preserve">eb </w:t>
      </w:r>
      <w:r>
        <w:rPr>
          <w:rFonts w:hint="eastAsia"/>
        </w:rPr>
        <w:t>항목 아래</w:t>
      </w:r>
    </w:p>
    <w:p w14:paraId="548108DC" w14:textId="77777777" w:rsidR="0072449B" w:rsidRDefault="0072449B" w:rsidP="0072449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</w:t>
      </w:r>
      <w:r>
        <w:t>pring Web</w:t>
      </w:r>
    </w:p>
    <w:p w14:paraId="55478458" w14:textId="77777777" w:rsidR="00BC1779" w:rsidRDefault="00BC1779" w:rsidP="0072449B"/>
    <w:p w14:paraId="60FD5FC6" w14:textId="6ADC33E7" w:rsidR="00BC1779" w:rsidRDefault="00BC1779" w:rsidP="0072449B">
      <w:r>
        <w:rPr>
          <w:rFonts w:hint="eastAsia"/>
        </w:rPr>
        <w:t>T</w:t>
      </w:r>
      <w:r>
        <w:t xml:space="preserve">emplate Engines </w:t>
      </w:r>
      <w:r>
        <w:rPr>
          <w:rFonts w:hint="eastAsia"/>
        </w:rPr>
        <w:t>항목 아래</w:t>
      </w:r>
    </w:p>
    <w:p w14:paraId="24F66C7D" w14:textId="5987D965" w:rsidR="00BC1779" w:rsidRDefault="00BC1779" w:rsidP="0072449B">
      <w:r>
        <w:rPr>
          <w:rFonts w:hint="eastAsia"/>
        </w:rPr>
        <w:t xml:space="preserve"> </w:t>
      </w:r>
      <w:r>
        <w:t xml:space="preserve"> </w:t>
      </w:r>
      <w:proofErr w:type="spellStart"/>
      <w:r>
        <w:t>Thymeleaf</w:t>
      </w:r>
      <w:proofErr w:type="spellEnd"/>
    </w:p>
    <w:p w14:paraId="108B0133" w14:textId="77777777" w:rsidR="003D2523" w:rsidRPr="007D0D38" w:rsidRDefault="003D2523" w:rsidP="003D2523"/>
    <w:p w14:paraId="3FB9B288" w14:textId="77777777" w:rsidR="003D2523" w:rsidRDefault="003D2523" w:rsidP="003D2523">
      <w:pPr>
        <w:pStyle w:val="2"/>
      </w:pPr>
      <w:bookmarkStart w:id="20" w:name="_Toc122968941"/>
      <w:bookmarkStart w:id="21" w:name="_Toc123026370"/>
      <w:bookmarkStart w:id="22" w:name="_Toc144855068"/>
      <w:proofErr w:type="spellStart"/>
      <w:proofErr w:type="gramStart"/>
      <w:r>
        <w:rPr>
          <w:rFonts w:hint="eastAsia"/>
        </w:rPr>
        <w:t>application.properties</w:t>
      </w:r>
      <w:bookmarkEnd w:id="20"/>
      <w:bookmarkEnd w:id="21"/>
      <w:bookmarkEnd w:id="22"/>
      <w:proofErr w:type="spellEnd"/>
      <w:proofErr w:type="gramEnd"/>
    </w:p>
    <w:tbl>
      <w:tblPr>
        <w:tblStyle w:val="a8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3D2523" w14:paraId="3DFBA137" w14:textId="77777777" w:rsidTr="00544C2A">
        <w:tc>
          <w:tcPr>
            <w:tcW w:w="10456" w:type="dxa"/>
          </w:tcPr>
          <w:p w14:paraId="793335ED" w14:textId="77777777" w:rsidR="003D2523" w:rsidRDefault="003D2523" w:rsidP="00544C2A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spring.datasource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.driver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-class-name=</w:t>
            </w:r>
            <w:proofErr w:type="spellStart"/>
            <w:r>
              <w:rPr>
                <w:rFonts w:cs="굴림체"/>
                <w:color w:val="2AA198"/>
                <w:kern w:val="0"/>
                <w:szCs w:val="20"/>
              </w:rPr>
              <w:t>com.mysql.cj.jdbc.Driver</w:t>
            </w:r>
            <w:proofErr w:type="spellEnd"/>
          </w:p>
          <w:p w14:paraId="3CA8B857" w14:textId="77777777" w:rsidR="003D2523" w:rsidRDefault="003D2523" w:rsidP="00544C2A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spring.datasource.url=</w:t>
            </w:r>
            <w:proofErr w:type="gramStart"/>
            <w:r>
              <w:rPr>
                <w:rFonts w:cs="굴림체"/>
                <w:color w:val="2AA198"/>
                <w:kern w:val="0"/>
                <w:szCs w:val="20"/>
              </w:rPr>
              <w:t>jdbc:mysql://localhost:3306/</w:t>
            </w:r>
            <w:r w:rsidRPr="00046100">
              <w:rPr>
                <w:rFonts w:cs="굴림체"/>
                <w:color w:val="2AA198"/>
                <w:kern w:val="0"/>
                <w:szCs w:val="20"/>
              </w:rPr>
              <w:t>student</w:t>
            </w:r>
            <w:r>
              <w:rPr>
                <w:rFonts w:cs="굴림체"/>
                <w:color w:val="2AA198"/>
                <w:kern w:val="0"/>
                <w:szCs w:val="20"/>
              </w:rPr>
              <w:t>2?useUnicode=yes&amp;characterEncoding=UTF-8&amp;allowMultiQueries=true&amp;serverTimezone=Asia/Seoul</w:t>
            </w:r>
            <w:proofErr w:type="gramEnd"/>
          </w:p>
          <w:p w14:paraId="2FB4A32B" w14:textId="77777777" w:rsidR="003D2523" w:rsidRDefault="003D2523" w:rsidP="00544C2A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spring.datasource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.username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A198"/>
                <w:kern w:val="0"/>
                <w:szCs w:val="20"/>
              </w:rPr>
              <w:t>user1</w:t>
            </w:r>
          </w:p>
          <w:p w14:paraId="3FE47FFD" w14:textId="77777777" w:rsidR="003D2523" w:rsidRDefault="003D2523" w:rsidP="00544C2A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spring.datasource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.password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A198"/>
                <w:kern w:val="0"/>
                <w:szCs w:val="20"/>
              </w:rPr>
              <w:t>skhuA+4.5</w:t>
            </w:r>
          </w:p>
          <w:p w14:paraId="3C0EDECF" w14:textId="77777777" w:rsidR="003D2523" w:rsidRDefault="003D2523" w:rsidP="00544C2A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server.port</w:t>
            </w:r>
            <w:proofErr w:type="spellEnd"/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A198"/>
                <w:kern w:val="0"/>
                <w:szCs w:val="20"/>
              </w:rPr>
              <w:t>8088</w:t>
            </w:r>
          </w:p>
          <w:p w14:paraId="21867322" w14:textId="77777777" w:rsidR="003D2523" w:rsidRDefault="003D2523" w:rsidP="00544C2A"/>
        </w:tc>
      </w:tr>
    </w:tbl>
    <w:p w14:paraId="796487DB" w14:textId="77777777" w:rsidR="003D2523" w:rsidRDefault="003D2523" w:rsidP="003D2523">
      <w:proofErr w:type="spellStart"/>
      <w:proofErr w:type="gramStart"/>
      <w:r>
        <w:t>application.properties</w:t>
      </w:r>
      <w:proofErr w:type="spellEnd"/>
      <w:proofErr w:type="gramEnd"/>
      <w:r>
        <w:rPr>
          <w:rFonts w:hint="eastAsia"/>
        </w:rPr>
        <w:t xml:space="preserve">는 </w:t>
      </w:r>
      <w:r>
        <w:t xml:space="preserve">spring Boot </w:t>
      </w:r>
      <w:r>
        <w:rPr>
          <w:rFonts w:hint="eastAsia"/>
        </w:rPr>
        <w:t>설정 파일이다.</w:t>
      </w:r>
    </w:p>
    <w:p w14:paraId="20BCC456" w14:textId="77777777" w:rsidR="003D2523" w:rsidRDefault="003D2523" w:rsidP="003D2523"/>
    <w:p w14:paraId="56D3E34A" w14:textId="19C37F2D" w:rsidR="00763408" w:rsidRDefault="0076340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50DEB81" w14:textId="55291E78" w:rsidR="009A3DE5" w:rsidRDefault="005614C0" w:rsidP="005614C0">
      <w:pPr>
        <w:pStyle w:val="2"/>
      </w:pPr>
      <w:bookmarkStart w:id="23" w:name="_Toc144855069"/>
      <w:r>
        <w:rPr>
          <w:rFonts w:hint="eastAsia"/>
        </w:rPr>
        <w:lastRenderedPageBreak/>
        <w:t xml:space="preserve">소속 </w:t>
      </w:r>
      <w:proofErr w:type="spellStart"/>
      <w:r>
        <w:rPr>
          <w:rFonts w:hint="eastAsia"/>
        </w:rPr>
        <w:t>학과명</w:t>
      </w:r>
      <w:proofErr w:type="spellEnd"/>
      <w:r>
        <w:rPr>
          <w:rFonts w:hint="eastAsia"/>
        </w:rPr>
        <w:t xml:space="preserve"> 조회</w:t>
      </w:r>
      <w:bookmarkEnd w:id="23"/>
    </w:p>
    <w:p w14:paraId="4CD72A61" w14:textId="3A6712B2" w:rsidR="009A3DE5" w:rsidRDefault="009A3DE5" w:rsidP="009A3DE5">
      <w:r>
        <w:rPr>
          <w:rFonts w:hint="eastAsia"/>
        </w:rPr>
        <w:t>학생 목록을 출력할 때,</w:t>
      </w:r>
      <w:r>
        <w:t xml:space="preserve"> </w:t>
      </w:r>
      <w:r>
        <w:rPr>
          <w:rFonts w:hint="eastAsia"/>
        </w:rPr>
        <w:t>소속 학과명도 출력해야 한다.</w:t>
      </w:r>
    </w:p>
    <w:p w14:paraId="1DBE6267" w14:textId="6BCEE1E1" w:rsidR="009A3DE5" w:rsidRDefault="009A3DE5" w:rsidP="009A3DE5">
      <w:r>
        <w:rPr>
          <w:rFonts w:hint="eastAsia"/>
        </w:rPr>
        <w:t xml:space="preserve">그런데 student 테이블에 </w:t>
      </w:r>
      <w:proofErr w:type="spellStart"/>
      <w:r>
        <w:rPr>
          <w:rFonts w:hint="eastAsia"/>
        </w:rPr>
        <w:t>학과명</w:t>
      </w:r>
      <w:proofErr w:type="spellEnd"/>
      <w:r>
        <w:rPr>
          <w:rFonts w:hint="eastAsia"/>
        </w:rPr>
        <w:t xml:space="preserve"> 필드가 없으니,</w:t>
      </w:r>
    </w:p>
    <w:p w14:paraId="733AA475" w14:textId="5D6BD8E1" w:rsidR="009A3DE5" w:rsidRDefault="009A3DE5" w:rsidP="009A3DE5">
      <w:r>
        <w:rPr>
          <w:rFonts w:hint="eastAsia"/>
        </w:rPr>
        <w:t xml:space="preserve">다음과 같이 </w:t>
      </w:r>
      <w:r>
        <w:t>department 테이블</w:t>
      </w:r>
      <w:r>
        <w:rPr>
          <w:rFonts w:hint="eastAsia"/>
        </w:rPr>
        <w:t xml:space="preserve">과 조인하여 </w:t>
      </w:r>
      <w:proofErr w:type="spellStart"/>
      <w:r>
        <w:rPr>
          <w:rFonts w:hint="eastAsia"/>
        </w:rPr>
        <w:t>학과명</w:t>
      </w:r>
      <w:proofErr w:type="spellEnd"/>
      <w:r>
        <w:rPr>
          <w:rFonts w:hint="eastAsia"/>
        </w:rPr>
        <w:t xml:space="preserve"> 필드도 조회해야 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A3DE5" w14:paraId="641479A8" w14:textId="77777777" w:rsidTr="00544C2A">
        <w:tc>
          <w:tcPr>
            <w:tcW w:w="10456" w:type="dxa"/>
          </w:tcPr>
          <w:p w14:paraId="109B37FA" w14:textId="5A97C010" w:rsidR="009A3DE5" w:rsidRDefault="009A3DE5" w:rsidP="00544C2A">
            <w:r>
              <w:t>SELECT s.*, d.</w:t>
            </w:r>
            <w:r w:rsidR="002E1382">
              <w:rPr>
                <w:shd w:val="clear" w:color="auto" w:fill="FFFFCC"/>
              </w:rPr>
              <w:t>name</w:t>
            </w:r>
          </w:p>
          <w:p w14:paraId="117BF55C" w14:textId="77777777" w:rsidR="00F96570" w:rsidRDefault="009A3DE5" w:rsidP="00544C2A">
            <w:r>
              <w:t>FROM student s</w:t>
            </w:r>
          </w:p>
          <w:p w14:paraId="1A73B5DC" w14:textId="6287DED1" w:rsidR="009A3DE5" w:rsidRPr="004462ED" w:rsidRDefault="009A3DE5" w:rsidP="00544C2A">
            <w:r w:rsidRPr="000409C4">
              <w:t xml:space="preserve">  </w:t>
            </w:r>
            <w:r w:rsidRPr="00B640B6">
              <w:rPr>
                <w:shd w:val="clear" w:color="auto" w:fill="FFFFCC"/>
              </w:rPr>
              <w:t xml:space="preserve">JOIN department d ON </w:t>
            </w:r>
            <w:proofErr w:type="spellStart"/>
            <w:proofErr w:type="gramStart"/>
            <w:r w:rsidRPr="00B640B6">
              <w:rPr>
                <w:shd w:val="clear" w:color="auto" w:fill="FFFFCC"/>
              </w:rPr>
              <w:t>s.departmentId</w:t>
            </w:r>
            <w:proofErr w:type="spellEnd"/>
            <w:proofErr w:type="gramEnd"/>
            <w:r w:rsidRPr="00B640B6">
              <w:rPr>
                <w:shd w:val="clear" w:color="auto" w:fill="FFFFCC"/>
              </w:rPr>
              <w:t xml:space="preserve"> = d.id</w:t>
            </w:r>
          </w:p>
        </w:tc>
      </w:tr>
    </w:tbl>
    <w:p w14:paraId="008C1FD7" w14:textId="77777777" w:rsidR="009A3DE5" w:rsidRDefault="009A3DE5" w:rsidP="009A3DE5"/>
    <w:p w14:paraId="1AAE2D9C" w14:textId="5908EE2E" w:rsidR="009A3DE5" w:rsidRDefault="00302C71" w:rsidP="009A3DE5">
      <w:r w:rsidRPr="00302C71">
        <w:rPr>
          <w:noProof/>
        </w:rPr>
        <w:drawing>
          <wp:inline distT="0" distB="0" distL="0" distR="0" wp14:anchorId="46A6378C" wp14:editId="009DF28B">
            <wp:extent cx="6373114" cy="4372585"/>
            <wp:effectExtent l="0" t="0" r="889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92D" w14:textId="77777777" w:rsidR="005D4FD3" w:rsidRDefault="005D4FD3" w:rsidP="009A3DE5"/>
    <w:p w14:paraId="0A5E4D63" w14:textId="77777777" w:rsidR="005D4FD3" w:rsidRDefault="005D4FD3" w:rsidP="009A3DE5"/>
    <w:p w14:paraId="3FDC6049" w14:textId="76382517" w:rsidR="005D4FD3" w:rsidRDefault="005D4FD3" w:rsidP="009A3DE5"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>위 조회 결과 출력해서,</w:t>
      </w:r>
      <w:r>
        <w:t xml:space="preserve"> </w:t>
      </w:r>
      <w:r>
        <w:rPr>
          <w:rFonts w:hint="eastAsia"/>
        </w:rPr>
        <w:t>n</w:t>
      </w:r>
      <w:r>
        <w:t xml:space="preserve">ame </w:t>
      </w:r>
      <w:r>
        <w:rPr>
          <w:rFonts w:hint="eastAsia"/>
        </w:rPr>
        <w:t xml:space="preserve">컬럼이 두 </w:t>
      </w:r>
      <w:proofErr w:type="gramStart"/>
      <w:r>
        <w:rPr>
          <w:rFonts w:hint="eastAsia"/>
        </w:rPr>
        <w:t>개 이다</w:t>
      </w:r>
      <w:proofErr w:type="gramEnd"/>
      <w:r>
        <w:rPr>
          <w:rFonts w:hint="eastAsia"/>
        </w:rPr>
        <w:t>.</w:t>
      </w:r>
    </w:p>
    <w:p w14:paraId="4041A9FB" w14:textId="000EC69E" w:rsidR="00302C71" w:rsidRDefault="00302C71" w:rsidP="009A3DE5">
      <w:r>
        <w:rPr>
          <w:rFonts w:hint="eastAsia"/>
        </w:rPr>
        <w:t xml:space="preserve"> </w:t>
      </w:r>
      <w:r>
        <w:t xml:space="preserve"> 1</w:t>
      </w:r>
      <w:r>
        <w:rPr>
          <w:rFonts w:hint="eastAsia"/>
        </w:rPr>
        <w:t xml:space="preserve">번 </w:t>
      </w:r>
      <w:r>
        <w:t xml:space="preserve">name </w:t>
      </w:r>
      <w:r>
        <w:rPr>
          <w:rFonts w:hint="eastAsia"/>
        </w:rPr>
        <w:t xml:space="preserve">컬럼은 </w:t>
      </w:r>
      <w:r>
        <w:t xml:space="preserve">student </w:t>
      </w:r>
      <w:r>
        <w:rPr>
          <w:rFonts w:hint="eastAsia"/>
        </w:rPr>
        <w:t xml:space="preserve">테이블의 </w:t>
      </w:r>
      <w:r>
        <w:t xml:space="preserve">name </w:t>
      </w:r>
      <w:r>
        <w:rPr>
          <w:rFonts w:hint="eastAsia"/>
        </w:rPr>
        <w:t>필드이다.</w:t>
      </w:r>
    </w:p>
    <w:p w14:paraId="0D3E641A" w14:textId="3EDC3792" w:rsidR="00302C71" w:rsidRDefault="00302C71" w:rsidP="009A3DE5">
      <w:r>
        <w:rPr>
          <w:rFonts w:hint="eastAsia"/>
        </w:rPr>
        <w:t xml:space="preserve"> </w:t>
      </w:r>
      <w:r>
        <w:t xml:space="preserve"> 2</w:t>
      </w:r>
      <w:r>
        <w:rPr>
          <w:rFonts w:hint="eastAsia"/>
        </w:rPr>
        <w:t xml:space="preserve">번 </w:t>
      </w:r>
      <w:r>
        <w:t xml:space="preserve">name </w:t>
      </w:r>
      <w:r>
        <w:rPr>
          <w:rFonts w:hint="eastAsia"/>
        </w:rPr>
        <w:t xml:space="preserve">컬럼은 </w:t>
      </w:r>
      <w:r>
        <w:t xml:space="preserve">department </w:t>
      </w:r>
      <w:r>
        <w:rPr>
          <w:rFonts w:hint="eastAsia"/>
        </w:rPr>
        <w:t xml:space="preserve">테이블의 </w:t>
      </w:r>
      <w:r>
        <w:t xml:space="preserve">name </w:t>
      </w:r>
      <w:r>
        <w:rPr>
          <w:rFonts w:hint="eastAsia"/>
        </w:rPr>
        <w:t>필드이다.</w:t>
      </w:r>
    </w:p>
    <w:p w14:paraId="15355E12" w14:textId="77777777" w:rsidR="00302C71" w:rsidRDefault="00302C71" w:rsidP="009A3DE5"/>
    <w:p w14:paraId="47DB5781" w14:textId="70A3B64A" w:rsidR="006764B0" w:rsidRDefault="006764B0" w:rsidP="009A3DE5">
      <w:r>
        <w:rPr>
          <w:rFonts w:hint="eastAsia"/>
        </w:rPr>
        <w:t>이렇게 조회 결과 컬럼명에 중복이 있을 때,</w:t>
      </w:r>
      <w:r>
        <w:t xml:space="preserve"> DB</w:t>
      </w:r>
      <w:r>
        <w:rPr>
          <w:rFonts w:hint="eastAsia"/>
        </w:rPr>
        <w:t xml:space="preserve">에서 </w:t>
      </w:r>
      <w:r>
        <w:t>SQL</w:t>
      </w:r>
      <w:r>
        <w:rPr>
          <w:rFonts w:hint="eastAsia"/>
        </w:rPr>
        <w:t>을 실행할 때는 에러가 발생하지 않지만,</w:t>
      </w:r>
    </w:p>
    <w:p w14:paraId="1E86FA4A" w14:textId="19394674" w:rsidR="006764B0" w:rsidRDefault="006764B0" w:rsidP="009A3DE5">
      <w:r>
        <w:rPr>
          <w:rFonts w:hint="eastAsia"/>
        </w:rPr>
        <w:t xml:space="preserve">조회 결과를 </w:t>
      </w:r>
      <w:r>
        <w:t xml:space="preserve">Java </w:t>
      </w:r>
      <w:r>
        <w:rPr>
          <w:rFonts w:hint="eastAsia"/>
        </w:rPr>
        <w:t>코드가 받아올 때는 에러가 발생한다.</w:t>
      </w:r>
    </w:p>
    <w:p w14:paraId="2214D41F" w14:textId="6972CF76" w:rsidR="00A23946" w:rsidRDefault="00A2394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48DD04F" w14:textId="77777777" w:rsidR="000E416A" w:rsidRDefault="000E416A" w:rsidP="009A3DE5"/>
    <w:p w14:paraId="3BCAC219" w14:textId="1644942A" w:rsidR="006764B0" w:rsidRDefault="000E416A" w:rsidP="009A3DE5">
      <w:r>
        <w:rPr>
          <w:rFonts w:hint="eastAsia"/>
        </w:rPr>
        <w:t xml:space="preserve">그래서 조회 결과 컬럼명에 중복이 없도록 다음과 같이 </w:t>
      </w:r>
      <w:r>
        <w:t>SQL</w:t>
      </w:r>
      <w:r>
        <w:rPr>
          <w:rFonts w:hint="eastAsia"/>
        </w:rPr>
        <w:t xml:space="preserve"> 명령을 수정해야 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E416A" w14:paraId="0B7D50E2" w14:textId="77777777" w:rsidTr="000E416A">
        <w:tc>
          <w:tcPr>
            <w:tcW w:w="10456" w:type="dxa"/>
          </w:tcPr>
          <w:p w14:paraId="77C1CE13" w14:textId="77777777" w:rsidR="005614C0" w:rsidRDefault="005614C0" w:rsidP="005614C0">
            <w:r>
              <w:t xml:space="preserve">SELECT s.*, </w:t>
            </w:r>
            <w:r w:rsidRPr="005614C0">
              <w:rPr>
                <w:shd w:val="clear" w:color="auto" w:fill="FFFFCC"/>
              </w:rPr>
              <w:t xml:space="preserve">d.name </w:t>
            </w:r>
            <w:proofErr w:type="spellStart"/>
            <w:r w:rsidRPr="005614C0">
              <w:rPr>
                <w:shd w:val="clear" w:color="auto" w:fill="FFFFCC"/>
              </w:rPr>
              <w:t>departmentName</w:t>
            </w:r>
            <w:proofErr w:type="spellEnd"/>
          </w:p>
          <w:p w14:paraId="7EC0080F" w14:textId="77777777" w:rsidR="00F96570" w:rsidRDefault="005614C0" w:rsidP="005614C0">
            <w:r>
              <w:t>FROM student s</w:t>
            </w:r>
          </w:p>
          <w:p w14:paraId="1C79E61B" w14:textId="1C9E44BF" w:rsidR="000E416A" w:rsidRDefault="005614C0" w:rsidP="005614C0">
            <w:r>
              <w:t xml:space="preserve">  JOIN department d ON </w:t>
            </w:r>
            <w:proofErr w:type="spellStart"/>
            <w:proofErr w:type="gramStart"/>
            <w:r>
              <w:t>s.departmentId</w:t>
            </w:r>
            <w:proofErr w:type="spellEnd"/>
            <w:proofErr w:type="gramEnd"/>
            <w:r>
              <w:t xml:space="preserve"> = d.id</w:t>
            </w:r>
          </w:p>
        </w:tc>
      </w:tr>
    </w:tbl>
    <w:p w14:paraId="4F3DD12C" w14:textId="77777777" w:rsidR="000E416A" w:rsidRDefault="000E416A" w:rsidP="009A3DE5"/>
    <w:p w14:paraId="5A754EF1" w14:textId="56AE7DCC" w:rsidR="002E7528" w:rsidRDefault="005614C0" w:rsidP="009A3DE5">
      <w:r w:rsidRPr="005614C0">
        <w:rPr>
          <w:noProof/>
        </w:rPr>
        <w:drawing>
          <wp:inline distT="0" distB="0" distL="0" distR="0" wp14:anchorId="7F1CDD7D" wp14:editId="1169F136">
            <wp:extent cx="6268325" cy="3839111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F376" w14:textId="7A37D780" w:rsidR="005614C0" w:rsidRDefault="005614C0" w:rsidP="009A3DE5">
      <w:proofErr w:type="spellStart"/>
      <w:r>
        <w:rPr>
          <w:rFonts w:hint="eastAsia"/>
        </w:rPr>
        <w:t>학과명</w:t>
      </w:r>
      <w:proofErr w:type="spellEnd"/>
      <w:r>
        <w:rPr>
          <w:rFonts w:hint="eastAsia"/>
        </w:rPr>
        <w:t xml:space="preserve"> </w:t>
      </w:r>
      <w:r w:rsidR="006F0B84">
        <w:rPr>
          <w:rFonts w:hint="eastAsia"/>
        </w:rPr>
        <w:t xml:space="preserve">컬럼의 제목이 </w:t>
      </w:r>
      <w:proofErr w:type="spellStart"/>
      <w:proofErr w:type="gramStart"/>
      <w:r w:rsidR="006F0B84">
        <w:t>departmentName</w:t>
      </w:r>
      <w:proofErr w:type="spellEnd"/>
      <w:r w:rsidR="006F0B84">
        <w:t xml:space="preserve"> </w:t>
      </w:r>
      <w:proofErr w:type="spellStart"/>
      <w:r w:rsidR="006F0B84">
        <w:rPr>
          <w:rFonts w:hint="eastAsia"/>
        </w:rPr>
        <w:t>으로</w:t>
      </w:r>
      <w:proofErr w:type="spellEnd"/>
      <w:proofErr w:type="gramEnd"/>
      <w:r w:rsidR="006F0B84">
        <w:rPr>
          <w:rFonts w:hint="eastAsia"/>
        </w:rPr>
        <w:t xml:space="preserve"> 수정되었다.</w:t>
      </w:r>
    </w:p>
    <w:p w14:paraId="69B4E2A3" w14:textId="77777777" w:rsidR="006F0B84" w:rsidRPr="006F0B84" w:rsidRDefault="006F0B84" w:rsidP="009A3DE5"/>
    <w:p w14:paraId="29DA928D" w14:textId="77777777" w:rsidR="006F0B84" w:rsidRDefault="006F0B84" w:rsidP="009A3DE5"/>
    <w:p w14:paraId="26727221" w14:textId="77777777" w:rsidR="006F0B84" w:rsidRDefault="006F0B84" w:rsidP="009A3DE5"/>
    <w:p w14:paraId="3E45FB1D" w14:textId="77777777" w:rsidR="005D4FD3" w:rsidRDefault="005D4FD3" w:rsidP="009A3DE5"/>
    <w:p w14:paraId="2CE5A88B" w14:textId="77777777" w:rsidR="005614C0" w:rsidRDefault="005614C0" w:rsidP="009A3DE5"/>
    <w:p w14:paraId="176F61DD" w14:textId="77777777" w:rsidR="005614C0" w:rsidRDefault="005614C0" w:rsidP="009A3DE5"/>
    <w:p w14:paraId="47CB4D2D" w14:textId="5D5C9E1C" w:rsidR="005614C0" w:rsidRDefault="005614C0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C2CA51E" w14:textId="77777777" w:rsidR="00234531" w:rsidRDefault="00234531" w:rsidP="00234531">
      <w:pPr>
        <w:pStyle w:val="2"/>
      </w:pPr>
      <w:bookmarkStart w:id="24" w:name="_Toc144855070"/>
      <w:r>
        <w:rPr>
          <w:rFonts w:hint="eastAsia"/>
        </w:rPr>
        <w:lastRenderedPageBreak/>
        <w:t>D</w:t>
      </w:r>
      <w:r>
        <w:t xml:space="preserve">epartment DTO </w:t>
      </w:r>
      <w:r>
        <w:rPr>
          <w:rFonts w:hint="eastAsia"/>
        </w:rPr>
        <w:t>클래스</w:t>
      </w:r>
      <w:bookmarkEnd w:id="24"/>
    </w:p>
    <w:p w14:paraId="37C75773" w14:textId="77777777" w:rsidR="00234531" w:rsidRDefault="00234531" w:rsidP="00234531">
      <w:proofErr w:type="spellStart"/>
      <w:r w:rsidRPr="00823335">
        <w:t>src</w:t>
      </w:r>
      <w:proofErr w:type="spellEnd"/>
      <w:r w:rsidRPr="00823335">
        <w:t>/main/java/net/</w:t>
      </w:r>
      <w:proofErr w:type="spellStart"/>
      <w:r w:rsidRPr="00823335">
        <w:t>skhu</w:t>
      </w:r>
      <w:proofErr w:type="spellEnd"/>
      <w:r w:rsidRPr="00823335">
        <w:t>/</w:t>
      </w:r>
      <w:proofErr w:type="spellStart"/>
      <w:r w:rsidRPr="00823335">
        <w:t>dto</w:t>
      </w:r>
      <w:proofErr w:type="spellEnd"/>
      <w:r w:rsidRPr="00823335">
        <w:t>/Department.java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234531" w14:paraId="6963A0FF" w14:textId="77777777" w:rsidTr="00544C2A">
        <w:tc>
          <w:tcPr>
            <w:tcW w:w="426" w:type="dxa"/>
          </w:tcPr>
          <w:p w14:paraId="7572B1AA" w14:textId="77777777" w:rsidR="00234531" w:rsidRPr="00185935" w:rsidRDefault="00234531" w:rsidP="00544C2A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4C16AD42" w14:textId="77777777" w:rsidR="00234531" w:rsidRPr="00185935" w:rsidRDefault="00234531" w:rsidP="00544C2A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1D01A966" w14:textId="77777777" w:rsidR="00234531" w:rsidRPr="00185935" w:rsidRDefault="00234531" w:rsidP="00544C2A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63CC8186" w14:textId="77777777" w:rsidR="00234531" w:rsidRPr="00185935" w:rsidRDefault="00234531" w:rsidP="00544C2A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3791D8DB" w14:textId="77777777" w:rsidR="00234531" w:rsidRPr="00185935" w:rsidRDefault="00234531" w:rsidP="00544C2A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713927F7" w14:textId="77777777" w:rsidR="00234531" w:rsidRPr="00185935" w:rsidRDefault="00234531" w:rsidP="00544C2A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38BF29D7" w14:textId="77777777" w:rsidR="00234531" w:rsidRPr="00185935" w:rsidRDefault="00234531" w:rsidP="00544C2A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18B4E15E" w14:textId="77777777" w:rsidR="00234531" w:rsidRPr="00185935" w:rsidRDefault="00234531" w:rsidP="00544C2A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6E3698D4" w14:textId="77777777" w:rsidR="00234531" w:rsidRDefault="00234531" w:rsidP="00544C2A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3F91FA5F" w14:textId="77777777" w:rsidR="00234531" w:rsidRDefault="00234531" w:rsidP="00544C2A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5E3EE401" w14:textId="77777777" w:rsidR="00234531" w:rsidRDefault="00234531" w:rsidP="00544C2A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2DBDDDDF" w14:textId="77777777" w:rsidR="00234531" w:rsidRPr="00185935" w:rsidRDefault="00234531" w:rsidP="00544C2A">
            <w:pPr>
              <w:pStyle w:val="a4"/>
            </w:pPr>
          </w:p>
        </w:tc>
        <w:tc>
          <w:tcPr>
            <w:tcW w:w="10631" w:type="dxa"/>
          </w:tcPr>
          <w:p w14:paraId="67F56FE1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package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cs="굴림체"/>
                <w:color w:val="000000"/>
                <w:kern w:val="0"/>
                <w:szCs w:val="20"/>
              </w:rPr>
              <w:t>net.skhu.dto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DD1E999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08FB6AC7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lombok.Data</w:t>
            </w:r>
            <w:proofErr w:type="spellEnd"/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03BFFC1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08CF5014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@Data</w:t>
            </w:r>
          </w:p>
          <w:p w14:paraId="143FD540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Department {</w:t>
            </w:r>
          </w:p>
          <w:p w14:paraId="6FE4C4C0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C0"/>
                <w:kern w:val="0"/>
                <w:szCs w:val="20"/>
              </w:rPr>
              <w:t>id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65CE50C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cs="굴림체"/>
                <w:color w:val="0000C0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4CBDB65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proofErr w:type="spellStart"/>
            <w:r>
              <w:rPr>
                <w:rFonts w:cs="굴림체"/>
                <w:color w:val="0000C0"/>
                <w:kern w:val="0"/>
                <w:szCs w:val="20"/>
              </w:rPr>
              <w:t>shortName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BAC89F5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cs="굴림체"/>
                <w:color w:val="0000C0"/>
                <w:kern w:val="0"/>
                <w:szCs w:val="20"/>
              </w:rPr>
              <w:t>phone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53554CB" w14:textId="77777777" w:rsidR="00234531" w:rsidRDefault="00234531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4A02D2F3" w14:textId="77777777" w:rsidR="00234531" w:rsidRDefault="00234531" w:rsidP="00544C2A">
            <w:pPr>
              <w:pStyle w:val="a4"/>
            </w:pPr>
          </w:p>
        </w:tc>
      </w:tr>
    </w:tbl>
    <w:p w14:paraId="1792E9AF" w14:textId="20E4749A" w:rsidR="00CF6B9A" w:rsidRDefault="00EA3862" w:rsidP="002E570E">
      <w:pPr>
        <w:pStyle w:val="a4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>department 테이블에서 조회한 데이터를 채우기 위한 DTO 객체이다.</w:t>
      </w:r>
    </w:p>
    <w:p w14:paraId="27668A72" w14:textId="6C583870" w:rsidR="00E64E42" w:rsidRDefault="00E64E42" w:rsidP="002E570E">
      <w:pPr>
        <w:pStyle w:val="a4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 xml:space="preserve">department 테이블의 필드명이, id, name, </w:t>
      </w:r>
      <w:proofErr w:type="spellStart"/>
      <w:r>
        <w:rPr>
          <w:rFonts w:cs="굴림체" w:hint="eastAsia"/>
          <w:kern w:val="0"/>
          <w:szCs w:val="20"/>
        </w:rPr>
        <w:t>shortName</w:t>
      </w:r>
      <w:proofErr w:type="spellEnd"/>
      <w:r>
        <w:rPr>
          <w:rFonts w:cs="굴림체" w:hint="eastAsia"/>
          <w:kern w:val="0"/>
          <w:szCs w:val="20"/>
        </w:rPr>
        <w:t xml:space="preserve">, </w:t>
      </w:r>
      <w:proofErr w:type="gramStart"/>
      <w:r>
        <w:rPr>
          <w:rFonts w:cs="굴림체" w:hint="eastAsia"/>
          <w:kern w:val="0"/>
          <w:szCs w:val="20"/>
        </w:rPr>
        <w:t>phone 이다</w:t>
      </w:r>
      <w:proofErr w:type="gramEnd"/>
      <w:r>
        <w:rPr>
          <w:rFonts w:cs="굴림체" w:hint="eastAsia"/>
          <w:kern w:val="0"/>
          <w:szCs w:val="20"/>
        </w:rPr>
        <w:t>.</w:t>
      </w:r>
    </w:p>
    <w:p w14:paraId="1FFAD669" w14:textId="77777777" w:rsidR="00E64E42" w:rsidRDefault="00E64E42" w:rsidP="002E570E">
      <w:pPr>
        <w:pStyle w:val="a4"/>
        <w:rPr>
          <w:rFonts w:cs="굴림체"/>
          <w:kern w:val="0"/>
          <w:szCs w:val="20"/>
        </w:rPr>
      </w:pPr>
    </w:p>
    <w:p w14:paraId="7B74BACB" w14:textId="77777777" w:rsidR="00151900" w:rsidRDefault="00151900" w:rsidP="00151900">
      <w:pPr>
        <w:pStyle w:val="3"/>
      </w:pPr>
      <w:r>
        <w:rPr>
          <w:rFonts w:hint="eastAsia"/>
        </w:rPr>
        <w:t>@D</w:t>
      </w:r>
      <w:r>
        <w:t xml:space="preserve">ata </w:t>
      </w:r>
      <w:proofErr w:type="spellStart"/>
      <w:r>
        <w:rPr>
          <w:rFonts w:hint="eastAsia"/>
        </w:rPr>
        <w:t>어노테이션</w:t>
      </w:r>
      <w:proofErr w:type="spellEnd"/>
    </w:p>
    <w:p w14:paraId="482EF5A2" w14:textId="77777777" w:rsidR="00151900" w:rsidRDefault="00151900" w:rsidP="00151900">
      <w:r>
        <w:rPr>
          <w:rFonts w:hint="eastAsia"/>
        </w:rPr>
        <w:t>@D</w:t>
      </w:r>
      <w:r>
        <w:t xml:space="preserve">ata </w:t>
      </w:r>
      <w:proofErr w:type="spellStart"/>
      <w:r>
        <w:rPr>
          <w:rFonts w:hint="eastAsia"/>
        </w:rPr>
        <w:t>어노테이션은</w:t>
      </w:r>
      <w:proofErr w:type="spellEnd"/>
      <w:r>
        <w:rPr>
          <w:rFonts w:hint="eastAsia"/>
        </w:rPr>
        <w:t xml:space="preserve"> </w:t>
      </w:r>
      <w:proofErr w:type="spellStart"/>
      <w:r>
        <w:t>lombok</w:t>
      </w:r>
      <w:proofErr w:type="spellEnd"/>
      <w:r>
        <w:t xml:space="preserve"> </w:t>
      </w:r>
      <w:r>
        <w:rPr>
          <w:rFonts w:hint="eastAsia"/>
        </w:rPr>
        <w:t xml:space="preserve">기능을 사용하기 위한 </w:t>
      </w:r>
      <w:proofErr w:type="spellStart"/>
      <w:r>
        <w:rPr>
          <w:rFonts w:hint="eastAsia"/>
        </w:rPr>
        <w:t>어노테이션이다</w:t>
      </w:r>
      <w:proofErr w:type="spellEnd"/>
      <w:r>
        <w:rPr>
          <w:rFonts w:hint="eastAsia"/>
        </w:rPr>
        <w:t>.</w:t>
      </w:r>
    </w:p>
    <w:p w14:paraId="4C92134E" w14:textId="77777777" w:rsidR="00151900" w:rsidRDefault="00151900" w:rsidP="00151900">
      <w:r>
        <w:rPr>
          <w:rFonts w:hint="eastAsia"/>
        </w:rPr>
        <w:t>@</w:t>
      </w:r>
      <w:r>
        <w:t xml:space="preserve">Data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클래스 앞에 붙이면,</w:t>
      </w:r>
    </w:p>
    <w:p w14:paraId="1AFB6DCE" w14:textId="184CEB8A" w:rsidR="00151900" w:rsidRPr="00734B8D" w:rsidRDefault="00151900" w:rsidP="00151900">
      <w:proofErr w:type="spellStart"/>
      <w:r>
        <w:rPr>
          <w:rFonts w:hint="eastAsia"/>
        </w:rPr>
        <w:t>l</w:t>
      </w:r>
      <w:r>
        <w:t>ombok</w:t>
      </w:r>
      <w:proofErr w:type="spellEnd"/>
      <w:r>
        <w:rPr>
          <w:rFonts w:hint="eastAsia"/>
        </w:rPr>
        <w:t xml:space="preserve">에 의해서 </w:t>
      </w:r>
      <w:r w:rsidR="00E64E42">
        <w:rPr>
          <w:rFonts w:hint="eastAsia"/>
        </w:rPr>
        <w:t>g</w:t>
      </w:r>
      <w:r>
        <w:t xml:space="preserve">etter, setter, equals, </w:t>
      </w:r>
      <w:proofErr w:type="spellStart"/>
      <w:r>
        <w:t>hashCode</w:t>
      </w:r>
      <w:proofErr w:type="spellEnd"/>
      <w:r>
        <w:t xml:space="preserve">, </w:t>
      </w:r>
      <w:proofErr w:type="spellStart"/>
      <w:r>
        <w:t>toString</w:t>
      </w:r>
      <w:proofErr w:type="spellEnd"/>
      <w:r>
        <w:t xml:space="preserve"> </w:t>
      </w:r>
      <w:r>
        <w:rPr>
          <w:rFonts w:hint="eastAsia"/>
        </w:rPr>
        <w:t>메소드가 자동 구현된다.</w:t>
      </w:r>
    </w:p>
    <w:p w14:paraId="2552FB05" w14:textId="77777777" w:rsidR="00151900" w:rsidRPr="002E570E" w:rsidRDefault="00151900" w:rsidP="002E570E">
      <w:pPr>
        <w:pStyle w:val="a4"/>
        <w:rPr>
          <w:rFonts w:cs="굴림체"/>
          <w:kern w:val="0"/>
          <w:szCs w:val="20"/>
        </w:rPr>
      </w:pPr>
    </w:p>
    <w:p w14:paraId="05F26B48" w14:textId="77777777" w:rsidR="00234531" w:rsidRDefault="00234531" w:rsidP="00234531"/>
    <w:p w14:paraId="31D723CD" w14:textId="08CA1F94" w:rsidR="00891EB5" w:rsidRDefault="00891EB5" w:rsidP="00891EB5">
      <w:pPr>
        <w:pStyle w:val="2"/>
      </w:pPr>
      <w:bookmarkStart w:id="25" w:name="_Toc144855071"/>
      <w:r>
        <w:rPr>
          <w:rFonts w:hint="eastAsia"/>
        </w:rPr>
        <w:t>D</w:t>
      </w:r>
      <w:r>
        <w:t>epartmentMapper.java</w:t>
      </w:r>
      <w:bookmarkEnd w:id="25"/>
    </w:p>
    <w:p w14:paraId="66BCD92C" w14:textId="1D5537B7" w:rsidR="00891EB5" w:rsidRDefault="001478FC" w:rsidP="00891EB5">
      <w:proofErr w:type="spellStart"/>
      <w:r w:rsidRPr="001478FC">
        <w:t>src</w:t>
      </w:r>
      <w:proofErr w:type="spellEnd"/>
      <w:r w:rsidRPr="001478FC">
        <w:t>/main/java/net/</w:t>
      </w:r>
      <w:proofErr w:type="spellStart"/>
      <w:r w:rsidRPr="001478FC">
        <w:t>skhu</w:t>
      </w:r>
      <w:proofErr w:type="spellEnd"/>
      <w:r w:rsidRPr="001478FC">
        <w:t>/mapper/DepartmentMapper.java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91EB5" w14:paraId="192EC767" w14:textId="77777777" w:rsidTr="00092BDE">
        <w:tc>
          <w:tcPr>
            <w:tcW w:w="426" w:type="dxa"/>
          </w:tcPr>
          <w:p w14:paraId="26E2ED0B" w14:textId="77777777" w:rsidR="00891EB5" w:rsidRPr="00185935" w:rsidRDefault="00891EB5" w:rsidP="00891EB5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6AAC9709" w14:textId="77777777" w:rsidR="00891EB5" w:rsidRPr="00185935" w:rsidRDefault="00891EB5" w:rsidP="00891EB5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7A2B1E84" w14:textId="77777777" w:rsidR="00891EB5" w:rsidRPr="00185935" w:rsidRDefault="00891EB5" w:rsidP="00891EB5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633E9D85" w14:textId="77777777" w:rsidR="00891EB5" w:rsidRPr="00185935" w:rsidRDefault="00891EB5" w:rsidP="00891EB5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742DE2FC" w14:textId="77777777" w:rsidR="00891EB5" w:rsidRPr="00185935" w:rsidRDefault="00891EB5" w:rsidP="00891EB5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1F69DE6D" w14:textId="77777777" w:rsidR="00891EB5" w:rsidRPr="00185935" w:rsidRDefault="00891EB5" w:rsidP="00891EB5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3B86BF42" w14:textId="77777777" w:rsidR="00891EB5" w:rsidRPr="00185935" w:rsidRDefault="00891EB5" w:rsidP="00891EB5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3B6421A4" w14:textId="77777777" w:rsidR="00891EB5" w:rsidRPr="00185935" w:rsidRDefault="00891EB5" w:rsidP="00891EB5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0B6B622E" w14:textId="77777777" w:rsidR="00891EB5" w:rsidRDefault="00891EB5" w:rsidP="00891EB5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31A22AC5" w14:textId="77777777" w:rsidR="00891EB5" w:rsidRDefault="00891EB5" w:rsidP="00891EB5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354F99EA" w14:textId="77777777" w:rsidR="00891EB5" w:rsidRDefault="00891EB5" w:rsidP="00891EB5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49D07163" w14:textId="77777777" w:rsidR="00891EB5" w:rsidRDefault="00891EB5" w:rsidP="00891EB5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5C9AB276" w14:textId="77777777" w:rsidR="00891EB5" w:rsidRDefault="00891EB5" w:rsidP="00891EB5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35BD4E5B" w14:textId="77777777" w:rsidR="00891EB5" w:rsidRDefault="00891EB5" w:rsidP="00891EB5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1D25756D" w14:textId="249E7696" w:rsidR="00891EB5" w:rsidRPr="00185935" w:rsidRDefault="00891EB5" w:rsidP="00891EB5">
            <w:pPr>
              <w:pStyle w:val="a4"/>
            </w:pPr>
          </w:p>
        </w:tc>
        <w:tc>
          <w:tcPr>
            <w:tcW w:w="10631" w:type="dxa"/>
          </w:tcPr>
          <w:p w14:paraId="34D4E727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package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net.skhu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.mapper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6B48601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3685AF1A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java.util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.List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19B5103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7E7FAE63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org.apache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.ibatis.annotations.Mapper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352050E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org.apache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.ibatis.annotations.Select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7C988B93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net.skhu.dto.Department</w:t>
            </w:r>
            <w:proofErr w:type="spellEnd"/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32F8E07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2686441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@Mapper</w:t>
            </w:r>
          </w:p>
          <w:p w14:paraId="09DAF6EC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E8025D">
              <w:rPr>
                <w:rFonts w:cs="굴림체"/>
                <w:color w:val="7F0055"/>
                <w:kern w:val="0"/>
                <w:szCs w:val="20"/>
                <w:shd w:val="clear" w:color="auto" w:fill="FFFFCC"/>
              </w:rPr>
              <w:t>interface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cs="굴림체"/>
                <w:color w:val="000000"/>
                <w:kern w:val="0"/>
                <w:szCs w:val="20"/>
              </w:rPr>
              <w:t>DepartmentMapper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303F7608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0D9FD086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Select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"SELECT * FROM department"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470F6053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List&lt;Department&gt;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findAll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33EF1A1C" w14:textId="77777777" w:rsidR="00891EB5" w:rsidRDefault="00891EB5" w:rsidP="00891EB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41168D12" w14:textId="77777777" w:rsidR="00891EB5" w:rsidRDefault="00891EB5" w:rsidP="00891EB5">
            <w:pPr>
              <w:pStyle w:val="a4"/>
            </w:pPr>
          </w:p>
        </w:tc>
      </w:tr>
    </w:tbl>
    <w:p w14:paraId="567A24E7" w14:textId="4B6DF3A5" w:rsidR="00891EB5" w:rsidRDefault="00E8025D" w:rsidP="00891EB5">
      <w:r>
        <w:rPr>
          <w:rFonts w:hint="eastAsia"/>
        </w:rPr>
        <w:t>department 테이블에 대한 SELECT/INSERT/UPDATE/DELETE SQL 명령들을 구현하기 위한 것이</w:t>
      </w:r>
    </w:p>
    <w:p w14:paraId="3FD68B63" w14:textId="7AAEF3DB" w:rsidR="00E8025D" w:rsidRDefault="00E8025D" w:rsidP="00891EB5">
      <w:proofErr w:type="spellStart"/>
      <w:r>
        <w:rPr>
          <w:rFonts w:hint="eastAsia"/>
        </w:rPr>
        <w:t>DepartmentMapper</w:t>
      </w:r>
      <w:proofErr w:type="spellEnd"/>
      <w:r w:rsidR="00791A42">
        <w:rPr>
          <w:rFonts w:hint="eastAsia"/>
        </w:rPr>
        <w:t xml:space="preserve"> </w:t>
      </w:r>
      <w:proofErr w:type="gramStart"/>
      <w:r w:rsidR="00791A42" w:rsidRPr="00791A42">
        <w:rPr>
          <w:rFonts w:hint="eastAsia"/>
          <w:shd w:val="clear" w:color="auto" w:fill="FFFFCC"/>
        </w:rPr>
        <w:t>interface</w:t>
      </w:r>
      <w:r>
        <w:rPr>
          <w:rFonts w:hint="eastAsia"/>
        </w:rPr>
        <w:t xml:space="preserve"> 이다</w:t>
      </w:r>
      <w:proofErr w:type="gramEnd"/>
      <w:r>
        <w:rPr>
          <w:rFonts w:hint="eastAsia"/>
        </w:rPr>
        <w:t>.</w:t>
      </w:r>
    </w:p>
    <w:p w14:paraId="43B893E3" w14:textId="77777777" w:rsidR="00E8025D" w:rsidRDefault="00E8025D" w:rsidP="00891EB5"/>
    <w:p w14:paraId="0C634013" w14:textId="61B8C435" w:rsidR="00E8025D" w:rsidRDefault="00E8025D" w:rsidP="00891EB5">
      <w:r w:rsidRPr="009163F2">
        <w:rPr>
          <w:rFonts w:hint="eastAsia"/>
          <w:highlight w:val="green"/>
        </w:rPr>
        <w:t xml:space="preserve">class가 아니고 </w:t>
      </w:r>
      <w:r w:rsidRPr="009163F2">
        <w:rPr>
          <w:rFonts w:hint="eastAsia"/>
          <w:highlight w:val="green"/>
          <w:shd w:val="clear" w:color="auto" w:fill="FFFFCC"/>
        </w:rPr>
        <w:t>interface</w:t>
      </w:r>
      <w:r w:rsidRPr="009163F2">
        <w:rPr>
          <w:rFonts w:hint="eastAsia"/>
          <w:highlight w:val="green"/>
        </w:rPr>
        <w:t>임에 주의하자.</w:t>
      </w:r>
    </w:p>
    <w:p w14:paraId="6857B870" w14:textId="77777777" w:rsidR="00E8025D" w:rsidRDefault="00E8025D" w:rsidP="00891EB5"/>
    <w:p w14:paraId="4CEF6357" w14:textId="73F5A1FC" w:rsidR="003459DD" w:rsidRDefault="003459DD" w:rsidP="00891EB5">
      <w:r>
        <w:rPr>
          <w:rFonts w:hint="eastAsia"/>
        </w:rPr>
        <w:t>interface 이므로, 메소드 본문을 구현하지 않는다.</w:t>
      </w:r>
    </w:p>
    <w:p w14:paraId="091C6DE0" w14:textId="795F493D" w:rsidR="003459DD" w:rsidRDefault="007B5F11" w:rsidP="00891EB5">
      <w:r>
        <w:rPr>
          <w:rFonts w:hint="eastAsia"/>
        </w:rPr>
        <w:t xml:space="preserve">이 </w:t>
      </w:r>
      <w:r w:rsidR="00620709">
        <w:rPr>
          <w:rFonts w:hint="eastAsia"/>
        </w:rPr>
        <w:t xml:space="preserve">mapper </w:t>
      </w:r>
      <w:r>
        <w:rPr>
          <w:rFonts w:hint="eastAsia"/>
        </w:rPr>
        <w:t xml:space="preserve">interface를 구한 자식 클래스와 각 메소드의 본문은 spring data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가 자동으로 구현해 준다.</w:t>
      </w:r>
    </w:p>
    <w:p w14:paraId="0EA5449D" w14:textId="77777777" w:rsidR="007B5F11" w:rsidRDefault="007B5F11" w:rsidP="00891EB5"/>
    <w:p w14:paraId="15D3752A" w14:textId="77777777" w:rsidR="007B5F11" w:rsidRPr="00891EB5" w:rsidRDefault="007B5F11" w:rsidP="00891EB5"/>
    <w:p w14:paraId="66AABA61" w14:textId="77777777" w:rsidR="00234531" w:rsidRDefault="00234531" w:rsidP="00234531"/>
    <w:p w14:paraId="72E4A87E" w14:textId="4920EF98" w:rsidR="00234531" w:rsidRDefault="0023453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F9483F2" w14:textId="77777777" w:rsidR="00234531" w:rsidRDefault="00234531" w:rsidP="00234531"/>
    <w:p w14:paraId="0BF3E5C5" w14:textId="11B9636A" w:rsidR="005614C0" w:rsidRDefault="005614C0" w:rsidP="005614C0">
      <w:pPr>
        <w:pStyle w:val="2"/>
      </w:pPr>
      <w:bookmarkStart w:id="26" w:name="_Toc144855072"/>
      <w:r>
        <w:t xml:space="preserve">Student </w:t>
      </w:r>
      <w:r>
        <w:rPr>
          <w:rFonts w:hint="eastAsia"/>
        </w:rPr>
        <w:t>D</w:t>
      </w:r>
      <w:r>
        <w:t xml:space="preserve">TO </w:t>
      </w:r>
      <w:r>
        <w:rPr>
          <w:rFonts w:hint="eastAsia"/>
        </w:rPr>
        <w:t>클래스</w:t>
      </w:r>
      <w:bookmarkEnd w:id="26"/>
    </w:p>
    <w:p w14:paraId="26C26792" w14:textId="77777777" w:rsidR="005614C0" w:rsidRPr="00264CB6" w:rsidRDefault="005614C0" w:rsidP="005614C0">
      <w:proofErr w:type="spellStart"/>
      <w:r w:rsidRPr="00264CB6">
        <w:t>src</w:t>
      </w:r>
      <w:proofErr w:type="spellEnd"/>
      <w:r w:rsidRPr="00264CB6">
        <w:t>/main/java/net/</w:t>
      </w:r>
      <w:proofErr w:type="spellStart"/>
      <w:r w:rsidRPr="00264CB6">
        <w:t>skhu</w:t>
      </w:r>
      <w:proofErr w:type="spellEnd"/>
      <w:r w:rsidRPr="00264CB6">
        <w:t>/</w:t>
      </w:r>
      <w:proofErr w:type="spellStart"/>
      <w:r w:rsidRPr="00264CB6">
        <w:t>dto</w:t>
      </w:r>
      <w:proofErr w:type="spellEnd"/>
      <w:r w:rsidRPr="00264CB6">
        <w:t>/Student.java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5614C0" w14:paraId="54D9EEDF" w14:textId="77777777" w:rsidTr="00544C2A">
        <w:tc>
          <w:tcPr>
            <w:tcW w:w="426" w:type="dxa"/>
          </w:tcPr>
          <w:p w14:paraId="0B0C1DF0" w14:textId="77777777" w:rsidR="005614C0" w:rsidRPr="00185935" w:rsidRDefault="005614C0" w:rsidP="00544C2A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6AE5481E" w14:textId="77777777" w:rsidR="005614C0" w:rsidRPr="00185935" w:rsidRDefault="005614C0" w:rsidP="00544C2A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790C8F1F" w14:textId="77777777" w:rsidR="005614C0" w:rsidRPr="00185935" w:rsidRDefault="005614C0" w:rsidP="00544C2A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71DB8B93" w14:textId="77777777" w:rsidR="005614C0" w:rsidRPr="00185935" w:rsidRDefault="005614C0" w:rsidP="00544C2A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0E86753A" w14:textId="77777777" w:rsidR="005614C0" w:rsidRPr="00185935" w:rsidRDefault="005614C0" w:rsidP="00544C2A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574BD80F" w14:textId="77777777" w:rsidR="005614C0" w:rsidRPr="00185935" w:rsidRDefault="005614C0" w:rsidP="00544C2A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13AC94D0" w14:textId="77777777" w:rsidR="005614C0" w:rsidRPr="00185935" w:rsidRDefault="005614C0" w:rsidP="00544C2A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5ED5AF7A" w14:textId="77777777" w:rsidR="005614C0" w:rsidRPr="00185935" w:rsidRDefault="005614C0" w:rsidP="00544C2A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46B9B2D6" w14:textId="77777777" w:rsidR="005614C0" w:rsidRDefault="005614C0" w:rsidP="00544C2A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5D0E9B93" w14:textId="77777777" w:rsidR="005614C0" w:rsidRDefault="005614C0" w:rsidP="00544C2A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14733C75" w14:textId="77777777" w:rsidR="005614C0" w:rsidRDefault="005614C0" w:rsidP="00544C2A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23E3171E" w14:textId="77777777" w:rsidR="005614C0" w:rsidRDefault="005614C0" w:rsidP="00544C2A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59FA9FBB" w14:textId="77777777" w:rsidR="005614C0" w:rsidRDefault="005614C0" w:rsidP="00544C2A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7ECEADDC" w14:textId="77777777" w:rsidR="005614C0" w:rsidRDefault="005614C0" w:rsidP="00544C2A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59F0C476" w14:textId="77777777" w:rsidR="005614C0" w:rsidRDefault="005614C0" w:rsidP="00544C2A">
            <w:pPr>
              <w:pStyle w:val="a4"/>
            </w:pPr>
            <w:r>
              <w:rPr>
                <w:rFonts w:hint="eastAsia"/>
              </w:rPr>
              <w:t>1</w:t>
            </w:r>
            <w:r>
              <w:t>5</w:t>
            </w:r>
          </w:p>
          <w:p w14:paraId="04ADC04F" w14:textId="77777777" w:rsidR="005614C0" w:rsidRDefault="005614C0" w:rsidP="00544C2A">
            <w:pPr>
              <w:pStyle w:val="a4"/>
            </w:pPr>
            <w:r>
              <w:rPr>
                <w:rFonts w:hint="eastAsia"/>
              </w:rPr>
              <w:t>1</w:t>
            </w:r>
            <w:r>
              <w:t>6</w:t>
            </w:r>
          </w:p>
          <w:p w14:paraId="18B73739" w14:textId="77777777" w:rsidR="005614C0" w:rsidRPr="00185935" w:rsidRDefault="005614C0" w:rsidP="00544C2A">
            <w:pPr>
              <w:pStyle w:val="a4"/>
            </w:pPr>
          </w:p>
        </w:tc>
        <w:tc>
          <w:tcPr>
            <w:tcW w:w="10631" w:type="dxa"/>
          </w:tcPr>
          <w:p w14:paraId="47CE32BD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package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cs="굴림체"/>
                <w:color w:val="000000"/>
                <w:kern w:val="0"/>
                <w:szCs w:val="20"/>
              </w:rPr>
              <w:t>net.skhu.dto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C7D5CDE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0060932F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lombok.Data</w:t>
            </w:r>
            <w:proofErr w:type="spellEnd"/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3FB2015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240A8D57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@Data</w:t>
            </w:r>
          </w:p>
          <w:p w14:paraId="43DCFDEE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55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Student {</w:t>
            </w:r>
          </w:p>
          <w:p w14:paraId="10066FC7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C0"/>
                <w:kern w:val="0"/>
                <w:szCs w:val="20"/>
              </w:rPr>
              <w:t>id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1FAD060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proofErr w:type="spellStart"/>
            <w:r>
              <w:rPr>
                <w:rFonts w:cs="굴림체"/>
                <w:color w:val="0000C0"/>
                <w:kern w:val="0"/>
                <w:szCs w:val="20"/>
              </w:rPr>
              <w:t>studentNo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E18DDB8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cs="굴림체"/>
                <w:color w:val="0000C0"/>
                <w:kern w:val="0"/>
                <w:szCs w:val="20"/>
              </w:rPr>
              <w:t>name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AFEDCCC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cs="굴림체"/>
                <w:color w:val="0000C0"/>
                <w:kern w:val="0"/>
                <w:szCs w:val="20"/>
              </w:rPr>
              <w:t>departmentId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E6948D0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cs="굴림체"/>
                <w:color w:val="0000C0"/>
                <w:kern w:val="0"/>
                <w:szCs w:val="20"/>
              </w:rPr>
              <w:t>phone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81B3113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cs="굴림체"/>
                <w:color w:val="0000C0"/>
                <w:kern w:val="0"/>
                <w:szCs w:val="20"/>
              </w:rPr>
              <w:t>sex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63673C0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cs="굴림체"/>
                <w:color w:val="0000C0"/>
                <w:kern w:val="0"/>
                <w:szCs w:val="20"/>
              </w:rPr>
              <w:t>email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2038263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6BADF08C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String </w:t>
            </w:r>
            <w:proofErr w:type="spellStart"/>
            <w:r>
              <w:rPr>
                <w:rFonts w:cs="굴림체"/>
                <w:color w:val="0000C0"/>
                <w:kern w:val="0"/>
                <w:szCs w:val="20"/>
              </w:rPr>
              <w:t>departmentName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AF209DF" w14:textId="77777777" w:rsidR="005614C0" w:rsidRDefault="005614C0" w:rsidP="00544C2A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02716FC8" w14:textId="77777777" w:rsidR="005614C0" w:rsidRDefault="005614C0" w:rsidP="00544C2A">
            <w:pPr>
              <w:pStyle w:val="a4"/>
            </w:pPr>
          </w:p>
        </w:tc>
      </w:tr>
    </w:tbl>
    <w:p w14:paraId="47ADC917" w14:textId="77777777" w:rsidR="005614C0" w:rsidRDefault="005614C0" w:rsidP="005614C0">
      <w:r>
        <w:t>student 테이블</w:t>
      </w:r>
      <w:r>
        <w:rPr>
          <w:rFonts w:hint="eastAsia"/>
        </w:rPr>
        <w:t xml:space="preserve">에서 조회한 데이터를 채울 </w:t>
      </w:r>
      <w:r>
        <w:t xml:space="preserve">DTO (Data Transfer Object) </w:t>
      </w:r>
      <w:r>
        <w:rPr>
          <w:rFonts w:hint="eastAsia"/>
        </w:rPr>
        <w:t>이다.</w:t>
      </w:r>
    </w:p>
    <w:p w14:paraId="3ADF4FA9" w14:textId="77777777" w:rsidR="00F92BF6" w:rsidRDefault="00F92BF6" w:rsidP="005614C0"/>
    <w:p w14:paraId="2AC8A9C8" w14:textId="1C296A73" w:rsidR="00F92BF6" w:rsidRDefault="00F92BF6" w:rsidP="005614C0">
      <w:r>
        <w:rPr>
          <w:rFonts w:hint="eastAsia"/>
        </w:rPr>
        <w:t xml:space="preserve">student 테이블에는, id, </w:t>
      </w:r>
      <w:proofErr w:type="spellStart"/>
      <w:r>
        <w:rPr>
          <w:rFonts w:hint="eastAsia"/>
        </w:rPr>
        <w:t>studentNo</w:t>
      </w:r>
      <w:proofErr w:type="spellEnd"/>
      <w:r>
        <w:rPr>
          <w:rFonts w:hint="eastAsia"/>
        </w:rPr>
        <w:t xml:space="preserve">, name, </w:t>
      </w:r>
      <w:proofErr w:type="spellStart"/>
      <w:r>
        <w:rPr>
          <w:rFonts w:hint="eastAsia"/>
        </w:rPr>
        <w:t>departmentId</w:t>
      </w:r>
      <w:proofErr w:type="spellEnd"/>
      <w:r>
        <w:rPr>
          <w:rFonts w:hint="eastAsia"/>
        </w:rPr>
        <w:t>, phone, sex, email 필드만 있고,</w:t>
      </w:r>
    </w:p>
    <w:p w14:paraId="2D86ED28" w14:textId="291B5B5A" w:rsidR="00F92BF6" w:rsidRDefault="00F92BF6" w:rsidP="005614C0">
      <w:proofErr w:type="spellStart"/>
      <w:r>
        <w:rPr>
          <w:rFonts w:hint="eastAsia"/>
        </w:rPr>
        <w:t>departmentName</w:t>
      </w:r>
      <w:proofErr w:type="spellEnd"/>
      <w:r>
        <w:rPr>
          <w:rFonts w:hint="eastAsia"/>
        </w:rPr>
        <w:t xml:space="preserve"> 필드는 없다. </w:t>
      </w:r>
    </w:p>
    <w:p w14:paraId="34DBE719" w14:textId="77777777" w:rsidR="00F92BF6" w:rsidRDefault="00F92BF6" w:rsidP="005614C0"/>
    <w:p w14:paraId="4AD35C01" w14:textId="77777777" w:rsidR="00F92BF6" w:rsidRDefault="00F92BF6" w:rsidP="005614C0">
      <w:r>
        <w:rPr>
          <w:rFonts w:hint="eastAsia"/>
        </w:rPr>
        <w:t xml:space="preserve">그런데 student </w:t>
      </w:r>
      <w:proofErr w:type="spellStart"/>
      <w:r>
        <w:rPr>
          <w:rFonts w:hint="eastAsia"/>
        </w:rPr>
        <w:t>데이블에서</w:t>
      </w:r>
      <w:proofErr w:type="spellEnd"/>
      <w:r>
        <w:rPr>
          <w:rFonts w:hint="eastAsia"/>
        </w:rPr>
        <w:t xml:space="preserve"> 조회할 때, 학과명도 조회해야 하고, </w:t>
      </w:r>
    </w:p>
    <w:p w14:paraId="3C0F1585" w14:textId="3DE3E114" w:rsidR="00F92BF6" w:rsidRDefault="00F92BF6" w:rsidP="005614C0">
      <w:r>
        <w:rPr>
          <w:rFonts w:hint="eastAsia"/>
        </w:rPr>
        <w:t xml:space="preserve">학과명의 조회결과 컬럼명이 </w:t>
      </w:r>
      <w:proofErr w:type="spellStart"/>
      <w:proofErr w:type="gramStart"/>
      <w:r>
        <w:rPr>
          <w:rFonts w:hint="eastAsia"/>
        </w:rPr>
        <w:t>departmentName</w:t>
      </w:r>
      <w:proofErr w:type="spellEnd"/>
      <w:r>
        <w:rPr>
          <w:rFonts w:hint="eastAsia"/>
        </w:rPr>
        <w:t xml:space="preserve"> 이다</w:t>
      </w:r>
      <w:proofErr w:type="gramEnd"/>
      <w:r>
        <w:rPr>
          <w:rFonts w:hint="eastAsia"/>
        </w:rPr>
        <w:t>.</w:t>
      </w:r>
    </w:p>
    <w:p w14:paraId="55F71D24" w14:textId="0440E5B5" w:rsidR="00F92BF6" w:rsidRDefault="00F92BF6" w:rsidP="005614C0">
      <w:r>
        <w:rPr>
          <w:rFonts w:hint="eastAsia"/>
        </w:rPr>
        <w:t xml:space="preserve">이 </w:t>
      </w:r>
      <w:r w:rsidR="003D1C52">
        <w:rPr>
          <w:rFonts w:hint="eastAsia"/>
        </w:rPr>
        <w:t xml:space="preserve">조회결과 </w:t>
      </w:r>
      <w:proofErr w:type="spellStart"/>
      <w:r>
        <w:rPr>
          <w:rFonts w:hint="eastAsia"/>
        </w:rPr>
        <w:t>학과명</w:t>
      </w:r>
      <w:proofErr w:type="spellEnd"/>
      <w:r w:rsidR="003D1C52">
        <w:rPr>
          <w:rFonts w:hint="eastAsia"/>
        </w:rPr>
        <w:t xml:space="preserve"> 컬럼 값을</w:t>
      </w:r>
      <w:r>
        <w:rPr>
          <w:rFonts w:hint="eastAsia"/>
        </w:rPr>
        <w:t xml:space="preserve"> 채우기 위한 속성이 </w:t>
      </w:r>
      <w:proofErr w:type="spellStart"/>
      <w:proofErr w:type="gramStart"/>
      <w:r>
        <w:rPr>
          <w:rFonts w:hint="eastAsia"/>
        </w:rPr>
        <w:t>departmentName</w:t>
      </w:r>
      <w:proofErr w:type="spellEnd"/>
      <w:r>
        <w:rPr>
          <w:rFonts w:hint="eastAsia"/>
        </w:rPr>
        <w:t xml:space="preserve"> 이다</w:t>
      </w:r>
      <w:proofErr w:type="gramEnd"/>
      <w:r>
        <w:rPr>
          <w:rFonts w:hint="eastAsia"/>
        </w:rPr>
        <w:t>.</w:t>
      </w:r>
    </w:p>
    <w:p w14:paraId="02DF0EED" w14:textId="77777777" w:rsidR="003D1C52" w:rsidRPr="003D1C52" w:rsidRDefault="003D1C52" w:rsidP="005614C0"/>
    <w:p w14:paraId="033D670F" w14:textId="3955B008" w:rsidR="00F92BF6" w:rsidRPr="009163F2" w:rsidRDefault="00306E13" w:rsidP="005614C0">
      <w:pPr>
        <w:rPr>
          <w:highlight w:val="green"/>
        </w:rPr>
      </w:pPr>
      <w:r w:rsidRPr="009163F2">
        <w:rPr>
          <w:rFonts w:hint="eastAsia"/>
          <w:highlight w:val="green"/>
        </w:rPr>
        <w:t xml:space="preserve">즉 DTO는 테이블의 내용을 채우기 위한 </w:t>
      </w:r>
      <w:proofErr w:type="spellStart"/>
      <w:r w:rsidRPr="009163F2">
        <w:rPr>
          <w:rFonts w:hint="eastAsia"/>
          <w:highlight w:val="green"/>
        </w:rPr>
        <w:t>객체라기</w:t>
      </w:r>
      <w:proofErr w:type="spellEnd"/>
      <w:r w:rsidRPr="009163F2">
        <w:rPr>
          <w:rFonts w:hint="eastAsia"/>
          <w:highlight w:val="green"/>
        </w:rPr>
        <w:t xml:space="preserve"> 보다는</w:t>
      </w:r>
    </w:p>
    <w:p w14:paraId="48F23DA4" w14:textId="28FEAC99" w:rsidR="00306E13" w:rsidRDefault="00306E13" w:rsidP="005614C0">
      <w:r w:rsidRPr="009163F2">
        <w:rPr>
          <w:rFonts w:hint="eastAsia"/>
          <w:highlight w:val="green"/>
        </w:rPr>
        <w:t>SELECT SQL 문의 조회 결과를 채우기 위한 객체이다.</w:t>
      </w:r>
    </w:p>
    <w:p w14:paraId="4DDF8BB1" w14:textId="77777777" w:rsidR="00306E13" w:rsidRDefault="00306E13" w:rsidP="005614C0"/>
    <w:p w14:paraId="3632FDB0" w14:textId="77777777" w:rsidR="00306E13" w:rsidRDefault="00306E13" w:rsidP="005614C0"/>
    <w:p w14:paraId="6101BC50" w14:textId="77777777" w:rsidR="00F92BF6" w:rsidRDefault="00F92BF6" w:rsidP="005614C0"/>
    <w:p w14:paraId="7B625A63" w14:textId="77777777" w:rsidR="00F92BF6" w:rsidRDefault="00F92BF6" w:rsidP="005614C0"/>
    <w:p w14:paraId="36AD61D1" w14:textId="77777777" w:rsidR="00F92BF6" w:rsidRDefault="00F92BF6" w:rsidP="005614C0"/>
    <w:p w14:paraId="359EAB95" w14:textId="77777777" w:rsidR="00F92BF6" w:rsidRDefault="00F92BF6" w:rsidP="005614C0"/>
    <w:p w14:paraId="00AEAC76" w14:textId="77777777" w:rsidR="00F92BF6" w:rsidRDefault="00F92BF6" w:rsidP="005614C0"/>
    <w:p w14:paraId="71084D4C" w14:textId="77777777" w:rsidR="005614C0" w:rsidRDefault="005614C0" w:rsidP="005614C0"/>
    <w:p w14:paraId="6C65D5E8" w14:textId="77777777" w:rsidR="00291D70" w:rsidRDefault="00291D70" w:rsidP="005614C0"/>
    <w:p w14:paraId="1FBB8AAD" w14:textId="77777777" w:rsidR="00291D70" w:rsidRDefault="00291D70" w:rsidP="005614C0"/>
    <w:p w14:paraId="199D738A" w14:textId="77777777" w:rsidR="00017433" w:rsidRDefault="00017433" w:rsidP="00264CB6"/>
    <w:p w14:paraId="130850A6" w14:textId="77777777" w:rsidR="00017433" w:rsidRDefault="00017433" w:rsidP="00264CB6"/>
    <w:p w14:paraId="57E4A9CE" w14:textId="0F31230F" w:rsidR="00840F5F" w:rsidRDefault="00840F5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459629B" w14:textId="4BAE65B3" w:rsidR="00E05A18" w:rsidRDefault="00422743" w:rsidP="00422743">
      <w:pPr>
        <w:pStyle w:val="2"/>
      </w:pPr>
      <w:bookmarkStart w:id="27" w:name="_Toc144855073"/>
      <w:r>
        <w:lastRenderedPageBreak/>
        <w:t xml:space="preserve">Student </w:t>
      </w:r>
      <w:r w:rsidR="00E05A18">
        <w:rPr>
          <w:rFonts w:hint="eastAsia"/>
        </w:rPr>
        <w:t>Mapper</w:t>
      </w:r>
      <w:r w:rsidR="00E05A18">
        <w:t xml:space="preserve"> </w:t>
      </w:r>
      <w:r w:rsidR="00E05A18">
        <w:rPr>
          <w:rFonts w:hint="eastAsia"/>
        </w:rPr>
        <w:t>구현</w:t>
      </w:r>
      <w:bookmarkEnd w:id="27"/>
    </w:p>
    <w:p w14:paraId="22B8F25B" w14:textId="04D06937" w:rsidR="007D314C" w:rsidRDefault="007D314C" w:rsidP="0022616E">
      <w:proofErr w:type="spellStart"/>
      <w:r>
        <w:t>src</w:t>
      </w:r>
      <w:proofErr w:type="spellEnd"/>
      <w:r>
        <w:t>/</w:t>
      </w:r>
      <w:r>
        <w:rPr>
          <w:rFonts w:hint="eastAsia"/>
        </w:rPr>
        <w:t>main/java/net/</w:t>
      </w:r>
      <w:proofErr w:type="spellStart"/>
      <w:r>
        <w:rPr>
          <w:rFonts w:hint="eastAsia"/>
        </w:rPr>
        <w:t>skhu</w:t>
      </w:r>
      <w:proofErr w:type="spellEnd"/>
      <w:r>
        <w:rPr>
          <w:rFonts w:hint="eastAsia"/>
        </w:rPr>
        <w:t>/</w:t>
      </w:r>
      <w:r>
        <w:t>mapper/StudentMapper.java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F036DC" w14:paraId="3D167030" w14:textId="77777777" w:rsidTr="00215FE3">
        <w:tc>
          <w:tcPr>
            <w:tcW w:w="426" w:type="dxa"/>
          </w:tcPr>
          <w:p w14:paraId="05EAE6FE" w14:textId="77777777" w:rsidR="00F036DC" w:rsidRPr="00185935" w:rsidRDefault="00F036DC" w:rsidP="00203D33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1FAC5965" w14:textId="77777777" w:rsidR="00F036DC" w:rsidRPr="00185935" w:rsidRDefault="00F036DC" w:rsidP="00203D33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31EE373B" w14:textId="77777777" w:rsidR="00F036DC" w:rsidRPr="00185935" w:rsidRDefault="00F036DC" w:rsidP="00203D33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1AC9AD79" w14:textId="77777777" w:rsidR="00F036DC" w:rsidRPr="00185935" w:rsidRDefault="00F036DC" w:rsidP="00203D33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4610C908" w14:textId="77777777" w:rsidR="00F036DC" w:rsidRPr="00185935" w:rsidRDefault="00F036DC" w:rsidP="00203D33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0CFD1C17" w14:textId="77777777" w:rsidR="00F036DC" w:rsidRPr="00185935" w:rsidRDefault="00F036DC" w:rsidP="00203D33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652B4C36" w14:textId="77777777" w:rsidR="00F036DC" w:rsidRPr="00185935" w:rsidRDefault="00F036DC" w:rsidP="00203D33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491793C0" w14:textId="77777777" w:rsidR="00F036DC" w:rsidRPr="00185935" w:rsidRDefault="00F036DC" w:rsidP="00203D33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288C0850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1F27BD8E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529FB7EB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545F8936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701FCA76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0EA6F5A6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362AA09F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1C60B9E6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45C860A1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332FE38B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4F392A48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5F17DD60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3194A82F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2F04D3AA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6738EA43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0D7FED73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7FC517D6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47305C63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25550E52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4B1316C9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365E034C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4FB15220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60A87575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39AEEF8F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07290390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4B7A7125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33537D5F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24FD72B1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2A25A73A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018D1505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1C6C1618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79984FD0" w14:textId="77777777" w:rsidR="00F036DC" w:rsidRDefault="00F036DC" w:rsidP="00203D33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4D5C6D28" w14:textId="77777777" w:rsidR="00F036DC" w:rsidRDefault="00203D33" w:rsidP="00203D33">
            <w:pPr>
              <w:pStyle w:val="a4"/>
            </w:pPr>
            <w:r>
              <w:rPr>
                <w:rFonts w:hint="eastAsia"/>
              </w:rPr>
              <w:t>4</w:t>
            </w:r>
            <w:r>
              <w:t>1</w:t>
            </w:r>
          </w:p>
          <w:p w14:paraId="5E5FA261" w14:textId="77777777" w:rsidR="00203D33" w:rsidRDefault="00203D33" w:rsidP="00203D33">
            <w:pPr>
              <w:pStyle w:val="a4"/>
            </w:pPr>
            <w:r>
              <w:rPr>
                <w:rFonts w:hint="eastAsia"/>
              </w:rPr>
              <w:t>4</w:t>
            </w:r>
            <w:r>
              <w:t>2</w:t>
            </w:r>
          </w:p>
          <w:p w14:paraId="6B13801F" w14:textId="77777777" w:rsidR="00203D33" w:rsidRDefault="00203D33" w:rsidP="00203D33">
            <w:pPr>
              <w:pStyle w:val="a4"/>
            </w:pPr>
            <w:r>
              <w:rPr>
                <w:rFonts w:hint="eastAsia"/>
              </w:rPr>
              <w:t>4</w:t>
            </w:r>
            <w:r>
              <w:t>3</w:t>
            </w:r>
          </w:p>
          <w:p w14:paraId="46F8B869" w14:textId="77777777" w:rsidR="00203D33" w:rsidRDefault="00203D33" w:rsidP="00203D33">
            <w:pPr>
              <w:pStyle w:val="a4"/>
            </w:pPr>
            <w:r>
              <w:rPr>
                <w:rFonts w:hint="eastAsia"/>
              </w:rPr>
              <w:t>4</w:t>
            </w:r>
            <w:r>
              <w:t>4</w:t>
            </w:r>
          </w:p>
          <w:p w14:paraId="108A6ACF" w14:textId="5B78DE65" w:rsidR="00203D33" w:rsidRPr="00185935" w:rsidRDefault="00203D33" w:rsidP="00203D33">
            <w:pPr>
              <w:pStyle w:val="a4"/>
            </w:pPr>
          </w:p>
        </w:tc>
        <w:tc>
          <w:tcPr>
            <w:tcW w:w="10631" w:type="dxa"/>
          </w:tcPr>
          <w:p w14:paraId="578FFEBD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package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net.skhu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.mapper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A2C780B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2706209B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java.util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.List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11D8F49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60EA71B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org.apache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.ibatis.annotations.Delete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B2D8A82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org.apache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.ibatis.annotations.Insert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D274C94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org.apache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.ibatis.annotations.Mapper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7B1C22E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org.apache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.ibatis.annotations.Options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9730E4B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org.apache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.ibatis.annotations.Select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DF813D5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org.apache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.ibatis.annotations.Update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11DC23F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4DB1CC11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import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net.skhu.dto.Student</w:t>
            </w:r>
            <w:proofErr w:type="spellEnd"/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8EE9892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345FDE33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@Mapper</w:t>
            </w:r>
          </w:p>
          <w:p w14:paraId="5CDC171A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public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203D33">
              <w:rPr>
                <w:rFonts w:cs="굴림체"/>
                <w:color w:val="7F0055"/>
                <w:kern w:val="0"/>
                <w:szCs w:val="20"/>
                <w:shd w:val="clear" w:color="auto" w:fill="FFFF99"/>
              </w:rPr>
              <w:t>interface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cs="굴림체"/>
                <w:color w:val="000000"/>
                <w:kern w:val="0"/>
                <w:szCs w:val="20"/>
              </w:rPr>
              <w:t>StudentMapper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026F32B7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7EF94A07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Select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"SELECT * FROM student WHERE id = #{id}"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3C99ED8D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Student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findOne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6A3E3E"/>
                <w:kern w:val="0"/>
                <w:szCs w:val="20"/>
              </w:rPr>
              <w:t>id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783B0021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0A80DDE3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Select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"""</w:t>
            </w:r>
          </w:p>
          <w:p w14:paraId="0CCD1686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SELECT s.*, d.name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departmentName</w:t>
            </w:r>
            <w:proofErr w:type="spellEnd"/>
          </w:p>
          <w:p w14:paraId="32E5C9FA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FROM student s LEFT JOIN department d ON </w:t>
            </w:r>
            <w:proofErr w:type="spellStart"/>
            <w:proofErr w:type="gramStart"/>
            <w:r>
              <w:rPr>
                <w:rFonts w:cs="굴림체"/>
                <w:color w:val="2A00FF"/>
                <w:kern w:val="0"/>
                <w:szCs w:val="20"/>
              </w:rPr>
              <w:t>s.departmentId</w:t>
            </w:r>
            <w:proofErr w:type="spellEnd"/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 xml:space="preserve"> = d.id """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3482579C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List&lt;Student&gt;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findAll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0767C2B5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32A554B9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Insert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"""</w:t>
            </w:r>
          </w:p>
          <w:p w14:paraId="0BB0152D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INSERT student (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studentNo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 xml:space="preserve">, name,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departmentId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>, phone, sex, email)</w:t>
            </w:r>
          </w:p>
          <w:p w14:paraId="7D291C43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VALUES (#{studentNo}, #{name}, #{departmentId}, #{phone}, #{sex}, #{email}) """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2D2E2A08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Options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useGeneratedKeys=</w:t>
            </w:r>
            <w:r>
              <w:rPr>
                <w:rFonts w:cs="굴림체"/>
                <w:color w:val="7F0055"/>
                <w:kern w:val="0"/>
                <w:szCs w:val="20"/>
              </w:rPr>
              <w:t>true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cs="굴림체"/>
                <w:color w:val="000000"/>
                <w:kern w:val="0"/>
                <w:szCs w:val="20"/>
              </w:rPr>
              <w:t>keyProperty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"id"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5F0F39C4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insert(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 xml:space="preserve">Student </w:t>
            </w:r>
            <w:r>
              <w:rPr>
                <w:rFonts w:cs="굴림체"/>
                <w:color w:val="6A3E3E"/>
                <w:kern w:val="0"/>
                <w:szCs w:val="20"/>
              </w:rPr>
              <w:t>student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6627EB45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24799274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Update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"""</w:t>
            </w:r>
          </w:p>
          <w:p w14:paraId="66F4448E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UPDATE student SET</w:t>
            </w:r>
          </w:p>
          <w:p w14:paraId="43F6E250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 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studentNo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>= #{studentNo},</w:t>
            </w:r>
          </w:p>
          <w:p w14:paraId="7154F206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  name = #{name},</w:t>
            </w:r>
          </w:p>
          <w:p w14:paraId="62D5BDA6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 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departmentId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 xml:space="preserve"> = #{departmentId},</w:t>
            </w:r>
          </w:p>
          <w:p w14:paraId="3CD971AE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  phone = #{phone},</w:t>
            </w:r>
          </w:p>
          <w:p w14:paraId="7CEAFB05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  sex = #{sex},</w:t>
            </w:r>
          </w:p>
          <w:p w14:paraId="5DACF4B6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  email = #{email}</w:t>
            </w:r>
          </w:p>
          <w:p w14:paraId="4F34DABC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  WHERE id = #{id} """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39B8385D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update(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 xml:space="preserve">Student </w:t>
            </w:r>
            <w:r>
              <w:rPr>
                <w:rFonts w:cs="굴림체"/>
                <w:color w:val="6A3E3E"/>
                <w:kern w:val="0"/>
                <w:szCs w:val="20"/>
              </w:rPr>
              <w:t>student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6B5707FF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04DAB508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Delete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"DELETE FROM student WHERE id = #{id}"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555F9CE4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delete(</w:t>
            </w:r>
            <w:proofErr w:type="gramEnd"/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6A3E3E"/>
                <w:kern w:val="0"/>
                <w:szCs w:val="20"/>
              </w:rPr>
              <w:t>id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5012BE61" w14:textId="77777777" w:rsidR="00203D33" w:rsidRDefault="00203D33" w:rsidP="00203D33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29304D69" w14:textId="77777777" w:rsidR="00F036DC" w:rsidRDefault="00F036DC" w:rsidP="00203D33">
            <w:pPr>
              <w:pStyle w:val="a4"/>
            </w:pPr>
          </w:p>
        </w:tc>
      </w:tr>
    </w:tbl>
    <w:p w14:paraId="2D66C830" w14:textId="207744A3" w:rsidR="004462ED" w:rsidRDefault="004462ED" w:rsidP="00414572">
      <w:proofErr w:type="gramStart"/>
      <w:r>
        <w:t xml:space="preserve">DB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r w:rsidR="00CA5D08">
        <w:rPr>
          <w:rFonts w:hint="eastAsia"/>
        </w:rPr>
        <w:t>student 테이블</w:t>
      </w:r>
      <w:r>
        <w:rPr>
          <w:rFonts w:hint="eastAsia"/>
        </w:rPr>
        <w:t xml:space="preserve">에 대한 조회, 삽입, 수정, 삭제 </w:t>
      </w:r>
      <w:r>
        <w:t xml:space="preserve">SQL </w:t>
      </w:r>
      <w:r>
        <w:rPr>
          <w:rFonts w:hint="eastAsia"/>
        </w:rPr>
        <w:t xml:space="preserve">명령을 </w:t>
      </w:r>
      <w:proofErr w:type="spellStart"/>
      <w:r>
        <w:rPr>
          <w:rFonts w:hint="eastAsia"/>
        </w:rPr>
        <w:t>StudentMapper</w:t>
      </w:r>
      <w:proofErr w:type="spellEnd"/>
      <w:r>
        <w:rPr>
          <w:rFonts w:hint="eastAsia"/>
        </w:rPr>
        <w:t>에 구현한다.</w:t>
      </w:r>
    </w:p>
    <w:p w14:paraId="35C0F392" w14:textId="0FEB5367" w:rsidR="004462ED" w:rsidRDefault="004462ED" w:rsidP="00414572"/>
    <w:p w14:paraId="0B800413" w14:textId="218F9C0A" w:rsidR="00694738" w:rsidRDefault="00694738" w:rsidP="00694738">
      <w:pPr>
        <w:pStyle w:val="3"/>
      </w:pPr>
      <w:r>
        <w:rPr>
          <w:rFonts w:hint="eastAsia"/>
        </w:rPr>
        <w:t>i</w:t>
      </w:r>
      <w:r>
        <w:t>nterface</w:t>
      </w:r>
    </w:p>
    <w:p w14:paraId="51EB574E" w14:textId="734D438D" w:rsidR="00B96F10" w:rsidRDefault="00B96F10" w:rsidP="00414572">
      <w:proofErr w:type="spellStart"/>
      <w:r>
        <w:rPr>
          <w:rFonts w:hint="eastAsia"/>
        </w:rPr>
        <w:t>S</w:t>
      </w:r>
      <w:r>
        <w:t>tudentMapper</w:t>
      </w:r>
      <w:proofErr w:type="spellEnd"/>
      <w:r>
        <w:rPr>
          <w:rFonts w:hint="eastAsia"/>
        </w:rPr>
        <w:t xml:space="preserve">는 클래스가 아니고 </w:t>
      </w:r>
      <w:r w:rsidRPr="004E6B2A">
        <w:rPr>
          <w:shd w:val="clear" w:color="auto" w:fill="FFFFCC"/>
        </w:rPr>
        <w:t>java interface</w:t>
      </w:r>
      <w:r w:rsidRPr="004E6B2A">
        <w:rPr>
          <w:rFonts w:hint="eastAsia"/>
          <w:shd w:val="clear" w:color="auto" w:fill="FFFFCC"/>
        </w:rPr>
        <w:t>임에 주</w:t>
      </w:r>
      <w:r w:rsidR="005E2356" w:rsidRPr="004E6B2A">
        <w:rPr>
          <w:rFonts w:hint="eastAsia"/>
          <w:shd w:val="clear" w:color="auto" w:fill="FFFFCC"/>
        </w:rPr>
        <w:t>의</w:t>
      </w:r>
      <w:r w:rsidRPr="004E6B2A">
        <w:rPr>
          <w:rFonts w:hint="eastAsia"/>
          <w:shd w:val="clear" w:color="auto" w:fill="FFFFCC"/>
        </w:rPr>
        <w:t>하자.</w:t>
      </w:r>
    </w:p>
    <w:p w14:paraId="1200E74F" w14:textId="22F36E84" w:rsidR="003D6560" w:rsidRDefault="003D6560" w:rsidP="00414572">
      <w:r>
        <w:rPr>
          <w:rFonts w:hint="eastAsia"/>
        </w:rPr>
        <w:t>i</w:t>
      </w:r>
      <w:r>
        <w:t>nterface</w:t>
      </w:r>
      <w:r>
        <w:rPr>
          <w:rFonts w:hint="eastAsia"/>
        </w:rPr>
        <w:t>의 메소드는</w:t>
      </w:r>
      <w:r>
        <w:t xml:space="preserve"> </w:t>
      </w:r>
      <w:r w:rsidR="00981F05">
        <w:rPr>
          <w:rFonts w:hint="eastAsia"/>
        </w:rPr>
        <w:t xml:space="preserve">강제로 </w:t>
      </w:r>
      <w:r>
        <w:t xml:space="preserve">public </w:t>
      </w:r>
      <w:proofErr w:type="gramStart"/>
      <w:r>
        <w:t xml:space="preserve">abstract </w:t>
      </w:r>
      <w:r>
        <w:rPr>
          <w:rFonts w:hint="eastAsia"/>
        </w:rPr>
        <w:t>이다</w:t>
      </w:r>
      <w:proofErr w:type="gramEnd"/>
      <w:r>
        <w:rPr>
          <w:rFonts w:hint="eastAsia"/>
        </w:rPr>
        <w:t>.</w:t>
      </w:r>
      <w:r w:rsidR="00981F05">
        <w:t xml:space="preserve"> </w:t>
      </w:r>
      <w:r w:rsidR="00981F05">
        <w:rPr>
          <w:rFonts w:hint="eastAsia"/>
        </w:rPr>
        <w:t>그래서 p</w:t>
      </w:r>
      <w:r w:rsidR="00981F05">
        <w:t>ublic</w:t>
      </w:r>
      <w:r w:rsidR="00981F05">
        <w:rPr>
          <w:rFonts w:hint="eastAsia"/>
        </w:rPr>
        <w:t>을 붙이지 않아도 된다.</w:t>
      </w:r>
    </w:p>
    <w:p w14:paraId="2E90C723" w14:textId="77777777" w:rsidR="002B1442" w:rsidRDefault="002B1442" w:rsidP="00414572"/>
    <w:p w14:paraId="6E2C63B6" w14:textId="0E571D49" w:rsidR="006D596C" w:rsidRDefault="006D596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6B8C69F" w14:textId="2B3FBB2A" w:rsidR="00491F87" w:rsidRDefault="008C0AC4" w:rsidP="008C0AC4">
      <w:pPr>
        <w:pStyle w:val="3"/>
      </w:pPr>
      <w:proofErr w:type="spellStart"/>
      <w:r>
        <w:rPr>
          <w:rFonts w:hint="eastAsia"/>
        </w:rPr>
        <w:lastRenderedPageBreak/>
        <w:t>f</w:t>
      </w:r>
      <w:r>
        <w:t>indOne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91F87" w14:paraId="53CA36A0" w14:textId="77777777" w:rsidTr="00491F87">
        <w:tc>
          <w:tcPr>
            <w:tcW w:w="10456" w:type="dxa"/>
          </w:tcPr>
          <w:p w14:paraId="0F9E8227" w14:textId="212E88F5" w:rsidR="00491F87" w:rsidRDefault="00491F87" w:rsidP="00491F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Select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 xml:space="preserve">"SELECT * FROM </w:t>
            </w:r>
            <w:r w:rsidR="0009179E">
              <w:rPr>
                <w:rFonts w:cs="굴림체"/>
                <w:color w:val="2A00FF"/>
                <w:kern w:val="0"/>
                <w:szCs w:val="20"/>
              </w:rPr>
              <w:t>s</w:t>
            </w:r>
            <w:r>
              <w:rPr>
                <w:rFonts w:cs="굴림체"/>
                <w:color w:val="2A00FF"/>
                <w:kern w:val="0"/>
                <w:szCs w:val="20"/>
              </w:rPr>
              <w:t>tudent WHERE id = #{id}"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7F113FD1" w14:textId="7911BB30" w:rsidR="00491F87" w:rsidRDefault="00491F87" w:rsidP="00491F87">
            <w:r>
              <w:rPr>
                <w:rFonts w:cs="굴림체"/>
                <w:color w:val="000000"/>
                <w:kern w:val="0"/>
                <w:szCs w:val="20"/>
              </w:rPr>
              <w:t xml:space="preserve">Student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findOne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6A3E3E"/>
                <w:kern w:val="0"/>
                <w:szCs w:val="20"/>
              </w:rPr>
              <w:t>id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</w:tc>
      </w:tr>
    </w:tbl>
    <w:p w14:paraId="61ACC6BD" w14:textId="28D5B913" w:rsidR="006D596C" w:rsidRDefault="006D596C" w:rsidP="006D596C"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 파라미터 변수의 값이,</w:t>
      </w:r>
      <w:r>
        <w:t xml:space="preserve"> SQL </w:t>
      </w:r>
      <w:r>
        <w:rPr>
          <w:rFonts w:hint="eastAsia"/>
        </w:rPr>
        <w:t xml:space="preserve">문장의 </w:t>
      </w:r>
      <w:r>
        <w:t xml:space="preserve">#{id} </w:t>
      </w:r>
      <w:r>
        <w:rPr>
          <w:rFonts w:hint="eastAsia"/>
        </w:rPr>
        <w:t>부분에 채워진 후</w:t>
      </w:r>
      <w:r w:rsidR="002B1925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 xml:space="preserve">명령이 </w:t>
      </w:r>
      <w:r>
        <w:t>DB</w:t>
      </w:r>
      <w:r>
        <w:rPr>
          <w:rFonts w:hint="eastAsia"/>
        </w:rPr>
        <w:t>에서 실행된다.</w:t>
      </w:r>
    </w:p>
    <w:p w14:paraId="317EC7DC" w14:textId="77777777" w:rsidR="006D596C" w:rsidRDefault="006D596C" w:rsidP="006D596C"/>
    <w:p w14:paraId="38824549" w14:textId="0F2D49C5" w:rsidR="00491F87" w:rsidRDefault="000A2458" w:rsidP="00414572">
      <w:r>
        <w:rPr>
          <w:rFonts w:hint="eastAsia"/>
        </w:rPr>
        <w:t xml:space="preserve">이 메소드의 </w:t>
      </w:r>
      <w:proofErr w:type="spellStart"/>
      <w:r>
        <w:rPr>
          <w:rFonts w:hint="eastAsia"/>
        </w:rPr>
        <w:t>리턴값이</w:t>
      </w:r>
      <w:proofErr w:type="spellEnd"/>
      <w:r>
        <w:rPr>
          <w:rFonts w:hint="eastAsia"/>
        </w:rPr>
        <w:t xml:space="preserve"> </w:t>
      </w:r>
      <w:r>
        <w:t xml:space="preserve">Student </w:t>
      </w:r>
      <w:r>
        <w:rPr>
          <w:rFonts w:hint="eastAsia"/>
        </w:rPr>
        <w:t>임에 주목하자.</w:t>
      </w:r>
    </w:p>
    <w:p w14:paraId="22DC1227" w14:textId="363D56A0" w:rsidR="00491F87" w:rsidRDefault="000A2458" w:rsidP="00414572">
      <w:r>
        <w:rPr>
          <w:rFonts w:cs="굴림체"/>
          <w:color w:val="2A00FF"/>
          <w:kern w:val="0"/>
          <w:szCs w:val="20"/>
        </w:rPr>
        <w:t xml:space="preserve">  </w:t>
      </w:r>
      <w:r w:rsidR="00491F87">
        <w:rPr>
          <w:rFonts w:cs="굴림체"/>
          <w:color w:val="2A00FF"/>
          <w:kern w:val="0"/>
          <w:szCs w:val="20"/>
        </w:rPr>
        <w:t xml:space="preserve">"SELECT * FROM </w:t>
      </w:r>
      <w:r w:rsidR="0009179E">
        <w:rPr>
          <w:rFonts w:cs="굴림체"/>
          <w:color w:val="2A00FF"/>
          <w:kern w:val="0"/>
          <w:szCs w:val="20"/>
        </w:rPr>
        <w:t>s</w:t>
      </w:r>
      <w:r w:rsidR="00491F87">
        <w:rPr>
          <w:rFonts w:cs="굴림체"/>
          <w:color w:val="2A00FF"/>
          <w:kern w:val="0"/>
          <w:szCs w:val="20"/>
        </w:rPr>
        <w:t>tudent WHERE id = #{id}"</w:t>
      </w:r>
      <w:r>
        <w:rPr>
          <w:rFonts w:cs="굴림체"/>
          <w:color w:val="2A00FF"/>
          <w:kern w:val="0"/>
          <w:szCs w:val="20"/>
        </w:rPr>
        <w:t xml:space="preserve"> </w:t>
      </w:r>
      <w:r w:rsidR="00491F87" w:rsidRPr="00491F87">
        <w:rPr>
          <w:rFonts w:hint="eastAsia"/>
        </w:rPr>
        <w:t>S</w:t>
      </w:r>
      <w:r w:rsidR="00491F87" w:rsidRPr="00491F87">
        <w:t>QL</w:t>
      </w:r>
      <w:r w:rsidR="00491F87">
        <w:t xml:space="preserve"> </w:t>
      </w:r>
      <w:r w:rsidR="00491F87">
        <w:rPr>
          <w:rFonts w:hint="eastAsia"/>
        </w:rPr>
        <w:t xml:space="preserve">명령이 조회한 데이터를 </w:t>
      </w:r>
      <w:r w:rsidR="000F421E">
        <w:t xml:space="preserve">Student </w:t>
      </w:r>
      <w:r w:rsidR="000F421E">
        <w:rPr>
          <w:rFonts w:hint="eastAsia"/>
        </w:rPr>
        <w:t xml:space="preserve">객체에 채워서 </w:t>
      </w:r>
      <w:proofErr w:type="spellStart"/>
      <w:r w:rsidR="000F421E">
        <w:rPr>
          <w:rFonts w:hint="eastAsia"/>
        </w:rPr>
        <w:t>리턴한다</w:t>
      </w:r>
      <w:proofErr w:type="spellEnd"/>
      <w:r w:rsidR="000F421E">
        <w:rPr>
          <w:rFonts w:hint="eastAsia"/>
        </w:rPr>
        <w:t>.</w:t>
      </w:r>
    </w:p>
    <w:p w14:paraId="6006E4C1" w14:textId="2A2F462F" w:rsidR="001E6FD3" w:rsidRPr="00BB6C4F" w:rsidRDefault="000A2458" w:rsidP="00414572">
      <w:pPr>
        <w:rPr>
          <w:u w:val="single"/>
        </w:rPr>
      </w:pPr>
      <w:r w:rsidRPr="00BB6C4F">
        <w:rPr>
          <w:rFonts w:hint="eastAsia"/>
        </w:rPr>
        <w:t xml:space="preserve"> </w:t>
      </w:r>
      <w:r w:rsidRPr="00BB6C4F">
        <w:t xml:space="preserve"> </w:t>
      </w:r>
      <w:r w:rsidR="001E6FD3" w:rsidRPr="00BB6C4F">
        <w:rPr>
          <w:rFonts w:hint="eastAsia"/>
          <w:u w:val="single"/>
        </w:rPr>
        <w:t>이때,</w:t>
      </w:r>
      <w:r w:rsidR="001E6FD3" w:rsidRPr="00BB6C4F">
        <w:rPr>
          <w:u w:val="single"/>
        </w:rPr>
        <w:t xml:space="preserve"> </w:t>
      </w:r>
      <w:r w:rsidR="001E6FD3" w:rsidRPr="00BB6C4F">
        <w:rPr>
          <w:rFonts w:hint="eastAsia"/>
          <w:u w:val="single"/>
        </w:rPr>
        <w:t>조회 결과 컬럼 이름과</w:t>
      </w:r>
      <w:r w:rsidR="001E6FD3" w:rsidRPr="00BB6C4F">
        <w:rPr>
          <w:u w:val="single"/>
        </w:rPr>
        <w:t xml:space="preserve">, Student </w:t>
      </w:r>
      <w:r w:rsidR="001E6FD3" w:rsidRPr="00BB6C4F">
        <w:rPr>
          <w:rFonts w:hint="eastAsia"/>
          <w:u w:val="single"/>
        </w:rPr>
        <w:t>객체의 속성 이름이 일치해야 한다.</w:t>
      </w:r>
    </w:p>
    <w:p w14:paraId="751C7BFA" w14:textId="28254750" w:rsidR="001E6FD3" w:rsidRPr="00BA2408" w:rsidRDefault="000A2458" w:rsidP="00414572">
      <w:pPr>
        <w:rPr>
          <w:u w:val="single"/>
        </w:rPr>
      </w:pPr>
      <w:r w:rsidRPr="00BB6C4F">
        <w:rPr>
          <w:rFonts w:hint="eastAsia"/>
        </w:rPr>
        <w:t xml:space="preserve"> </w:t>
      </w:r>
      <w:r w:rsidRPr="00BB6C4F">
        <w:t xml:space="preserve"> </w:t>
      </w:r>
      <w:r w:rsidR="001E6FD3" w:rsidRPr="009163F2">
        <w:rPr>
          <w:rFonts w:hint="eastAsia"/>
          <w:highlight w:val="green"/>
          <w:u w:val="single"/>
        </w:rPr>
        <w:t xml:space="preserve">일치하는 </w:t>
      </w:r>
      <w:r w:rsidR="008C0E51" w:rsidRPr="009163F2">
        <w:rPr>
          <w:rFonts w:hint="eastAsia"/>
          <w:highlight w:val="green"/>
          <w:u w:val="single"/>
        </w:rPr>
        <w:t>이름이 없는 데이터들은 채워지지 않고 무시된다.</w:t>
      </w:r>
      <w:r w:rsidR="00BB6C4F" w:rsidRPr="009163F2">
        <w:rPr>
          <w:rFonts w:hint="eastAsia"/>
          <w:highlight w:val="green"/>
          <w:u w:val="single"/>
        </w:rPr>
        <w:t xml:space="preserve"> 에러 발생 안함</w:t>
      </w:r>
      <w:r w:rsidR="00BB6C4F">
        <w:rPr>
          <w:rFonts w:hint="eastAsia"/>
          <w:u w:val="single"/>
        </w:rPr>
        <w:t>.</w:t>
      </w:r>
    </w:p>
    <w:p w14:paraId="2A9E8353" w14:textId="179C5154" w:rsidR="008C0E51" w:rsidRDefault="000A2458" w:rsidP="00414572">
      <w:r>
        <w:rPr>
          <w:rFonts w:hint="eastAsia"/>
        </w:rPr>
        <w:t xml:space="preserve"> </w:t>
      </w:r>
      <w:r>
        <w:t xml:space="preserve"> </w:t>
      </w:r>
      <w:r w:rsidR="008C0E51">
        <w:rPr>
          <w:rFonts w:hint="eastAsia"/>
        </w:rPr>
        <w:t>대소문자까지 일치해야 한다.</w:t>
      </w:r>
    </w:p>
    <w:p w14:paraId="62E8B51E" w14:textId="1479232E" w:rsidR="000A2458" w:rsidRDefault="000A2458" w:rsidP="00414572"/>
    <w:p w14:paraId="54313FBB" w14:textId="77777777" w:rsidR="00CF22B3" w:rsidRDefault="00CF22B3" w:rsidP="00414572"/>
    <w:p w14:paraId="2F2769BB" w14:textId="580A56D5" w:rsidR="00CF22B3" w:rsidRDefault="008C0AC4" w:rsidP="008C0AC4">
      <w:pPr>
        <w:pStyle w:val="3"/>
      </w:pPr>
      <w:proofErr w:type="spellStart"/>
      <w:r>
        <w:rPr>
          <w:rFonts w:hint="eastAsia"/>
        </w:rPr>
        <w:t>f</w:t>
      </w:r>
      <w:r>
        <w:t>indAll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22B3" w14:paraId="2E24D62B" w14:textId="77777777" w:rsidTr="00CF22B3">
        <w:tc>
          <w:tcPr>
            <w:tcW w:w="10456" w:type="dxa"/>
          </w:tcPr>
          <w:p w14:paraId="4C24F96D" w14:textId="50FE6311" w:rsidR="001478FC" w:rsidRDefault="001478FC" w:rsidP="001478F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Select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"""</w:t>
            </w:r>
          </w:p>
          <w:p w14:paraId="41819B85" w14:textId="43E7907F" w:rsidR="001478FC" w:rsidRDefault="001478FC" w:rsidP="001478F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SELECT s.*, d.name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departmentName</w:t>
            </w:r>
            <w:proofErr w:type="spellEnd"/>
          </w:p>
          <w:p w14:paraId="24381DC0" w14:textId="75653F03" w:rsidR="001478FC" w:rsidRDefault="001478FC" w:rsidP="001478F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FROM student s LEFT JOIN department d ON </w:t>
            </w:r>
            <w:proofErr w:type="spellStart"/>
            <w:proofErr w:type="gramStart"/>
            <w:r>
              <w:rPr>
                <w:rFonts w:cs="굴림체"/>
                <w:color w:val="2A00FF"/>
                <w:kern w:val="0"/>
                <w:szCs w:val="20"/>
              </w:rPr>
              <w:t>s.departmentId</w:t>
            </w:r>
            <w:proofErr w:type="spellEnd"/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 xml:space="preserve"> = d.id """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609779B4" w14:textId="482F3C24" w:rsidR="00CF22B3" w:rsidRDefault="001478FC" w:rsidP="001478FC">
            <w:r>
              <w:rPr>
                <w:rFonts w:cs="굴림체"/>
                <w:color w:val="000000"/>
                <w:kern w:val="0"/>
                <w:szCs w:val="20"/>
              </w:rPr>
              <w:t xml:space="preserve">List&lt;Student&gt;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findAll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</w:tc>
      </w:tr>
    </w:tbl>
    <w:p w14:paraId="49715350" w14:textId="7C7E52D7" w:rsidR="00D50F4C" w:rsidRDefault="00D50F4C" w:rsidP="00414572">
      <w:r>
        <w:t xml:space="preserve">SQL </w:t>
      </w:r>
      <w:r>
        <w:rPr>
          <w:rFonts w:hint="eastAsia"/>
        </w:rPr>
        <w:t>명령</w:t>
      </w:r>
      <w:r w:rsidR="00BF29E9">
        <w:rPr>
          <w:rFonts w:hint="eastAsia"/>
        </w:rPr>
        <w:t xml:space="preserve">이 긴 편이기 때문에 </w:t>
      </w:r>
      <w:proofErr w:type="spellStart"/>
      <w:r>
        <w:rPr>
          <w:rFonts w:hint="eastAsia"/>
        </w:rPr>
        <w:t>여러줄</w:t>
      </w:r>
      <w:proofErr w:type="spellEnd"/>
      <w:r>
        <w:rPr>
          <w:rFonts w:hint="eastAsia"/>
        </w:rPr>
        <w:t xml:space="preserve"> 문자열</w:t>
      </w:r>
      <w:r w:rsidR="00BF29E9">
        <w:rPr>
          <w:rFonts w:hint="eastAsia"/>
        </w:rPr>
        <w:t xml:space="preserve"> 문법을 사용하여</w:t>
      </w:r>
      <w:r>
        <w:rPr>
          <w:rFonts w:hint="eastAsia"/>
        </w:rPr>
        <w:t xml:space="preserve"> 구현</w:t>
      </w:r>
      <w:r w:rsidR="00BF29E9">
        <w:rPr>
          <w:rFonts w:hint="eastAsia"/>
        </w:rPr>
        <w:t>하였다.</w:t>
      </w:r>
    </w:p>
    <w:p w14:paraId="54A0ADA8" w14:textId="34300FFC" w:rsidR="00F93C3A" w:rsidRDefault="00F93C3A" w:rsidP="00414572">
      <w:r>
        <w:rPr>
          <w:rFonts w:hint="eastAsia"/>
        </w:rPr>
        <w:t xml:space="preserve">이 문법은 </w:t>
      </w:r>
      <w:r>
        <w:t xml:space="preserve">Java 15 </w:t>
      </w:r>
      <w:r>
        <w:rPr>
          <w:rFonts w:hint="eastAsia"/>
        </w:rPr>
        <w:t>이상 버전에서만 지원된다.</w:t>
      </w:r>
    </w:p>
    <w:p w14:paraId="643A5897" w14:textId="77777777" w:rsidR="00D50F4C" w:rsidRPr="00BF29E9" w:rsidRDefault="00D50F4C" w:rsidP="00414572"/>
    <w:p w14:paraId="1C23A1C0" w14:textId="1B95FDE7" w:rsidR="00F05F2A" w:rsidRDefault="00227C3F" w:rsidP="00414572">
      <w:r>
        <w:rPr>
          <w:rFonts w:hint="eastAsia"/>
        </w:rPr>
        <w:t xml:space="preserve">이 메소드의 </w:t>
      </w:r>
      <w:proofErr w:type="spellStart"/>
      <w:r>
        <w:rPr>
          <w:rFonts w:hint="eastAsia"/>
        </w:rPr>
        <w:t>리턴값이</w:t>
      </w:r>
      <w:proofErr w:type="spellEnd"/>
      <w:r>
        <w:rPr>
          <w:rFonts w:hint="eastAsia"/>
        </w:rPr>
        <w:t xml:space="preserve"> </w:t>
      </w:r>
      <w:r>
        <w:t xml:space="preserve">List&lt;Student&gt; </w:t>
      </w:r>
      <w:r>
        <w:rPr>
          <w:rFonts w:hint="eastAsia"/>
        </w:rPr>
        <w:t>임에 주목하자.</w:t>
      </w:r>
    </w:p>
    <w:p w14:paraId="6E4BA456" w14:textId="77777777" w:rsidR="0021338B" w:rsidRPr="0021338B" w:rsidRDefault="0021338B" w:rsidP="0021338B"/>
    <w:p w14:paraId="78748D26" w14:textId="49B10CD2" w:rsidR="006E4B2C" w:rsidRDefault="00A847B2" w:rsidP="00414572">
      <w:r>
        <w:rPr>
          <w:rFonts w:hint="eastAsia"/>
        </w:rPr>
        <w:t xml:space="preserve">위 </w:t>
      </w:r>
      <w:r>
        <w:t xml:space="preserve">SQL </w:t>
      </w:r>
      <w:r>
        <w:rPr>
          <w:rFonts w:hint="eastAsia"/>
        </w:rPr>
        <w:t xml:space="preserve">명령이 조회한 레코드 각각을 </w:t>
      </w:r>
      <w:r>
        <w:t xml:space="preserve">Student </w:t>
      </w:r>
      <w:r>
        <w:rPr>
          <w:rFonts w:hint="eastAsia"/>
        </w:rPr>
        <w:t>객체에 채우고,</w:t>
      </w:r>
    </w:p>
    <w:p w14:paraId="28459FD2" w14:textId="21667320" w:rsidR="00A847B2" w:rsidRDefault="000F632B" w:rsidP="00414572">
      <w:r>
        <w:rPr>
          <w:rFonts w:hint="eastAsia"/>
        </w:rPr>
        <w:t xml:space="preserve">그렇게 데이터가 채워진 </w:t>
      </w:r>
      <w:r>
        <w:t xml:space="preserve">Student </w:t>
      </w:r>
      <w:r>
        <w:rPr>
          <w:rFonts w:hint="eastAsia"/>
        </w:rPr>
        <w:t xml:space="preserve">객체들을 </w:t>
      </w:r>
      <w:r>
        <w:t xml:space="preserve">List </w:t>
      </w:r>
      <w:r>
        <w:rPr>
          <w:rFonts w:hint="eastAsia"/>
        </w:rPr>
        <w:t xml:space="preserve">객체에 채워서 </w:t>
      </w:r>
      <w:proofErr w:type="spellStart"/>
      <w:r>
        <w:rPr>
          <w:rFonts w:hint="eastAsia"/>
        </w:rPr>
        <w:t>리턴한다</w:t>
      </w:r>
      <w:proofErr w:type="spellEnd"/>
      <w:r>
        <w:rPr>
          <w:rFonts w:hint="eastAsia"/>
        </w:rPr>
        <w:t>.</w:t>
      </w:r>
    </w:p>
    <w:p w14:paraId="725B47AC" w14:textId="77777777" w:rsidR="000F632B" w:rsidRDefault="000F632B" w:rsidP="00414572"/>
    <w:p w14:paraId="729EB918" w14:textId="4E2FBC3D" w:rsidR="00301B1F" w:rsidRDefault="00301B1F" w:rsidP="00414572"/>
    <w:p w14:paraId="1A91B8D9" w14:textId="77777777" w:rsidR="00301B1F" w:rsidRDefault="00301B1F" w:rsidP="00301B1F">
      <w:pPr>
        <w:pStyle w:val="3"/>
      </w:pPr>
      <w:r>
        <w:rPr>
          <w:rFonts w:hint="eastAsia"/>
        </w:rPr>
        <w:t>i</w:t>
      </w:r>
      <w:r>
        <w:t>nsert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01B1F" w14:paraId="0F0C1BF1" w14:textId="77777777" w:rsidTr="00215FE3">
        <w:tc>
          <w:tcPr>
            <w:tcW w:w="10456" w:type="dxa"/>
          </w:tcPr>
          <w:p w14:paraId="22D9B132" w14:textId="08604377" w:rsidR="00377A57" w:rsidRDefault="00377A57" w:rsidP="00377A57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Insert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"""</w:t>
            </w:r>
          </w:p>
          <w:p w14:paraId="146F9E43" w14:textId="7008EBEB" w:rsidR="00377A57" w:rsidRDefault="00377A57" w:rsidP="00377A57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INSERT student (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studentNo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 xml:space="preserve">, name,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departmentId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>, phone, sex, email)</w:t>
            </w:r>
          </w:p>
          <w:p w14:paraId="191734AD" w14:textId="214F7F59" w:rsidR="00377A57" w:rsidRDefault="00377A57" w:rsidP="00377A57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VALUES (#{studentNo}, #{name}, #{departmentId}, #{phone}, #{sex}, #{email}) """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2A4C9D80" w14:textId="01D53F3F" w:rsidR="00377A57" w:rsidRDefault="00377A57" w:rsidP="00377A57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Options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useGeneratedKeys=</w:t>
            </w:r>
            <w:r>
              <w:rPr>
                <w:rFonts w:cs="굴림체"/>
                <w:color w:val="7F0055"/>
                <w:kern w:val="0"/>
                <w:szCs w:val="20"/>
              </w:rPr>
              <w:t>true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cs="굴림체"/>
                <w:color w:val="000000"/>
                <w:kern w:val="0"/>
                <w:szCs w:val="20"/>
              </w:rPr>
              <w:t>keyProperty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"id"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02AF02D3" w14:textId="2FC699C4" w:rsidR="00301B1F" w:rsidRPr="00377A57" w:rsidRDefault="00377A57" w:rsidP="00377A57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insert(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Student</w:t>
            </w:r>
            <w:commentRangeStart w:id="28"/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377A57">
              <w:rPr>
                <w:rFonts w:cs="굴림체"/>
                <w:color w:val="6A3E3E"/>
                <w:kern w:val="0"/>
                <w:szCs w:val="20"/>
                <w:shd w:val="clear" w:color="auto" w:fill="CCFFCC"/>
              </w:rPr>
              <w:t>student</w:t>
            </w:r>
            <w:commentRangeEnd w:id="28"/>
            <w:r w:rsidR="0074294A">
              <w:rPr>
                <w:rStyle w:val="ac"/>
              </w:rPr>
              <w:commentReference w:id="28"/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</w:tc>
      </w:tr>
    </w:tbl>
    <w:p w14:paraId="26971DF6" w14:textId="77777777" w:rsidR="00F96570" w:rsidRDefault="009F6CDF" w:rsidP="00301B1F">
      <w:bookmarkStart w:id="29" w:name="_Hlk51768459"/>
      <w:r w:rsidRPr="00016C11">
        <w:rPr>
          <w:rFonts w:cs="굴림체"/>
          <w:color w:val="6A3E3E"/>
          <w:kern w:val="0"/>
          <w:szCs w:val="20"/>
          <w:shd w:val="clear" w:color="auto" w:fill="CCFFCC"/>
        </w:rPr>
        <w:t>student</w:t>
      </w:r>
      <w:r>
        <w:t xml:space="preserve"> </w:t>
      </w:r>
      <w:r w:rsidR="00301B1F">
        <w:rPr>
          <w:rFonts w:hint="eastAsia"/>
        </w:rPr>
        <w:t>객체의 속성값이,</w:t>
      </w:r>
      <w:r w:rsidR="00301B1F">
        <w:t xml:space="preserve"> INSERT SQL </w:t>
      </w:r>
      <w:r w:rsidR="00301B1F">
        <w:rPr>
          <w:rFonts w:hint="eastAsia"/>
        </w:rPr>
        <w:t xml:space="preserve">명령의 </w:t>
      </w:r>
      <w:r w:rsidR="00301B1F">
        <w:t xml:space="preserve">#{...} </w:t>
      </w:r>
      <w:r w:rsidR="00301B1F">
        <w:rPr>
          <w:rFonts w:hint="eastAsia"/>
        </w:rPr>
        <w:t>부분에 채워</w:t>
      </w:r>
      <w:r w:rsidR="00AE3951">
        <w:rPr>
          <w:rFonts w:hint="eastAsia"/>
        </w:rPr>
        <w:t>진 후,</w:t>
      </w:r>
    </w:p>
    <w:p w14:paraId="20E6CDB8" w14:textId="0E3BC8E8" w:rsidR="00301B1F" w:rsidRDefault="00AE3951" w:rsidP="00301B1F">
      <w:r>
        <w:rPr>
          <w:rFonts w:hint="eastAsia"/>
        </w:rPr>
        <w:t xml:space="preserve">그렇게 값이 채워진 </w:t>
      </w:r>
      <w:r>
        <w:t xml:space="preserve">SQL </w:t>
      </w:r>
      <w:r>
        <w:rPr>
          <w:rFonts w:hint="eastAsia"/>
        </w:rPr>
        <w:t xml:space="preserve">명령이 </w:t>
      </w:r>
      <w:r>
        <w:t>DB</w:t>
      </w:r>
      <w:r>
        <w:rPr>
          <w:rFonts w:hint="eastAsia"/>
        </w:rPr>
        <w:t xml:space="preserve">에서 </w:t>
      </w:r>
      <w:r w:rsidR="00301B1F">
        <w:rPr>
          <w:rFonts w:hint="eastAsia"/>
        </w:rPr>
        <w:t>실행된다.</w:t>
      </w:r>
    </w:p>
    <w:p w14:paraId="5710D7DE" w14:textId="77777777" w:rsidR="00AE3951" w:rsidRPr="00AE3951" w:rsidRDefault="00AE3951" w:rsidP="00301B1F"/>
    <w:p w14:paraId="516ED353" w14:textId="0FB60786" w:rsidR="00301B1F" w:rsidRDefault="00B0788B" w:rsidP="00301B1F">
      <w:r>
        <w:t>Java</w:t>
      </w:r>
      <w:r w:rsidR="00AE3951">
        <w:t xml:space="preserve"> </w:t>
      </w:r>
      <w:r w:rsidR="00301B1F">
        <w:rPr>
          <w:rFonts w:hint="eastAsia"/>
        </w:rPr>
        <w:t>객체의 속성명과,</w:t>
      </w:r>
      <w:r w:rsidR="00301B1F">
        <w:t xml:space="preserve"> #{...} </w:t>
      </w:r>
      <w:r w:rsidR="00301B1F">
        <w:rPr>
          <w:rFonts w:hint="eastAsia"/>
        </w:rPr>
        <w:t>부분의 이름이 일치해야 속성값이 채워질 수 있다.</w:t>
      </w:r>
    </w:p>
    <w:p w14:paraId="23ADFBEF" w14:textId="6593BA4E" w:rsidR="00301B1F" w:rsidRPr="001A7917" w:rsidRDefault="00301B1F" w:rsidP="00301B1F">
      <w:pPr>
        <w:rPr>
          <w:u w:val="single"/>
        </w:rPr>
      </w:pPr>
      <w:r w:rsidRPr="001A7917">
        <w:rPr>
          <w:rFonts w:hint="eastAsia"/>
          <w:u w:val="single"/>
        </w:rPr>
        <w:t>#</w:t>
      </w:r>
      <w:r w:rsidRPr="001A7917">
        <w:rPr>
          <w:u w:val="single"/>
        </w:rPr>
        <w:t xml:space="preserve">{...} </w:t>
      </w:r>
      <w:r w:rsidRPr="001A7917">
        <w:rPr>
          <w:rFonts w:hint="eastAsia"/>
          <w:u w:val="single"/>
        </w:rPr>
        <w:t xml:space="preserve">부분의 이름과 일치하는 </w:t>
      </w:r>
      <w:r w:rsidR="00B0788B" w:rsidRPr="001A7917">
        <w:rPr>
          <w:u w:val="single"/>
        </w:rPr>
        <w:t>Java</w:t>
      </w:r>
      <w:r w:rsidRPr="001A7917">
        <w:rPr>
          <w:u w:val="single"/>
        </w:rPr>
        <w:t xml:space="preserve"> </w:t>
      </w:r>
      <w:r w:rsidRPr="001A7917">
        <w:rPr>
          <w:rFonts w:hint="eastAsia"/>
          <w:u w:val="single"/>
        </w:rPr>
        <w:t>객체의 속성이 없을 경우에,</w:t>
      </w:r>
      <w:r w:rsidRPr="001A7917">
        <w:rPr>
          <w:u w:val="single"/>
        </w:rPr>
        <w:t xml:space="preserve"> </w:t>
      </w:r>
      <w:r w:rsidRPr="001A7917">
        <w:rPr>
          <w:rFonts w:hint="eastAsia"/>
          <w:u w:val="single"/>
        </w:rPr>
        <w:t>에러가 발생한다.</w:t>
      </w:r>
    </w:p>
    <w:p w14:paraId="64A6BF10" w14:textId="77777777" w:rsidR="00301B1F" w:rsidRDefault="00301B1F" w:rsidP="00301B1F"/>
    <w:p w14:paraId="6BFCAE57" w14:textId="77777777" w:rsidR="00301B1F" w:rsidRDefault="00301B1F" w:rsidP="00301B1F">
      <w:pPr>
        <w:pStyle w:val="a4"/>
        <w:rPr>
          <w:rFonts w:cs="굴림체"/>
          <w:kern w:val="0"/>
          <w:szCs w:val="20"/>
        </w:rPr>
      </w:pPr>
      <w:r>
        <w:rPr>
          <w:rFonts w:cs="굴림체"/>
          <w:color w:val="646464"/>
          <w:kern w:val="0"/>
          <w:szCs w:val="20"/>
        </w:rPr>
        <w:t>@</w:t>
      </w:r>
      <w:proofErr w:type="gramStart"/>
      <w:r>
        <w:rPr>
          <w:rFonts w:cs="굴림체"/>
          <w:color w:val="646464"/>
          <w:kern w:val="0"/>
          <w:szCs w:val="20"/>
        </w:rPr>
        <w:t>Options</w:t>
      </w:r>
      <w:r>
        <w:rPr>
          <w:rFonts w:cs="굴림체"/>
          <w:color w:val="000000"/>
          <w:kern w:val="0"/>
          <w:szCs w:val="20"/>
        </w:rPr>
        <w:t>(</w:t>
      </w:r>
      <w:proofErr w:type="gramEnd"/>
      <w:r>
        <w:rPr>
          <w:rFonts w:cs="굴림체"/>
          <w:color w:val="000000"/>
          <w:kern w:val="0"/>
          <w:szCs w:val="20"/>
        </w:rPr>
        <w:t>useGeneratedKeys=</w:t>
      </w:r>
      <w:r>
        <w:rPr>
          <w:rFonts w:cs="굴림체"/>
          <w:color w:val="7F0055"/>
          <w:kern w:val="0"/>
          <w:szCs w:val="20"/>
        </w:rPr>
        <w:t>true</w:t>
      </w:r>
      <w:r>
        <w:rPr>
          <w:rFonts w:cs="굴림체"/>
          <w:color w:val="000000"/>
          <w:kern w:val="0"/>
          <w:szCs w:val="20"/>
        </w:rPr>
        <w:t xml:space="preserve">, </w:t>
      </w:r>
      <w:proofErr w:type="spellStart"/>
      <w:r>
        <w:rPr>
          <w:rFonts w:cs="굴림체"/>
          <w:color w:val="000000"/>
          <w:kern w:val="0"/>
          <w:szCs w:val="20"/>
        </w:rPr>
        <w:t>keyProperty</w:t>
      </w:r>
      <w:proofErr w:type="spellEnd"/>
      <w:r>
        <w:rPr>
          <w:rFonts w:cs="굴림체"/>
          <w:color w:val="000000"/>
          <w:kern w:val="0"/>
          <w:szCs w:val="20"/>
        </w:rPr>
        <w:t>=</w:t>
      </w:r>
      <w:r>
        <w:rPr>
          <w:rFonts w:cs="굴림체"/>
          <w:color w:val="2A00FF"/>
          <w:kern w:val="0"/>
          <w:szCs w:val="20"/>
        </w:rPr>
        <w:t>"id"</w:t>
      </w:r>
      <w:r>
        <w:rPr>
          <w:rFonts w:cs="굴림체"/>
          <w:color w:val="000000"/>
          <w:kern w:val="0"/>
          <w:szCs w:val="20"/>
        </w:rPr>
        <w:t>)</w:t>
      </w:r>
    </w:p>
    <w:p w14:paraId="57B91E2A" w14:textId="16BDD0C3" w:rsidR="00301B1F" w:rsidRDefault="00F3500A" w:rsidP="00301B1F">
      <w:r>
        <w:t xml:space="preserve">   </w:t>
      </w:r>
      <w:r w:rsidR="00301B1F">
        <w:rPr>
          <w:rFonts w:hint="eastAsia"/>
        </w:rPr>
        <w:t>I</w:t>
      </w:r>
      <w:r w:rsidR="00301B1F">
        <w:t>NSERT</w:t>
      </w:r>
      <w:r w:rsidR="00301B1F">
        <w:rPr>
          <w:rFonts w:hint="eastAsia"/>
        </w:rPr>
        <w:t xml:space="preserve">할 테이블의 </w:t>
      </w:r>
      <w:proofErr w:type="spellStart"/>
      <w:r w:rsidR="00301B1F">
        <w:rPr>
          <w:rFonts w:hint="eastAsia"/>
        </w:rPr>
        <w:t>기본키</w:t>
      </w:r>
      <w:proofErr w:type="spellEnd"/>
      <w:r w:rsidR="00301B1F">
        <w:rPr>
          <w:rFonts w:hint="eastAsia"/>
        </w:rPr>
        <w:t>(</w:t>
      </w:r>
      <w:r w:rsidR="00301B1F">
        <w:t>primary key)</w:t>
      </w:r>
      <w:r w:rsidR="00301B1F">
        <w:rPr>
          <w:rFonts w:hint="eastAsia"/>
        </w:rPr>
        <w:t xml:space="preserve"> 필드 이름이 </w:t>
      </w:r>
      <w:r w:rsidR="00301B1F">
        <w:t xml:space="preserve">"id" </w:t>
      </w:r>
      <w:r w:rsidR="00301B1F">
        <w:rPr>
          <w:rFonts w:hint="eastAsia"/>
        </w:rPr>
        <w:t>이고,</w:t>
      </w:r>
    </w:p>
    <w:p w14:paraId="73C71416" w14:textId="218123F0" w:rsidR="00301B1F" w:rsidRDefault="00F3500A" w:rsidP="00301B1F">
      <w:r>
        <w:rPr>
          <w:rFonts w:hint="eastAsia"/>
        </w:rPr>
        <w:t xml:space="preserve"> </w:t>
      </w:r>
      <w:r>
        <w:t xml:space="preserve">  </w:t>
      </w:r>
      <w:r w:rsidR="00301B1F">
        <w:rPr>
          <w:rFonts w:hint="eastAsia"/>
        </w:rPr>
        <w:t xml:space="preserve">이 필드의 값은 </w:t>
      </w:r>
      <w:r w:rsidR="00016C11">
        <w:rPr>
          <w:rFonts w:hint="eastAsia"/>
        </w:rPr>
        <w:t xml:space="preserve">새 </w:t>
      </w:r>
      <w:r>
        <w:rPr>
          <w:rFonts w:hint="eastAsia"/>
        </w:rPr>
        <w:t xml:space="preserve">레코드가 </w:t>
      </w:r>
      <w:r>
        <w:t>INSERT</w:t>
      </w:r>
      <w:r>
        <w:rPr>
          <w:rFonts w:hint="eastAsia"/>
        </w:rPr>
        <w:t>될 때,</w:t>
      </w:r>
      <w:r>
        <w:t xml:space="preserve"> DB</w:t>
      </w:r>
      <w:r>
        <w:rPr>
          <w:rFonts w:hint="eastAsia"/>
        </w:rPr>
        <w:t xml:space="preserve">에서 </w:t>
      </w:r>
      <w:r w:rsidR="00301B1F">
        <w:rPr>
          <w:rFonts w:hint="eastAsia"/>
        </w:rPr>
        <w:t>자동으로 생성된다는 선언이다.</w:t>
      </w:r>
      <w:r w:rsidR="00301B1F">
        <w:t xml:space="preserve"> (Auto Increment </w:t>
      </w:r>
      <w:r w:rsidR="00301B1F">
        <w:rPr>
          <w:rFonts w:hint="eastAsia"/>
        </w:rPr>
        <w:t>필드</w:t>
      </w:r>
      <w:r w:rsidR="00301B1F">
        <w:t>)</w:t>
      </w:r>
    </w:p>
    <w:p w14:paraId="599C1A41" w14:textId="77777777" w:rsidR="00325ABF" w:rsidRDefault="00325ABF" w:rsidP="00301B1F"/>
    <w:bookmarkEnd w:id="29"/>
    <w:p w14:paraId="18554701" w14:textId="77225329" w:rsidR="00301B1F" w:rsidRDefault="00301B1F" w:rsidP="00414572"/>
    <w:p w14:paraId="7ADD352A" w14:textId="134D9468" w:rsidR="00301B1F" w:rsidRDefault="00301B1F" w:rsidP="00414572"/>
    <w:p w14:paraId="22430EE8" w14:textId="77777777" w:rsidR="00301B1F" w:rsidRDefault="00301B1F" w:rsidP="00414572"/>
    <w:p w14:paraId="14D060D4" w14:textId="77777777" w:rsidR="008C0AC4" w:rsidRDefault="008C0AC4" w:rsidP="00414572"/>
    <w:p w14:paraId="71032B5A" w14:textId="77777777" w:rsidR="006E4B2C" w:rsidRDefault="006E4B2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C85CC0D" w14:textId="77777777" w:rsidR="006E4B2C" w:rsidRDefault="006E4B2C" w:rsidP="006E4B2C"/>
    <w:p w14:paraId="53F1CF4F" w14:textId="77777777" w:rsidR="006E4B2C" w:rsidRDefault="006E4B2C" w:rsidP="006E4B2C">
      <w:pPr>
        <w:pStyle w:val="3"/>
      </w:pP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일치</w:t>
      </w:r>
    </w:p>
    <w:p w14:paraId="7EAAF990" w14:textId="353926BB" w:rsidR="006E4B2C" w:rsidRDefault="003B513A" w:rsidP="006E4B2C">
      <w:bookmarkStart w:id="30" w:name="_Hlk51768769"/>
      <w:r>
        <w:rPr>
          <w:rFonts w:hint="eastAsia"/>
        </w:rPr>
        <w:t>S</w:t>
      </w:r>
      <w:r>
        <w:t xml:space="preserve">ELECT SQL </w:t>
      </w:r>
      <w:r>
        <w:rPr>
          <w:rFonts w:hint="eastAsia"/>
        </w:rPr>
        <w:t>명령의</w:t>
      </w:r>
      <w:r w:rsidR="006E4B2C">
        <w:t xml:space="preserve"> </w:t>
      </w:r>
      <w:r w:rsidR="006E4B2C">
        <w:rPr>
          <w:rFonts w:hint="eastAsia"/>
        </w:rPr>
        <w:t xml:space="preserve">조회 결과가 </w:t>
      </w:r>
      <w:r>
        <w:t xml:space="preserve">Java </w:t>
      </w:r>
      <w:r>
        <w:rPr>
          <w:rFonts w:hint="eastAsia"/>
        </w:rPr>
        <w:t xml:space="preserve">객체에 </w:t>
      </w:r>
      <w:r w:rsidR="006E4B2C">
        <w:rPr>
          <w:rFonts w:hint="eastAsia"/>
        </w:rPr>
        <w:t>자동으로 채워질 때,</w:t>
      </w:r>
    </w:p>
    <w:p w14:paraId="003510C9" w14:textId="71CB8136" w:rsidR="006E4B2C" w:rsidRDefault="006E4B2C" w:rsidP="006E4B2C">
      <w:r>
        <w:rPr>
          <w:rFonts w:hint="eastAsia"/>
        </w:rPr>
        <w:t>조회 결과</w:t>
      </w:r>
      <w:r>
        <w:t xml:space="preserve"> </w:t>
      </w:r>
      <w:r>
        <w:rPr>
          <w:rFonts w:hint="eastAsia"/>
        </w:rPr>
        <w:t>컬럼</w:t>
      </w:r>
      <w:r w:rsidR="003B513A">
        <w:rPr>
          <w:rFonts w:hint="eastAsia"/>
        </w:rPr>
        <w:t>명</w:t>
      </w:r>
      <w:r>
        <w:rPr>
          <w:rFonts w:hint="eastAsia"/>
        </w:rPr>
        <w:t xml:space="preserve">과 </w:t>
      </w:r>
      <w:r w:rsidR="003B513A">
        <w:t>Java</w:t>
      </w:r>
      <w:r>
        <w:rPr>
          <w:rFonts w:hint="eastAsia"/>
        </w:rPr>
        <w:t xml:space="preserve"> 객체의 </w:t>
      </w:r>
      <w:r>
        <w:t xml:space="preserve">set </w:t>
      </w:r>
      <w:r>
        <w:rPr>
          <w:rFonts w:hint="eastAsia"/>
        </w:rPr>
        <w:t>메소드 이름이 일치해야 한다.</w:t>
      </w:r>
    </w:p>
    <w:bookmarkEnd w:id="30"/>
    <w:p w14:paraId="0ED1B215" w14:textId="77777777" w:rsidR="006E4B2C" w:rsidRDefault="006E4B2C" w:rsidP="006E4B2C"/>
    <w:p w14:paraId="1DA998EA" w14:textId="77777777" w:rsidR="006E4B2C" w:rsidRDefault="006E4B2C" w:rsidP="006E4B2C">
      <w:r>
        <w:rPr>
          <w:rFonts w:hint="eastAsia"/>
        </w:rPr>
        <w:t>조회 결과의 예</w:t>
      </w:r>
    </w:p>
    <w:p w14:paraId="0E5BFD38" w14:textId="5DE99F47" w:rsidR="006E4B2C" w:rsidRDefault="000144C2" w:rsidP="006E4B2C">
      <w:r w:rsidRPr="000144C2">
        <w:rPr>
          <w:noProof/>
        </w:rPr>
        <w:drawing>
          <wp:inline distT="0" distB="0" distL="0" distR="0" wp14:anchorId="66904AAC" wp14:editId="488D8732">
            <wp:extent cx="6239746" cy="3496163"/>
            <wp:effectExtent l="0" t="0" r="8890" b="952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F979" w14:textId="77777777" w:rsidR="006E4B2C" w:rsidRDefault="006E4B2C" w:rsidP="006E4B2C"/>
    <w:p w14:paraId="052896A4" w14:textId="77777777" w:rsidR="006E4B2C" w:rsidRDefault="006E4B2C" w:rsidP="006E4B2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4394"/>
      </w:tblGrid>
      <w:tr w:rsidR="006E4B2C" w:rsidRPr="00FF5BC9" w14:paraId="11C505FC" w14:textId="77777777" w:rsidTr="006E4B2C">
        <w:tc>
          <w:tcPr>
            <w:tcW w:w="1838" w:type="dxa"/>
            <w:shd w:val="clear" w:color="auto" w:fill="F2F2F2" w:themeFill="background1" w:themeFillShade="F2"/>
          </w:tcPr>
          <w:p w14:paraId="0127B27A" w14:textId="77777777" w:rsidR="006E4B2C" w:rsidRPr="00FF5BC9" w:rsidRDefault="006E4B2C" w:rsidP="006E4B2C">
            <w:r w:rsidRPr="00FF5BC9">
              <w:rPr>
                <w:rFonts w:hint="eastAsia"/>
              </w:rPr>
              <w:t xml:space="preserve">조회 결과 </w:t>
            </w:r>
            <w:proofErr w:type="spellStart"/>
            <w:r w:rsidRPr="00FF5BC9">
              <w:rPr>
                <w:rFonts w:hint="eastAsia"/>
              </w:rPr>
              <w:t>컬럼</w:t>
            </w:r>
            <w:r>
              <w:rPr>
                <w:rFonts w:hint="eastAsia"/>
              </w:rPr>
              <w:t>명</w:t>
            </w:r>
            <w:proofErr w:type="spellEnd"/>
          </w:p>
        </w:tc>
        <w:tc>
          <w:tcPr>
            <w:tcW w:w="4394" w:type="dxa"/>
            <w:shd w:val="clear" w:color="auto" w:fill="F2F2F2" w:themeFill="background1" w:themeFillShade="F2"/>
          </w:tcPr>
          <w:p w14:paraId="6AF69BD4" w14:textId="1E5CE8B7" w:rsidR="006E4B2C" w:rsidRPr="00FF5BC9" w:rsidRDefault="006E4B2C" w:rsidP="006E4B2C">
            <w:r w:rsidRPr="00FF5BC9">
              <w:rPr>
                <w:rFonts w:hint="eastAsia"/>
              </w:rPr>
              <w:t xml:space="preserve">자바 객체의 </w:t>
            </w:r>
            <w:r w:rsidRPr="00FF5BC9">
              <w:t xml:space="preserve">set </w:t>
            </w:r>
            <w:r w:rsidRPr="00FF5BC9">
              <w:rPr>
                <w:rFonts w:hint="eastAsia"/>
              </w:rPr>
              <w:t>메소드</w:t>
            </w:r>
            <w:r>
              <w:rPr>
                <w:rFonts w:hint="eastAsia"/>
              </w:rPr>
              <w:t xml:space="preserve"> 이름</w:t>
            </w:r>
          </w:p>
        </w:tc>
      </w:tr>
      <w:tr w:rsidR="006E4B2C" w:rsidRPr="00FF5BC9" w14:paraId="42F8F739" w14:textId="77777777" w:rsidTr="006E4B2C">
        <w:tc>
          <w:tcPr>
            <w:tcW w:w="1838" w:type="dxa"/>
          </w:tcPr>
          <w:p w14:paraId="4E835E33" w14:textId="77777777" w:rsidR="006E4B2C" w:rsidRPr="00FF5BC9" w:rsidRDefault="006E4B2C" w:rsidP="006E4B2C">
            <w:r w:rsidRPr="00FF5BC9">
              <w:rPr>
                <w:rFonts w:hint="eastAsia"/>
              </w:rPr>
              <w:t>id</w:t>
            </w:r>
          </w:p>
        </w:tc>
        <w:tc>
          <w:tcPr>
            <w:tcW w:w="4394" w:type="dxa"/>
          </w:tcPr>
          <w:p w14:paraId="20C1B993" w14:textId="77777777" w:rsidR="006E4B2C" w:rsidRPr="00FF5BC9" w:rsidRDefault="006E4B2C" w:rsidP="006E4B2C">
            <w:proofErr w:type="spellStart"/>
            <w:r w:rsidRPr="00FF5BC9">
              <w:rPr>
                <w:rFonts w:hint="eastAsia"/>
              </w:rPr>
              <w:t>setId</w:t>
            </w:r>
            <w:proofErr w:type="spellEnd"/>
          </w:p>
        </w:tc>
      </w:tr>
      <w:tr w:rsidR="006E4B2C" w:rsidRPr="00FF5BC9" w14:paraId="261B66DE" w14:textId="77777777" w:rsidTr="006E4B2C">
        <w:tc>
          <w:tcPr>
            <w:tcW w:w="1838" w:type="dxa"/>
          </w:tcPr>
          <w:p w14:paraId="64310FBC" w14:textId="36078830" w:rsidR="006E4B2C" w:rsidRPr="00FF5BC9" w:rsidRDefault="006E4B2C" w:rsidP="006E4B2C">
            <w:proofErr w:type="spellStart"/>
            <w:r w:rsidRPr="00FF5BC9">
              <w:t>studentN</w:t>
            </w:r>
            <w:r w:rsidR="000144C2">
              <w:rPr>
                <w:rFonts w:hint="eastAsia"/>
              </w:rPr>
              <w:t>o</w:t>
            </w:r>
            <w:proofErr w:type="spellEnd"/>
          </w:p>
        </w:tc>
        <w:tc>
          <w:tcPr>
            <w:tcW w:w="4394" w:type="dxa"/>
          </w:tcPr>
          <w:p w14:paraId="49358AD2" w14:textId="42A000F0" w:rsidR="006E4B2C" w:rsidRPr="00FF5BC9" w:rsidRDefault="006E4B2C" w:rsidP="006E4B2C">
            <w:proofErr w:type="spellStart"/>
            <w:r w:rsidRPr="00FF5BC9">
              <w:t>setStudentN</w:t>
            </w:r>
            <w:r w:rsidR="000144C2">
              <w:t>o</w:t>
            </w:r>
            <w:proofErr w:type="spellEnd"/>
          </w:p>
        </w:tc>
      </w:tr>
      <w:tr w:rsidR="006E4B2C" w:rsidRPr="00FF5BC9" w14:paraId="02DFD45C" w14:textId="77777777" w:rsidTr="006E4B2C">
        <w:tc>
          <w:tcPr>
            <w:tcW w:w="1838" w:type="dxa"/>
          </w:tcPr>
          <w:p w14:paraId="04461E8E" w14:textId="42BE28D5" w:rsidR="006E4B2C" w:rsidRPr="00FF5BC9" w:rsidRDefault="00F2377D" w:rsidP="006E4B2C">
            <w:r>
              <w:t>n</w:t>
            </w:r>
            <w:r w:rsidR="006E4B2C" w:rsidRPr="00FF5BC9">
              <w:t>ame</w:t>
            </w:r>
          </w:p>
        </w:tc>
        <w:tc>
          <w:tcPr>
            <w:tcW w:w="4394" w:type="dxa"/>
          </w:tcPr>
          <w:p w14:paraId="110EE124" w14:textId="00380D9E" w:rsidR="006E4B2C" w:rsidRPr="00FF5BC9" w:rsidRDefault="00F2377D" w:rsidP="006E4B2C">
            <w:proofErr w:type="spellStart"/>
            <w:r>
              <w:t>set</w:t>
            </w:r>
            <w:r w:rsidR="006E4B2C" w:rsidRPr="00FF5BC9">
              <w:t>Name</w:t>
            </w:r>
            <w:proofErr w:type="spellEnd"/>
          </w:p>
        </w:tc>
      </w:tr>
      <w:tr w:rsidR="006E4B2C" w:rsidRPr="00FF5BC9" w14:paraId="3AA86B22" w14:textId="77777777" w:rsidTr="006E4B2C">
        <w:tc>
          <w:tcPr>
            <w:tcW w:w="1838" w:type="dxa"/>
          </w:tcPr>
          <w:p w14:paraId="5FE27C53" w14:textId="77777777" w:rsidR="006E4B2C" w:rsidRPr="00FF5BC9" w:rsidRDefault="006E4B2C" w:rsidP="006E4B2C">
            <w:proofErr w:type="spellStart"/>
            <w:r w:rsidRPr="00FF5BC9">
              <w:t>departmentId</w:t>
            </w:r>
            <w:proofErr w:type="spellEnd"/>
          </w:p>
        </w:tc>
        <w:tc>
          <w:tcPr>
            <w:tcW w:w="4394" w:type="dxa"/>
          </w:tcPr>
          <w:p w14:paraId="0EC8711F" w14:textId="77777777" w:rsidR="006E4B2C" w:rsidRPr="00FF5BC9" w:rsidRDefault="006E4B2C" w:rsidP="006E4B2C">
            <w:proofErr w:type="spellStart"/>
            <w:r w:rsidRPr="00FF5BC9">
              <w:t>setDepartmentId</w:t>
            </w:r>
            <w:proofErr w:type="spellEnd"/>
          </w:p>
        </w:tc>
      </w:tr>
      <w:tr w:rsidR="006E4B2C" w:rsidRPr="00FF5BC9" w14:paraId="2F306EE4" w14:textId="77777777" w:rsidTr="006E4B2C">
        <w:tc>
          <w:tcPr>
            <w:tcW w:w="1838" w:type="dxa"/>
          </w:tcPr>
          <w:p w14:paraId="6A22CC05" w14:textId="7DA44AAB" w:rsidR="006E4B2C" w:rsidRPr="00FF5BC9" w:rsidRDefault="000144C2" w:rsidP="006E4B2C">
            <w:r>
              <w:t>phone</w:t>
            </w:r>
          </w:p>
        </w:tc>
        <w:tc>
          <w:tcPr>
            <w:tcW w:w="4394" w:type="dxa"/>
          </w:tcPr>
          <w:p w14:paraId="53F9BF65" w14:textId="62E70D1D" w:rsidR="006E4B2C" w:rsidRPr="00FF5BC9" w:rsidRDefault="000144C2" w:rsidP="006E4B2C">
            <w:proofErr w:type="spellStart"/>
            <w:r>
              <w:t>setPhone</w:t>
            </w:r>
            <w:proofErr w:type="spellEnd"/>
          </w:p>
        </w:tc>
      </w:tr>
      <w:tr w:rsidR="006E4B2C" w:rsidRPr="00FF5BC9" w14:paraId="4DF592F9" w14:textId="77777777" w:rsidTr="006E4B2C">
        <w:tc>
          <w:tcPr>
            <w:tcW w:w="1838" w:type="dxa"/>
          </w:tcPr>
          <w:p w14:paraId="701AFB90" w14:textId="3D259566" w:rsidR="006E4B2C" w:rsidRPr="00FF5BC9" w:rsidRDefault="000144C2" w:rsidP="006E4B2C">
            <w:r>
              <w:t>sex</w:t>
            </w:r>
          </w:p>
        </w:tc>
        <w:tc>
          <w:tcPr>
            <w:tcW w:w="4394" w:type="dxa"/>
          </w:tcPr>
          <w:p w14:paraId="5631C23D" w14:textId="769BF520" w:rsidR="006E4B2C" w:rsidRPr="00FF5BC9" w:rsidRDefault="000144C2" w:rsidP="006E4B2C">
            <w:proofErr w:type="spellStart"/>
            <w:r>
              <w:t>setSex</w:t>
            </w:r>
            <w:proofErr w:type="spellEnd"/>
          </w:p>
        </w:tc>
      </w:tr>
      <w:tr w:rsidR="000144C2" w:rsidRPr="00FF5BC9" w14:paraId="4E422C86" w14:textId="77777777" w:rsidTr="006E4B2C">
        <w:tc>
          <w:tcPr>
            <w:tcW w:w="1838" w:type="dxa"/>
          </w:tcPr>
          <w:p w14:paraId="71202993" w14:textId="4287FFB3" w:rsidR="000144C2" w:rsidRDefault="000144C2" w:rsidP="006E4B2C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4394" w:type="dxa"/>
          </w:tcPr>
          <w:p w14:paraId="79E7D779" w14:textId="4291B509" w:rsidR="000144C2" w:rsidRDefault="000144C2" w:rsidP="006E4B2C">
            <w:proofErr w:type="spellStart"/>
            <w:r>
              <w:rPr>
                <w:rFonts w:hint="eastAsia"/>
              </w:rPr>
              <w:t>s</w:t>
            </w:r>
            <w:r>
              <w:t>etEmail</w:t>
            </w:r>
            <w:proofErr w:type="spellEnd"/>
          </w:p>
        </w:tc>
      </w:tr>
      <w:tr w:rsidR="000144C2" w:rsidRPr="00FF5BC9" w14:paraId="2CA7EA14" w14:textId="77777777" w:rsidTr="006E4B2C">
        <w:tc>
          <w:tcPr>
            <w:tcW w:w="1838" w:type="dxa"/>
          </w:tcPr>
          <w:p w14:paraId="7F466B19" w14:textId="3170C684" w:rsidR="000144C2" w:rsidRDefault="000144C2" w:rsidP="006E4B2C">
            <w:proofErr w:type="spellStart"/>
            <w:r>
              <w:rPr>
                <w:rFonts w:hint="eastAsia"/>
              </w:rPr>
              <w:t>d</w:t>
            </w:r>
            <w:r>
              <w:t>epartmentName</w:t>
            </w:r>
            <w:proofErr w:type="spellEnd"/>
          </w:p>
        </w:tc>
        <w:tc>
          <w:tcPr>
            <w:tcW w:w="4394" w:type="dxa"/>
          </w:tcPr>
          <w:p w14:paraId="4B879D3C" w14:textId="582CBEF6" w:rsidR="000144C2" w:rsidRDefault="000144C2" w:rsidP="006E4B2C">
            <w:proofErr w:type="spellStart"/>
            <w:r>
              <w:rPr>
                <w:rFonts w:hint="eastAsia"/>
              </w:rPr>
              <w:t>s</w:t>
            </w:r>
            <w:r>
              <w:t>etDepartmentName</w:t>
            </w:r>
            <w:proofErr w:type="spellEnd"/>
          </w:p>
        </w:tc>
      </w:tr>
    </w:tbl>
    <w:p w14:paraId="61143B1D" w14:textId="4EF1FBB9" w:rsidR="006E4B2C" w:rsidRDefault="00BC1CF1" w:rsidP="006E4B2C">
      <w:commentRangeStart w:id="31"/>
      <w:r>
        <w:rPr>
          <w:rFonts w:hint="eastAsia"/>
        </w:rPr>
        <w:t>S</w:t>
      </w:r>
      <w:r>
        <w:t xml:space="preserve">tudent DTO </w:t>
      </w:r>
      <w:r>
        <w:rPr>
          <w:rFonts w:hint="eastAsia"/>
        </w:rPr>
        <w:t xml:space="preserve">클래스의 </w:t>
      </w:r>
      <w:r>
        <w:t xml:space="preserve">setter </w:t>
      </w:r>
      <w:r>
        <w:rPr>
          <w:rFonts w:hint="eastAsia"/>
        </w:rPr>
        <w:t xml:space="preserve">메소드들은 </w:t>
      </w:r>
      <w:proofErr w:type="spellStart"/>
      <w:r>
        <w:t>lombok</w:t>
      </w:r>
      <w:proofErr w:type="spellEnd"/>
      <w:r>
        <w:rPr>
          <w:rFonts w:hint="eastAsia"/>
        </w:rPr>
        <w:t>에 의해 자동 구현된다.</w:t>
      </w:r>
      <w:commentRangeEnd w:id="31"/>
      <w:r w:rsidR="0074294A">
        <w:rPr>
          <w:rStyle w:val="ac"/>
        </w:rPr>
        <w:commentReference w:id="31"/>
      </w:r>
    </w:p>
    <w:p w14:paraId="02EECF55" w14:textId="18F67075" w:rsidR="00B85C56" w:rsidRDefault="00B85C56" w:rsidP="00414572"/>
    <w:p w14:paraId="414506E1" w14:textId="77777777" w:rsidR="006E4B2C" w:rsidRDefault="006E4B2C" w:rsidP="00414572"/>
    <w:p w14:paraId="5A29B33B" w14:textId="6D34EE62" w:rsidR="009E7890" w:rsidRDefault="00BC7FFB" w:rsidP="009E7890">
      <w:pPr>
        <w:pStyle w:val="3"/>
      </w:pPr>
      <w:proofErr w:type="spellStart"/>
      <w:r>
        <w:rPr>
          <w:rFonts w:hint="eastAsia"/>
        </w:rPr>
        <w:t>mybatis</w:t>
      </w:r>
      <w:proofErr w:type="spellEnd"/>
      <w:r w:rsidR="009E7890">
        <w:t xml:space="preserve"> </w:t>
      </w:r>
      <w:r w:rsidR="009E7890">
        <w:rPr>
          <w:rFonts w:hint="eastAsia"/>
        </w:rPr>
        <w:t>파라미터</w:t>
      </w:r>
      <w:r w:rsidR="009E7890">
        <w:rPr>
          <w:rFonts w:hint="eastAsia"/>
        </w:rPr>
        <w:t>:</w:t>
      </w:r>
      <w:r w:rsidR="009E7890">
        <w:t xml:space="preserve"> </w:t>
      </w:r>
      <w:r w:rsidR="009E7890">
        <w:rPr>
          <w:rFonts w:hint="eastAsia"/>
        </w:rPr>
        <w:t>파라미터</w:t>
      </w:r>
      <w:r w:rsidR="009E7890">
        <w:rPr>
          <w:rFonts w:hint="eastAsia"/>
        </w:rPr>
        <w:t xml:space="preserve"> </w:t>
      </w:r>
      <w:r w:rsidR="009E7890">
        <w:rPr>
          <w:rFonts w:hint="eastAsia"/>
        </w:rPr>
        <w:t>한</w:t>
      </w:r>
      <w:r w:rsidR="009E7890">
        <w:rPr>
          <w:rFonts w:hint="eastAsia"/>
        </w:rPr>
        <w:t xml:space="preserve"> </w:t>
      </w:r>
      <w:r w:rsidR="009E7890">
        <w:rPr>
          <w:rFonts w:hint="eastAsia"/>
        </w:rPr>
        <w:t>개</w:t>
      </w:r>
    </w:p>
    <w:p w14:paraId="3B76610F" w14:textId="4960C8E4" w:rsidR="009E7890" w:rsidRPr="009E7890" w:rsidRDefault="009E7890" w:rsidP="009E7890">
      <w:r>
        <w:rPr>
          <w:rFonts w:hint="eastAsia"/>
        </w:rPr>
        <w:t>S</w:t>
      </w:r>
      <w:r>
        <w:t>tudentMapper.java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7890" w14:paraId="1E8472F1" w14:textId="77777777" w:rsidTr="009E7890">
        <w:tc>
          <w:tcPr>
            <w:tcW w:w="10456" w:type="dxa"/>
          </w:tcPr>
          <w:p w14:paraId="379F41C6" w14:textId="5BA4C361" w:rsidR="00851347" w:rsidRDefault="00851347" w:rsidP="0085134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Select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 xml:space="preserve">"SELECT * </w:t>
            </w:r>
            <w:r w:rsidR="00F80496">
              <w:rPr>
                <w:rFonts w:cs="굴림체"/>
                <w:color w:val="2A00FF"/>
                <w:kern w:val="0"/>
                <w:szCs w:val="20"/>
              </w:rPr>
              <w:t>FROM student</w:t>
            </w:r>
            <w:r>
              <w:rPr>
                <w:rFonts w:cs="굴림체"/>
                <w:color w:val="2A00FF"/>
                <w:kern w:val="0"/>
                <w:szCs w:val="20"/>
              </w:rPr>
              <w:t xml:space="preserve"> WHERE id = #{</w:t>
            </w:r>
            <w:r w:rsidRPr="00851347">
              <w:rPr>
                <w:rFonts w:cs="굴림체"/>
                <w:color w:val="2A00FF"/>
                <w:kern w:val="0"/>
                <w:szCs w:val="20"/>
                <w:highlight w:val="yellow"/>
              </w:rPr>
              <w:t>id</w:t>
            </w:r>
            <w:r>
              <w:rPr>
                <w:rFonts w:cs="굴림체"/>
                <w:color w:val="2A00FF"/>
                <w:kern w:val="0"/>
                <w:szCs w:val="20"/>
              </w:rPr>
              <w:t>}"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73AB1A39" w14:textId="6AAC4C1A" w:rsidR="00851347" w:rsidRDefault="00851347" w:rsidP="0085134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Student </w:t>
            </w:r>
            <w:proofErr w:type="spellStart"/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findOne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6A3E3E"/>
                <w:kern w:val="0"/>
                <w:szCs w:val="20"/>
              </w:rPr>
              <w:t>id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0619FFFC" w14:textId="77777777" w:rsidR="00851347" w:rsidRDefault="00851347" w:rsidP="00851347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42EFE9F0" w14:textId="72C946F2" w:rsidR="00851347" w:rsidRDefault="00851347" w:rsidP="0085134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Delete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 xml:space="preserve">"DELETE </w:t>
            </w:r>
            <w:r w:rsidR="00F80496">
              <w:rPr>
                <w:rFonts w:cs="굴림체"/>
                <w:color w:val="2A00FF"/>
                <w:kern w:val="0"/>
                <w:szCs w:val="20"/>
              </w:rPr>
              <w:t>FROM student</w:t>
            </w:r>
            <w:r>
              <w:rPr>
                <w:rFonts w:cs="굴림체"/>
                <w:color w:val="2A00FF"/>
                <w:kern w:val="0"/>
                <w:szCs w:val="20"/>
              </w:rPr>
              <w:t xml:space="preserve"> WHERE id = #{</w:t>
            </w:r>
            <w:r w:rsidRPr="00851347">
              <w:rPr>
                <w:rFonts w:cs="굴림체"/>
                <w:color w:val="2A00FF"/>
                <w:kern w:val="0"/>
                <w:szCs w:val="20"/>
                <w:highlight w:val="yellow"/>
              </w:rPr>
              <w:t>id</w:t>
            </w:r>
            <w:r>
              <w:rPr>
                <w:rFonts w:cs="굴림체"/>
                <w:color w:val="2A00FF"/>
                <w:kern w:val="0"/>
                <w:szCs w:val="20"/>
              </w:rPr>
              <w:t>}"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293CDA03" w14:textId="2857A719" w:rsidR="00851347" w:rsidRPr="00851347" w:rsidRDefault="00851347" w:rsidP="0085134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delete(</w:t>
            </w:r>
            <w:proofErr w:type="gramEnd"/>
            <w:r>
              <w:rPr>
                <w:rFonts w:cs="굴림체"/>
                <w:color w:val="7F0055"/>
                <w:kern w:val="0"/>
                <w:szCs w:val="20"/>
              </w:rPr>
              <w:t>int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6A3E3E"/>
                <w:kern w:val="0"/>
                <w:szCs w:val="20"/>
              </w:rPr>
              <w:t>id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</w:tc>
      </w:tr>
    </w:tbl>
    <w:p w14:paraId="2CD3D97D" w14:textId="77777777" w:rsidR="009E7890" w:rsidRPr="009E7890" w:rsidRDefault="009E7890" w:rsidP="009E7890"/>
    <w:p w14:paraId="0DF3C087" w14:textId="3D630408" w:rsidR="00414572" w:rsidRDefault="009E7890" w:rsidP="00414572">
      <w:r>
        <w:rPr>
          <w:rFonts w:hint="eastAsia"/>
        </w:rPr>
        <w:t>#</w:t>
      </w:r>
      <w:r>
        <w:t>{id}</w:t>
      </w:r>
      <w:r w:rsidR="00884CF4">
        <w:t xml:space="preserve"> </w:t>
      </w:r>
      <w:r>
        <w:rPr>
          <w:rFonts w:hint="eastAsia"/>
        </w:rPr>
        <w:t xml:space="preserve">부분이 </w:t>
      </w:r>
      <w:proofErr w:type="spellStart"/>
      <w:r w:rsidR="00BC7FFB">
        <w:t>mybatis</w:t>
      </w:r>
      <w:proofErr w:type="spellEnd"/>
      <w:r>
        <w:t xml:space="preserve"> </w:t>
      </w:r>
      <w:r>
        <w:rPr>
          <w:rFonts w:hint="eastAsia"/>
        </w:rPr>
        <w:t>파라미터이다.</w:t>
      </w:r>
    </w:p>
    <w:p w14:paraId="4887D074" w14:textId="4A7BD449" w:rsidR="009E7890" w:rsidRDefault="00896847" w:rsidP="00414572">
      <w:r>
        <w:rPr>
          <w:rFonts w:hint="eastAsia"/>
        </w:rPr>
        <w:t xml:space="preserve">메소드를 호출할 때 전달된 파라미터 값이, </w:t>
      </w:r>
      <w:r>
        <w:t xml:space="preserve">SQL </w:t>
      </w:r>
      <w:r>
        <w:rPr>
          <w:rFonts w:hint="eastAsia"/>
        </w:rPr>
        <w:t xml:space="preserve">문장의 </w:t>
      </w:r>
      <w:proofErr w:type="spellStart"/>
      <w:r w:rsidR="00BC7FFB">
        <w:t>mybatis</w:t>
      </w:r>
      <w:proofErr w:type="spellEnd"/>
      <w:r>
        <w:t xml:space="preserve"> </w:t>
      </w:r>
      <w:r>
        <w:rPr>
          <w:rFonts w:hint="eastAsia"/>
        </w:rPr>
        <w:t>파라미터 부분에 채워져서</w:t>
      </w:r>
      <w:r>
        <w:t xml:space="preserve"> SQL </w:t>
      </w:r>
      <w:r>
        <w:rPr>
          <w:rFonts w:hint="eastAsia"/>
        </w:rPr>
        <w:t>문장이 실행된다.</w:t>
      </w:r>
    </w:p>
    <w:p w14:paraId="7194EC9E" w14:textId="0CABDF6A" w:rsidR="00CC4151" w:rsidRDefault="00CC4151" w:rsidP="00414572"/>
    <w:p w14:paraId="24A14D0E" w14:textId="0F07FF1F" w:rsidR="00896847" w:rsidRDefault="00BC7FFB" w:rsidP="00414572">
      <w:proofErr w:type="spellStart"/>
      <w:r>
        <w:rPr>
          <w:rFonts w:hint="eastAsia"/>
        </w:rPr>
        <w:t>mybatis</w:t>
      </w:r>
      <w:proofErr w:type="spellEnd"/>
      <w:r w:rsidR="00896847">
        <w:t xml:space="preserve"> </w:t>
      </w:r>
      <w:r w:rsidR="00896847">
        <w:rPr>
          <w:rFonts w:hint="eastAsia"/>
        </w:rPr>
        <w:t>파라미터로 전달할 값이 한 개이고,</w:t>
      </w:r>
    </w:p>
    <w:p w14:paraId="33436DE4" w14:textId="40AF119C" w:rsidR="00896847" w:rsidRDefault="00896847" w:rsidP="00414572">
      <w:r>
        <w:rPr>
          <w:rFonts w:hint="eastAsia"/>
        </w:rPr>
        <w:t xml:space="preserve">값의 타입이 int, long, float, double, </w:t>
      </w:r>
      <w:proofErr w:type="spellStart"/>
      <w:r>
        <w:rPr>
          <w:rFonts w:hint="eastAsia"/>
        </w:rPr>
        <w:t>boolean</w:t>
      </w:r>
      <w:proofErr w:type="spellEnd"/>
      <w:r>
        <w:t xml:space="preserve"> </w:t>
      </w:r>
      <w:r>
        <w:rPr>
          <w:rFonts w:hint="eastAsia"/>
        </w:rPr>
        <w:t>등 기본 자료형이나</w:t>
      </w:r>
    </w:p>
    <w:p w14:paraId="59A81939" w14:textId="6B63A79E" w:rsidR="00F96570" w:rsidRDefault="00896847" w:rsidP="00414572">
      <w:r>
        <w:rPr>
          <w:rFonts w:hint="eastAsia"/>
        </w:rPr>
        <w:t>String, Date</w:t>
      </w:r>
      <w:r>
        <w:t>, Ti</w:t>
      </w:r>
      <w:r w:rsidR="0074294A">
        <w:rPr>
          <w:rFonts w:hint="eastAsia"/>
        </w:rPr>
        <w:t>ㅁ</w:t>
      </w:r>
      <w:r>
        <w:t xml:space="preserve">me, Timestamp </w:t>
      </w:r>
      <w:r>
        <w:rPr>
          <w:rFonts w:hint="eastAsia"/>
        </w:rPr>
        <w:t>클래스</w:t>
      </w:r>
      <w:r w:rsidR="009944C9">
        <w:t xml:space="preserve"> </w:t>
      </w:r>
      <w:r>
        <w:rPr>
          <w:rFonts w:hint="eastAsia"/>
        </w:rPr>
        <w:t>객체인 경우에는</w:t>
      </w:r>
    </w:p>
    <w:p w14:paraId="1DC8F11A" w14:textId="1DAEE586" w:rsidR="00896847" w:rsidRDefault="00896847" w:rsidP="00414572">
      <w:r>
        <w:rPr>
          <w:rFonts w:hint="eastAsia"/>
        </w:rPr>
        <w:t>위와 같은 방법으로 구현한다.</w:t>
      </w:r>
    </w:p>
    <w:p w14:paraId="6B6A7CF5" w14:textId="1A06727C" w:rsidR="00896847" w:rsidRDefault="00896847" w:rsidP="00414572"/>
    <w:p w14:paraId="4DA6F218" w14:textId="77777777" w:rsidR="00884CF4" w:rsidRDefault="00884CF4" w:rsidP="00414572"/>
    <w:p w14:paraId="759DE248" w14:textId="77777777" w:rsidR="00F96570" w:rsidRDefault="00CC4151" w:rsidP="00CC4151">
      <w:r>
        <w:rPr>
          <w:rFonts w:hint="eastAsia"/>
        </w:rPr>
        <w:lastRenderedPageBreak/>
        <w:t xml:space="preserve">여기서 </w:t>
      </w:r>
      <w:r>
        <w:t xml:space="preserve">Java </w:t>
      </w:r>
      <w:r>
        <w:rPr>
          <w:rFonts w:hint="eastAsia"/>
        </w:rPr>
        <w:t>파라미터 변수 이름은 중요하지 않다.</w:t>
      </w:r>
    </w:p>
    <w:p w14:paraId="0462C1A9" w14:textId="10AA702B" w:rsidR="00CC4151" w:rsidRDefault="00CC4151" w:rsidP="00414572">
      <w:r>
        <w:rPr>
          <w:rFonts w:hint="eastAsia"/>
        </w:rPr>
        <w:t xml:space="preserve">중요한 것은 파라미터가 </w:t>
      </w:r>
      <w:r w:rsidR="00967211">
        <w:rPr>
          <w:rFonts w:hint="eastAsia"/>
        </w:rPr>
        <w:t>한</w:t>
      </w:r>
      <w:r>
        <w:rPr>
          <w:rFonts w:hint="eastAsia"/>
        </w:rPr>
        <w:t xml:space="preserve"> 개이고,</w:t>
      </w:r>
    </w:p>
    <w:p w14:paraId="2A717029" w14:textId="08969B77" w:rsidR="00CC4151" w:rsidRDefault="00CC4151" w:rsidP="00CC4151">
      <w:r>
        <w:rPr>
          <w:rFonts w:hint="eastAsia"/>
        </w:rPr>
        <w:t xml:space="preserve">파라미터 타입이 int, long, float, double, </w:t>
      </w:r>
      <w:proofErr w:type="spellStart"/>
      <w:r>
        <w:rPr>
          <w:rFonts w:hint="eastAsia"/>
        </w:rPr>
        <w:t>boolean</w:t>
      </w:r>
      <w:proofErr w:type="spellEnd"/>
      <w:r>
        <w:t xml:space="preserve"> </w:t>
      </w:r>
      <w:r>
        <w:rPr>
          <w:rFonts w:hint="eastAsia"/>
        </w:rPr>
        <w:t xml:space="preserve">등 기본 </w:t>
      </w:r>
      <w:proofErr w:type="spellStart"/>
      <w:r>
        <w:rPr>
          <w:rFonts w:hint="eastAsia"/>
        </w:rPr>
        <w:t>자료형이</w:t>
      </w:r>
      <w:r w:rsidR="009944C9">
        <w:rPr>
          <w:rFonts w:hint="eastAsia"/>
        </w:rPr>
        <w:t>거</w:t>
      </w:r>
      <w:r>
        <w:rPr>
          <w:rFonts w:hint="eastAsia"/>
        </w:rPr>
        <w:t>나</w:t>
      </w:r>
      <w:proofErr w:type="spellEnd"/>
    </w:p>
    <w:p w14:paraId="5CE8940F" w14:textId="10AB19AB" w:rsidR="00CC4151" w:rsidRDefault="00CC4151" w:rsidP="00CC4151">
      <w:r>
        <w:rPr>
          <w:rFonts w:hint="eastAsia"/>
        </w:rPr>
        <w:t>String, Date</w:t>
      </w:r>
      <w:r>
        <w:t xml:space="preserve">, Time, Timestamp </w:t>
      </w:r>
      <w:r>
        <w:rPr>
          <w:rFonts w:hint="eastAsia"/>
        </w:rPr>
        <w:t xml:space="preserve">클래스 </w:t>
      </w:r>
      <w:r w:rsidR="009944C9">
        <w:rPr>
          <w:rFonts w:hint="eastAsia"/>
        </w:rPr>
        <w:t>중 하나이어야 한다는 점이다.</w:t>
      </w:r>
    </w:p>
    <w:p w14:paraId="799E0DAB" w14:textId="1CF17BF0" w:rsidR="00E05A18" w:rsidRDefault="00E05A18" w:rsidP="00CC4151"/>
    <w:p w14:paraId="772C7622" w14:textId="53953CF8" w:rsidR="00E05A18" w:rsidRDefault="00E05A18" w:rsidP="00CC4151"/>
    <w:p w14:paraId="7973D1FB" w14:textId="77777777" w:rsidR="00E05A18" w:rsidRDefault="00E05A18" w:rsidP="00CC4151"/>
    <w:p w14:paraId="54050F85" w14:textId="7963AF94" w:rsidR="00896847" w:rsidRDefault="00BC7FFB" w:rsidP="00896847">
      <w:pPr>
        <w:pStyle w:val="3"/>
      </w:pPr>
      <w:proofErr w:type="spellStart"/>
      <w:r>
        <w:rPr>
          <w:rFonts w:hint="eastAsia"/>
        </w:rPr>
        <w:t>mybatis</w:t>
      </w:r>
      <w:proofErr w:type="spellEnd"/>
      <w:r w:rsidR="00896847">
        <w:rPr>
          <w:rFonts w:hint="eastAsia"/>
        </w:rPr>
        <w:t xml:space="preserve"> </w:t>
      </w:r>
      <w:r w:rsidR="00896847">
        <w:rPr>
          <w:rFonts w:hint="eastAsia"/>
        </w:rPr>
        <w:t>파라미터</w:t>
      </w:r>
      <w:r w:rsidR="00896847">
        <w:rPr>
          <w:rFonts w:hint="eastAsia"/>
        </w:rPr>
        <w:t xml:space="preserve">: </w:t>
      </w:r>
      <w:r w:rsidR="00896847">
        <w:rPr>
          <w:rFonts w:hint="eastAsia"/>
        </w:rPr>
        <w:t>파라미터</w:t>
      </w:r>
      <w:r w:rsidR="00896847">
        <w:rPr>
          <w:rFonts w:hint="eastAsia"/>
        </w:rPr>
        <w:t xml:space="preserve"> </w:t>
      </w:r>
      <w:r w:rsidR="00896847">
        <w:rPr>
          <w:rFonts w:hint="eastAsia"/>
        </w:rPr>
        <w:t>여러</w:t>
      </w:r>
      <w:r w:rsidR="00896847">
        <w:rPr>
          <w:rFonts w:hint="eastAsia"/>
        </w:rPr>
        <w:t xml:space="preserve"> </w:t>
      </w:r>
      <w:r w:rsidR="00896847">
        <w:rPr>
          <w:rFonts w:hint="eastAsia"/>
        </w:rPr>
        <w:t>개</w:t>
      </w:r>
    </w:p>
    <w:p w14:paraId="65116578" w14:textId="77777777" w:rsidR="00896847" w:rsidRPr="009E7890" w:rsidRDefault="00896847" w:rsidP="00896847">
      <w:r>
        <w:rPr>
          <w:rFonts w:hint="eastAsia"/>
        </w:rPr>
        <w:t>S</w:t>
      </w:r>
      <w:r>
        <w:t>tudentMapper.java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96847" w14:paraId="633A8609" w14:textId="77777777" w:rsidTr="006E4B2C">
        <w:tc>
          <w:tcPr>
            <w:tcW w:w="10456" w:type="dxa"/>
          </w:tcPr>
          <w:p w14:paraId="1DE43910" w14:textId="1D8199D1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Insert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"""</w:t>
            </w:r>
          </w:p>
          <w:p w14:paraId="576DD0AF" w14:textId="7E9FB217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INSERT student (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studentNo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 xml:space="preserve">, name,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departmentId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>, phone, sex, email)</w:t>
            </w:r>
          </w:p>
          <w:p w14:paraId="2AEBBA6B" w14:textId="5F3FC0FA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VALUES (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#{studentNo}</w:t>
            </w:r>
            <w:r>
              <w:rPr>
                <w:rFonts w:cs="굴림체"/>
                <w:color w:val="2A00FF"/>
                <w:kern w:val="0"/>
                <w:szCs w:val="20"/>
              </w:rPr>
              <w:t xml:space="preserve">,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#{name}</w:t>
            </w:r>
            <w:r>
              <w:rPr>
                <w:rFonts w:cs="굴림체"/>
                <w:color w:val="2A00FF"/>
                <w:kern w:val="0"/>
                <w:szCs w:val="20"/>
              </w:rPr>
              <w:t xml:space="preserve">,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#{departmentId}</w:t>
            </w:r>
            <w:r>
              <w:rPr>
                <w:rFonts w:cs="굴림체"/>
                <w:color w:val="2A00FF"/>
                <w:kern w:val="0"/>
                <w:szCs w:val="20"/>
              </w:rPr>
              <w:t xml:space="preserve">,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#{phone},</w:t>
            </w:r>
            <w:r w:rsidR="00D534EC">
              <w:rPr>
                <w:rFonts w:cs="굴림체"/>
                <w:color w:val="2A00FF"/>
                <w:kern w:val="0"/>
                <w:szCs w:val="20"/>
              </w:rPr>
              <w:t xml:space="preserve">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#{sex}</w:t>
            </w:r>
            <w:r>
              <w:rPr>
                <w:rFonts w:cs="굴림체"/>
                <w:color w:val="2A00FF"/>
                <w:kern w:val="0"/>
                <w:szCs w:val="20"/>
              </w:rPr>
              <w:t xml:space="preserve">,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#{email}</w:t>
            </w:r>
            <w:r>
              <w:rPr>
                <w:rFonts w:cs="굴림체"/>
                <w:color w:val="2A00FF"/>
                <w:kern w:val="0"/>
                <w:szCs w:val="20"/>
              </w:rPr>
              <w:t>) """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305B637A" w14:textId="0FF6B47B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Options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useGeneratedKeys=</w:t>
            </w:r>
            <w:r>
              <w:rPr>
                <w:rFonts w:cs="굴림체"/>
                <w:color w:val="7F0055"/>
                <w:kern w:val="0"/>
                <w:szCs w:val="20"/>
              </w:rPr>
              <w:t>true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cs="굴림체"/>
                <w:color w:val="000000"/>
                <w:kern w:val="0"/>
                <w:szCs w:val="20"/>
              </w:rPr>
              <w:t>keyProperty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"id"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3D041989" w14:textId="06768617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insert(</w:t>
            </w:r>
            <w:proofErr w:type="gramEnd"/>
            <w:r w:rsidRPr="00AB0114">
              <w:rPr>
                <w:rFonts w:cs="굴림체"/>
                <w:color w:val="000000"/>
                <w:kern w:val="0"/>
                <w:szCs w:val="20"/>
                <w:shd w:val="clear" w:color="auto" w:fill="CCFFCC"/>
              </w:rPr>
              <w:t xml:space="preserve">Student </w:t>
            </w:r>
            <w:r w:rsidRPr="00AB0114">
              <w:rPr>
                <w:rFonts w:cs="굴림체"/>
                <w:color w:val="6A3E3E"/>
                <w:kern w:val="0"/>
                <w:szCs w:val="20"/>
                <w:shd w:val="clear" w:color="auto" w:fill="CCFFCC"/>
              </w:rPr>
              <w:t>student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  <w:p w14:paraId="61546AEB" w14:textId="77777777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</w:p>
          <w:p w14:paraId="7E96A484" w14:textId="0C02C4B3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Update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"""</w:t>
            </w:r>
          </w:p>
          <w:p w14:paraId="74325269" w14:textId="42117DCD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UPDATE student SET</w:t>
            </w:r>
          </w:p>
          <w:p w14:paraId="49908D17" w14:textId="4F8028D8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studentNo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>= #{studentNo}</w:t>
            </w:r>
            <w:r w:rsidRPr="00B92075">
              <w:rPr>
                <w:rFonts w:cs="굴림체"/>
                <w:b/>
                <w:bCs/>
                <w:color w:val="2A00FF"/>
                <w:kern w:val="0"/>
                <w:szCs w:val="20"/>
              </w:rPr>
              <w:t>,</w:t>
            </w:r>
          </w:p>
          <w:p w14:paraId="49818A70" w14:textId="02ABD67E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name =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#{name}</w:t>
            </w:r>
            <w:r w:rsidRPr="00B92075">
              <w:rPr>
                <w:rFonts w:cs="굴림체"/>
                <w:b/>
                <w:bCs/>
                <w:color w:val="2A00FF"/>
                <w:kern w:val="0"/>
                <w:szCs w:val="20"/>
              </w:rPr>
              <w:t>,</w:t>
            </w:r>
          </w:p>
          <w:p w14:paraId="09A8D7C9" w14:textId="15504218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departmentId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 xml:space="preserve"> =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#{departmentId}</w:t>
            </w:r>
            <w:r w:rsidRPr="00B92075">
              <w:rPr>
                <w:rFonts w:cs="굴림체"/>
                <w:b/>
                <w:bCs/>
                <w:color w:val="2A00FF"/>
                <w:kern w:val="0"/>
                <w:szCs w:val="20"/>
              </w:rPr>
              <w:t>,</w:t>
            </w:r>
          </w:p>
          <w:p w14:paraId="2D6AFF7B" w14:textId="43044D8A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phone =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#{phone}</w:t>
            </w:r>
            <w:r w:rsidRPr="00B92075">
              <w:rPr>
                <w:rFonts w:cs="굴림체"/>
                <w:b/>
                <w:bCs/>
                <w:color w:val="2A00FF"/>
                <w:kern w:val="0"/>
                <w:szCs w:val="20"/>
              </w:rPr>
              <w:t>,</w:t>
            </w:r>
          </w:p>
          <w:p w14:paraId="7CD7D3C4" w14:textId="171F882B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sex =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#{sex}</w:t>
            </w:r>
            <w:r w:rsidRPr="00B92075">
              <w:rPr>
                <w:rFonts w:cs="굴림체"/>
                <w:b/>
                <w:bCs/>
                <w:color w:val="2A00FF"/>
                <w:kern w:val="0"/>
                <w:szCs w:val="20"/>
                <w:shd w:val="clear" w:color="auto" w:fill="FFFF99"/>
              </w:rPr>
              <w:t>,</w:t>
            </w:r>
          </w:p>
          <w:p w14:paraId="7EE40E58" w14:textId="2FB795B7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email =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#{email}</w:t>
            </w:r>
          </w:p>
          <w:p w14:paraId="0E0747D3" w14:textId="0BCC9234" w:rsidR="00B92075" w:rsidRDefault="00B92075" w:rsidP="00B92075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WHERE id = </w:t>
            </w:r>
            <w:r w:rsidRPr="00B92075">
              <w:rPr>
                <w:rFonts w:cs="굴림체"/>
                <w:color w:val="2A00FF"/>
                <w:kern w:val="0"/>
                <w:szCs w:val="20"/>
                <w:shd w:val="clear" w:color="auto" w:fill="FFFF99"/>
              </w:rPr>
              <w:t>#{id}</w:t>
            </w:r>
            <w:r>
              <w:rPr>
                <w:rFonts w:cs="굴림체"/>
                <w:color w:val="2A00FF"/>
                <w:kern w:val="0"/>
                <w:szCs w:val="20"/>
              </w:rPr>
              <w:t xml:space="preserve"> """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6928F48C" w14:textId="6140BE2C" w:rsidR="00896847" w:rsidRPr="00896847" w:rsidRDefault="00B92075" w:rsidP="00B92075">
            <w:pPr>
              <w:pStyle w:val="a9"/>
            </w:pPr>
            <w:r>
              <w:rPr>
                <w:color w:val="7F0055"/>
              </w:rPr>
              <w:t>void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update(</w:t>
            </w:r>
            <w:proofErr w:type="gramEnd"/>
            <w:r w:rsidRPr="00AB0114">
              <w:rPr>
                <w:color w:val="000000"/>
                <w:shd w:val="clear" w:color="auto" w:fill="CCFFCC"/>
              </w:rPr>
              <w:t xml:space="preserve">Student </w:t>
            </w:r>
            <w:r w:rsidRPr="00AB0114">
              <w:rPr>
                <w:color w:val="6A3E3E"/>
                <w:shd w:val="clear" w:color="auto" w:fill="CCFFCC"/>
              </w:rPr>
              <w:t>student</w:t>
            </w:r>
            <w:r>
              <w:rPr>
                <w:color w:val="000000"/>
              </w:rPr>
              <w:t>);</w:t>
            </w:r>
          </w:p>
        </w:tc>
      </w:tr>
    </w:tbl>
    <w:p w14:paraId="5B2580AA" w14:textId="4C3CB627" w:rsidR="009E7890" w:rsidRDefault="009E7890" w:rsidP="00414572"/>
    <w:p w14:paraId="5024E2D0" w14:textId="2763E453" w:rsidR="009944C9" w:rsidRDefault="009944C9" w:rsidP="00414572">
      <w:r>
        <w:t xml:space="preserve">#{...} </w:t>
      </w:r>
      <w:r>
        <w:rPr>
          <w:rFonts w:hint="eastAsia"/>
        </w:rPr>
        <w:t xml:space="preserve">부분이 </w:t>
      </w:r>
      <w:proofErr w:type="spellStart"/>
      <w:r w:rsidR="00BC7FFB">
        <w:t>mybatis</w:t>
      </w:r>
      <w:proofErr w:type="spellEnd"/>
      <w:r>
        <w:t xml:space="preserve"> </w:t>
      </w:r>
      <w:r>
        <w:rPr>
          <w:rFonts w:hint="eastAsia"/>
        </w:rPr>
        <w:t>파라미터이다.</w:t>
      </w:r>
    </w:p>
    <w:p w14:paraId="67C84C22" w14:textId="7D0E01F5" w:rsidR="009944C9" w:rsidRDefault="009944C9" w:rsidP="00414572"/>
    <w:p w14:paraId="1D6E061F" w14:textId="0A3F0A68" w:rsidR="009944C9" w:rsidRDefault="009944C9" w:rsidP="00414572">
      <w:commentRangeStart w:id="32"/>
      <w:r>
        <w:rPr>
          <w:rFonts w:hint="eastAsia"/>
        </w:rPr>
        <w:t xml:space="preserve">여기서 </w:t>
      </w:r>
      <w:r>
        <w:t xml:space="preserve">Java </w:t>
      </w:r>
      <w:r>
        <w:rPr>
          <w:rFonts w:hint="eastAsia"/>
        </w:rPr>
        <w:t>파라미터 변수 이름은 중요하지 않다.</w:t>
      </w:r>
    </w:p>
    <w:p w14:paraId="19AD3BD6" w14:textId="77777777" w:rsidR="00F96570" w:rsidRDefault="009944C9" w:rsidP="00414572">
      <w:r>
        <w:rPr>
          <w:rFonts w:hint="eastAsia"/>
        </w:rPr>
        <w:t xml:space="preserve">중요한 것은 </w:t>
      </w:r>
      <w:r>
        <w:t xml:space="preserve">Java </w:t>
      </w:r>
      <w:r>
        <w:rPr>
          <w:rFonts w:hint="eastAsia"/>
        </w:rPr>
        <w:t xml:space="preserve">파라미터 변수의 타입이 </w:t>
      </w:r>
      <w:r w:rsidR="007608F6">
        <w:rPr>
          <w:rFonts w:hint="eastAsia"/>
        </w:rPr>
        <w:t>J</w:t>
      </w:r>
      <w:r w:rsidR="007608F6">
        <w:t xml:space="preserve">ava </w:t>
      </w:r>
      <w:r>
        <w:rPr>
          <w:rFonts w:hint="eastAsia"/>
        </w:rPr>
        <w:t xml:space="preserve">클래스이어야 </w:t>
      </w:r>
      <w:r w:rsidR="00E346F4">
        <w:rPr>
          <w:rFonts w:hint="eastAsia"/>
        </w:rPr>
        <w:t>하</w:t>
      </w:r>
      <w:r>
        <w:rPr>
          <w:rFonts w:hint="eastAsia"/>
        </w:rPr>
        <w:t>고</w:t>
      </w:r>
    </w:p>
    <w:p w14:paraId="45DC76DC" w14:textId="04D5D085" w:rsidR="009944C9" w:rsidRDefault="00E346F4" w:rsidP="00414572">
      <w:r>
        <w:rPr>
          <w:rFonts w:hint="eastAsia"/>
        </w:rPr>
        <w:t>이</w:t>
      </w:r>
      <w:r w:rsidR="009944C9">
        <w:t xml:space="preserve"> </w:t>
      </w:r>
      <w:r w:rsidR="009944C9">
        <w:rPr>
          <w:rFonts w:hint="eastAsia"/>
        </w:rPr>
        <w:t xml:space="preserve">클래스의 </w:t>
      </w:r>
      <w:r w:rsidR="009944C9">
        <w:t xml:space="preserve">get </w:t>
      </w:r>
      <w:r w:rsidR="009944C9">
        <w:rPr>
          <w:rFonts w:hint="eastAsia"/>
        </w:rPr>
        <w:t xml:space="preserve">메소드 이름과 </w:t>
      </w:r>
      <w:proofErr w:type="spellStart"/>
      <w:r w:rsidR="00BC7FFB">
        <w:t>mybatis</w:t>
      </w:r>
      <w:proofErr w:type="spellEnd"/>
      <w:r w:rsidR="009944C9">
        <w:t xml:space="preserve"> </w:t>
      </w:r>
      <w:r w:rsidR="009944C9">
        <w:rPr>
          <w:rFonts w:hint="eastAsia"/>
        </w:rPr>
        <w:t>파라미터의 이름이 일치해야 한다</w:t>
      </w:r>
      <w:r>
        <w:rPr>
          <w:rFonts w:hint="eastAsia"/>
        </w:rPr>
        <w:t>는 점이다.</w:t>
      </w:r>
    </w:p>
    <w:p w14:paraId="4E0CEE9F" w14:textId="381A4875" w:rsidR="009944C9" w:rsidRPr="00E346F4" w:rsidRDefault="009944C9" w:rsidP="00414572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2126"/>
      </w:tblGrid>
      <w:tr w:rsidR="009944C9" w:rsidRPr="009944C9" w14:paraId="26D0425B" w14:textId="77777777" w:rsidTr="009944C9">
        <w:tc>
          <w:tcPr>
            <w:tcW w:w="3114" w:type="dxa"/>
            <w:shd w:val="clear" w:color="auto" w:fill="F2F2F2" w:themeFill="background1" w:themeFillShade="F2"/>
          </w:tcPr>
          <w:p w14:paraId="1419B2A8" w14:textId="77777777" w:rsidR="009944C9" w:rsidRPr="009944C9" w:rsidRDefault="009944C9" w:rsidP="006E4B2C">
            <w:r w:rsidRPr="007728C5">
              <w:rPr>
                <w:shd w:val="clear" w:color="auto" w:fill="CCFFCC"/>
              </w:rPr>
              <w:t xml:space="preserve">Student </w:t>
            </w:r>
            <w:r w:rsidRPr="007728C5">
              <w:rPr>
                <w:rFonts w:hint="eastAsia"/>
                <w:shd w:val="clear" w:color="auto" w:fill="CCFFCC"/>
              </w:rPr>
              <w:t>클래스</w:t>
            </w:r>
            <w:r w:rsidRPr="009944C9">
              <w:rPr>
                <w:rFonts w:hint="eastAsia"/>
              </w:rPr>
              <w:t>의 get</w:t>
            </w:r>
            <w:r w:rsidRPr="009944C9">
              <w:t xml:space="preserve"> </w:t>
            </w:r>
            <w:r w:rsidRPr="009944C9">
              <w:rPr>
                <w:rFonts w:hint="eastAsia"/>
              </w:rPr>
              <w:t>메소드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38E791C7" w14:textId="2D45D76D" w:rsidR="009944C9" w:rsidRPr="009944C9" w:rsidRDefault="00BC7FFB" w:rsidP="006E4B2C">
            <w:proofErr w:type="spellStart"/>
            <w:r>
              <w:t>mybatis</w:t>
            </w:r>
            <w:proofErr w:type="spellEnd"/>
            <w:r w:rsidR="009944C9" w:rsidRPr="009944C9">
              <w:t xml:space="preserve"> </w:t>
            </w:r>
            <w:r w:rsidR="009944C9" w:rsidRPr="009944C9">
              <w:rPr>
                <w:rFonts w:hint="eastAsia"/>
              </w:rPr>
              <w:t>파라미터</w:t>
            </w:r>
          </w:p>
        </w:tc>
      </w:tr>
      <w:tr w:rsidR="009944C9" w:rsidRPr="009944C9" w14:paraId="02484BA1" w14:textId="77777777" w:rsidTr="009944C9">
        <w:tc>
          <w:tcPr>
            <w:tcW w:w="3114" w:type="dxa"/>
          </w:tcPr>
          <w:p w14:paraId="1E8E6657" w14:textId="77777777" w:rsidR="009944C9" w:rsidRPr="009944C9" w:rsidRDefault="009944C9" w:rsidP="006E4B2C">
            <w:proofErr w:type="spellStart"/>
            <w:r w:rsidRPr="009944C9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126" w:type="dxa"/>
          </w:tcPr>
          <w:p w14:paraId="57F8E3CE" w14:textId="77777777" w:rsidR="009944C9" w:rsidRPr="009944C9" w:rsidRDefault="009944C9" w:rsidP="006E4B2C">
            <w:r w:rsidRPr="009944C9">
              <w:rPr>
                <w:rFonts w:hint="eastAsia"/>
              </w:rPr>
              <w:t>#{id}</w:t>
            </w:r>
          </w:p>
        </w:tc>
      </w:tr>
      <w:tr w:rsidR="009944C9" w:rsidRPr="009944C9" w14:paraId="7C9D449C" w14:textId="77777777" w:rsidTr="009944C9">
        <w:tc>
          <w:tcPr>
            <w:tcW w:w="3114" w:type="dxa"/>
          </w:tcPr>
          <w:p w14:paraId="2A8A0148" w14:textId="64185A87" w:rsidR="009944C9" w:rsidRPr="009944C9" w:rsidRDefault="009944C9" w:rsidP="006E4B2C">
            <w:proofErr w:type="spellStart"/>
            <w:r w:rsidRPr="009944C9">
              <w:t>getStudentN</w:t>
            </w:r>
            <w:r w:rsidR="000F5820">
              <w:rPr>
                <w:rFonts w:hint="eastAsia"/>
              </w:rPr>
              <w:t>o</w:t>
            </w:r>
            <w:proofErr w:type="spellEnd"/>
          </w:p>
        </w:tc>
        <w:tc>
          <w:tcPr>
            <w:tcW w:w="2126" w:type="dxa"/>
          </w:tcPr>
          <w:p w14:paraId="0B5FFDEE" w14:textId="6EA1237B" w:rsidR="009944C9" w:rsidRPr="009944C9" w:rsidRDefault="009944C9" w:rsidP="006E4B2C">
            <w:r w:rsidRPr="009944C9">
              <w:t>#{studentN</w:t>
            </w:r>
            <w:r w:rsidR="000F5820">
              <w:t>o</w:t>
            </w:r>
            <w:r w:rsidRPr="009944C9">
              <w:t>}</w:t>
            </w:r>
          </w:p>
        </w:tc>
      </w:tr>
      <w:tr w:rsidR="009944C9" w:rsidRPr="009944C9" w14:paraId="764047DF" w14:textId="77777777" w:rsidTr="009944C9">
        <w:tc>
          <w:tcPr>
            <w:tcW w:w="3114" w:type="dxa"/>
          </w:tcPr>
          <w:p w14:paraId="385E1ADF" w14:textId="6B03254D" w:rsidR="009944C9" w:rsidRPr="009944C9" w:rsidRDefault="009944C9" w:rsidP="006E4B2C">
            <w:proofErr w:type="spellStart"/>
            <w:r w:rsidRPr="009944C9">
              <w:t>get</w:t>
            </w:r>
            <w:r w:rsidR="00F2377D">
              <w:t>Name</w:t>
            </w:r>
            <w:proofErr w:type="spellEnd"/>
          </w:p>
        </w:tc>
        <w:tc>
          <w:tcPr>
            <w:tcW w:w="2126" w:type="dxa"/>
          </w:tcPr>
          <w:p w14:paraId="0D399CC7" w14:textId="1F862B3B" w:rsidR="009944C9" w:rsidRPr="009944C9" w:rsidRDefault="009944C9" w:rsidP="006E4B2C">
            <w:r w:rsidRPr="009944C9">
              <w:t>#{</w:t>
            </w:r>
            <w:r w:rsidR="00F2377D">
              <w:t>name</w:t>
            </w:r>
            <w:r w:rsidRPr="009944C9">
              <w:t>}</w:t>
            </w:r>
          </w:p>
        </w:tc>
      </w:tr>
      <w:tr w:rsidR="009944C9" w:rsidRPr="009944C9" w14:paraId="5AA26822" w14:textId="77777777" w:rsidTr="009944C9">
        <w:tc>
          <w:tcPr>
            <w:tcW w:w="3114" w:type="dxa"/>
          </w:tcPr>
          <w:p w14:paraId="1B121E17" w14:textId="77777777" w:rsidR="009944C9" w:rsidRPr="009944C9" w:rsidRDefault="009944C9" w:rsidP="006E4B2C">
            <w:proofErr w:type="spellStart"/>
            <w:r w:rsidRPr="009944C9">
              <w:t>getDepartmentId</w:t>
            </w:r>
            <w:proofErr w:type="spellEnd"/>
          </w:p>
        </w:tc>
        <w:tc>
          <w:tcPr>
            <w:tcW w:w="2126" w:type="dxa"/>
          </w:tcPr>
          <w:p w14:paraId="2119175F" w14:textId="77777777" w:rsidR="009944C9" w:rsidRPr="009944C9" w:rsidRDefault="009944C9" w:rsidP="006E4B2C">
            <w:r w:rsidRPr="009944C9">
              <w:t>#{departmentId}</w:t>
            </w:r>
          </w:p>
        </w:tc>
      </w:tr>
      <w:tr w:rsidR="009944C9" w:rsidRPr="009944C9" w14:paraId="136B396C" w14:textId="77777777" w:rsidTr="009944C9">
        <w:tc>
          <w:tcPr>
            <w:tcW w:w="3114" w:type="dxa"/>
          </w:tcPr>
          <w:p w14:paraId="2381CB47" w14:textId="627B0F3B" w:rsidR="009944C9" w:rsidRPr="009944C9" w:rsidRDefault="000F5820" w:rsidP="006E4B2C">
            <w:proofErr w:type="spellStart"/>
            <w:r>
              <w:rPr>
                <w:rFonts w:hint="eastAsia"/>
              </w:rPr>
              <w:t>g</w:t>
            </w:r>
            <w:r>
              <w:t>etPhone</w:t>
            </w:r>
            <w:proofErr w:type="spellEnd"/>
          </w:p>
        </w:tc>
        <w:tc>
          <w:tcPr>
            <w:tcW w:w="2126" w:type="dxa"/>
          </w:tcPr>
          <w:p w14:paraId="45601DFC" w14:textId="05B73464" w:rsidR="009944C9" w:rsidRPr="009944C9" w:rsidRDefault="009944C9" w:rsidP="006E4B2C">
            <w:r w:rsidRPr="009944C9">
              <w:t>#{</w:t>
            </w:r>
            <w:r w:rsidR="000F5820">
              <w:t>phone</w:t>
            </w:r>
            <w:r w:rsidRPr="009944C9">
              <w:t>}</w:t>
            </w:r>
          </w:p>
        </w:tc>
      </w:tr>
      <w:tr w:rsidR="000F5820" w:rsidRPr="009944C9" w14:paraId="204E796E" w14:textId="77777777" w:rsidTr="009944C9">
        <w:tc>
          <w:tcPr>
            <w:tcW w:w="3114" w:type="dxa"/>
          </w:tcPr>
          <w:p w14:paraId="4212A787" w14:textId="3DBC0DE0" w:rsidR="000F5820" w:rsidRDefault="000F5820" w:rsidP="006E4B2C">
            <w:proofErr w:type="spellStart"/>
            <w:r>
              <w:rPr>
                <w:rFonts w:hint="eastAsia"/>
              </w:rPr>
              <w:t>g</w:t>
            </w:r>
            <w:r>
              <w:t>etSex</w:t>
            </w:r>
            <w:proofErr w:type="spellEnd"/>
          </w:p>
        </w:tc>
        <w:tc>
          <w:tcPr>
            <w:tcW w:w="2126" w:type="dxa"/>
          </w:tcPr>
          <w:p w14:paraId="60B1CE91" w14:textId="0C81BB29" w:rsidR="000F5820" w:rsidRPr="009944C9" w:rsidRDefault="000F5820" w:rsidP="006E4B2C">
            <w:r>
              <w:rPr>
                <w:rFonts w:hint="eastAsia"/>
              </w:rPr>
              <w:t>#</w:t>
            </w:r>
            <w:r>
              <w:t>{sex}</w:t>
            </w:r>
          </w:p>
        </w:tc>
      </w:tr>
      <w:tr w:rsidR="000F5820" w:rsidRPr="009944C9" w14:paraId="0A38507F" w14:textId="77777777" w:rsidTr="009944C9">
        <w:tc>
          <w:tcPr>
            <w:tcW w:w="3114" w:type="dxa"/>
          </w:tcPr>
          <w:p w14:paraId="78FA6CA6" w14:textId="74095B0D" w:rsidR="000F5820" w:rsidRDefault="000F5820" w:rsidP="006E4B2C">
            <w:proofErr w:type="spellStart"/>
            <w:r>
              <w:rPr>
                <w:rFonts w:hint="eastAsia"/>
              </w:rPr>
              <w:t>g</w:t>
            </w:r>
            <w:r>
              <w:t>etEmail</w:t>
            </w:r>
            <w:proofErr w:type="spellEnd"/>
          </w:p>
        </w:tc>
        <w:tc>
          <w:tcPr>
            <w:tcW w:w="2126" w:type="dxa"/>
          </w:tcPr>
          <w:p w14:paraId="3A272161" w14:textId="69E30092" w:rsidR="000F5820" w:rsidRDefault="000F5820" w:rsidP="006E4B2C">
            <w:r>
              <w:rPr>
                <w:rFonts w:hint="eastAsia"/>
              </w:rPr>
              <w:t>#</w:t>
            </w:r>
            <w:r>
              <w:t>{email}</w:t>
            </w:r>
          </w:p>
        </w:tc>
      </w:tr>
    </w:tbl>
    <w:p w14:paraId="42EF7E13" w14:textId="03329D79" w:rsidR="000F5820" w:rsidRDefault="000F5820" w:rsidP="000F5820">
      <w:r>
        <w:rPr>
          <w:rFonts w:hint="eastAsia"/>
        </w:rPr>
        <w:t>S</w:t>
      </w:r>
      <w:r>
        <w:t xml:space="preserve">tudent DTO </w:t>
      </w:r>
      <w:r>
        <w:rPr>
          <w:rFonts w:hint="eastAsia"/>
        </w:rPr>
        <w:t>클래스의 g</w:t>
      </w:r>
      <w:r>
        <w:t xml:space="preserve">etter </w:t>
      </w:r>
      <w:r>
        <w:rPr>
          <w:rFonts w:hint="eastAsia"/>
        </w:rPr>
        <w:t xml:space="preserve">메소드들은 </w:t>
      </w:r>
      <w:proofErr w:type="spellStart"/>
      <w:r>
        <w:t>lombok</w:t>
      </w:r>
      <w:proofErr w:type="spellEnd"/>
      <w:r>
        <w:rPr>
          <w:rFonts w:hint="eastAsia"/>
        </w:rPr>
        <w:t>에 의해 자동 구현된다.</w:t>
      </w:r>
      <w:commentRangeEnd w:id="32"/>
      <w:r w:rsidR="0074294A">
        <w:rPr>
          <w:rStyle w:val="ac"/>
        </w:rPr>
        <w:commentReference w:id="32"/>
      </w:r>
    </w:p>
    <w:p w14:paraId="0ABDAF36" w14:textId="77777777" w:rsidR="000F5820" w:rsidRDefault="000F5820" w:rsidP="00414572"/>
    <w:p w14:paraId="130F62D0" w14:textId="324BBC4C" w:rsidR="000F5820" w:rsidRDefault="000F5820" w:rsidP="000F5820">
      <w:pPr>
        <w:pStyle w:val="3"/>
      </w:pPr>
      <w:r>
        <w:rPr>
          <w:rFonts w:hint="eastAsia"/>
        </w:rPr>
        <w:t>콤마</w:t>
      </w:r>
      <w:r>
        <w:rPr>
          <w:rFonts w:hint="eastAsia"/>
        </w:rPr>
        <w:t xml:space="preserve"> </w:t>
      </w:r>
      <w:r>
        <w:rPr>
          <w:rFonts w:hint="eastAsia"/>
        </w:rPr>
        <w:t>주의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5820" w14:paraId="327EE70C" w14:textId="77777777" w:rsidTr="000F5820">
        <w:tc>
          <w:tcPr>
            <w:tcW w:w="10456" w:type="dxa"/>
          </w:tcPr>
          <w:p w14:paraId="2DF237BE" w14:textId="77777777" w:rsidR="000F5820" w:rsidRDefault="000F5820" w:rsidP="000F5820">
            <w:pPr>
              <w:wordWrap/>
              <w:adjustRightInd w:val="0"/>
              <w:spacing w:line="240" w:lineRule="exact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Update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"""</w:t>
            </w:r>
          </w:p>
          <w:p w14:paraId="405138A8" w14:textId="77777777" w:rsidR="000F5820" w:rsidRDefault="000F5820" w:rsidP="000F5820">
            <w:pPr>
              <w:wordWrap/>
              <w:adjustRightInd w:val="0"/>
              <w:spacing w:line="240" w:lineRule="exact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UPDATE student SET</w:t>
            </w:r>
          </w:p>
          <w:p w14:paraId="06F76D8F" w14:textId="77777777" w:rsidR="000F5820" w:rsidRDefault="000F5820" w:rsidP="000F5820">
            <w:pPr>
              <w:wordWrap/>
              <w:adjustRightInd w:val="0"/>
              <w:spacing w:line="240" w:lineRule="exact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studentNo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>= #{studentNo}</w:t>
            </w:r>
            <w:r w:rsidRPr="000F5820">
              <w:rPr>
                <w:rFonts w:cs="굴림체"/>
                <w:b/>
                <w:bCs/>
                <w:color w:val="2A00FF"/>
                <w:kern w:val="0"/>
                <w:sz w:val="24"/>
                <w:szCs w:val="24"/>
                <w:shd w:val="clear" w:color="auto" w:fill="FFCCFF"/>
              </w:rPr>
              <w:t>,</w:t>
            </w:r>
          </w:p>
          <w:p w14:paraId="5D32C956" w14:textId="77777777" w:rsidR="000F5820" w:rsidRDefault="000F5820" w:rsidP="000F5820">
            <w:pPr>
              <w:wordWrap/>
              <w:adjustRightInd w:val="0"/>
              <w:spacing w:line="240" w:lineRule="exact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name = </w:t>
            </w:r>
            <w:r w:rsidRPr="000F5820">
              <w:rPr>
                <w:rFonts w:cs="굴림체"/>
                <w:color w:val="2A00FF"/>
                <w:kern w:val="0"/>
                <w:szCs w:val="20"/>
              </w:rPr>
              <w:t>#{name}</w:t>
            </w:r>
            <w:r w:rsidRPr="000F5820">
              <w:rPr>
                <w:rFonts w:cs="굴림체"/>
                <w:b/>
                <w:bCs/>
                <w:color w:val="2A00FF"/>
                <w:kern w:val="0"/>
                <w:sz w:val="24"/>
                <w:szCs w:val="24"/>
                <w:shd w:val="clear" w:color="auto" w:fill="FFCCFF"/>
              </w:rPr>
              <w:t>,</w:t>
            </w:r>
          </w:p>
          <w:p w14:paraId="0062BF8A" w14:textId="77777777" w:rsidR="000F5820" w:rsidRDefault="000F5820" w:rsidP="000F5820">
            <w:pPr>
              <w:wordWrap/>
              <w:adjustRightInd w:val="0"/>
              <w:spacing w:line="240" w:lineRule="exact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departmentId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 xml:space="preserve"> = </w:t>
            </w:r>
            <w:r w:rsidRPr="000F5820">
              <w:rPr>
                <w:rFonts w:cs="굴림체"/>
                <w:color w:val="2A00FF"/>
                <w:kern w:val="0"/>
                <w:szCs w:val="20"/>
              </w:rPr>
              <w:t>#{departmentId}</w:t>
            </w:r>
            <w:r w:rsidRPr="000F5820">
              <w:rPr>
                <w:rFonts w:cs="굴림체"/>
                <w:b/>
                <w:bCs/>
                <w:color w:val="2A00FF"/>
                <w:kern w:val="0"/>
                <w:sz w:val="24"/>
                <w:szCs w:val="24"/>
                <w:shd w:val="clear" w:color="auto" w:fill="FFCCFF"/>
              </w:rPr>
              <w:t>,</w:t>
            </w:r>
          </w:p>
          <w:p w14:paraId="675AB5B2" w14:textId="77777777" w:rsidR="000F5820" w:rsidRDefault="000F5820" w:rsidP="000F5820">
            <w:pPr>
              <w:wordWrap/>
              <w:adjustRightInd w:val="0"/>
              <w:spacing w:line="240" w:lineRule="exact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phone = </w:t>
            </w:r>
            <w:r w:rsidRPr="000F5820">
              <w:rPr>
                <w:rFonts w:cs="굴림체"/>
                <w:color w:val="2A00FF"/>
                <w:kern w:val="0"/>
                <w:szCs w:val="20"/>
              </w:rPr>
              <w:t>#{phone}</w:t>
            </w:r>
            <w:r w:rsidRPr="000F5820">
              <w:rPr>
                <w:rFonts w:cs="굴림체"/>
                <w:b/>
                <w:bCs/>
                <w:color w:val="2A00FF"/>
                <w:kern w:val="0"/>
                <w:sz w:val="24"/>
                <w:szCs w:val="24"/>
                <w:shd w:val="clear" w:color="auto" w:fill="FFCCFF"/>
              </w:rPr>
              <w:t>,</w:t>
            </w:r>
          </w:p>
          <w:p w14:paraId="1DF96015" w14:textId="77777777" w:rsidR="000F5820" w:rsidRDefault="000F5820" w:rsidP="000F5820">
            <w:pPr>
              <w:wordWrap/>
              <w:adjustRightInd w:val="0"/>
              <w:spacing w:line="240" w:lineRule="exact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sex = </w:t>
            </w:r>
            <w:r w:rsidRPr="000F5820">
              <w:rPr>
                <w:rFonts w:cs="굴림체"/>
                <w:color w:val="2A00FF"/>
                <w:kern w:val="0"/>
                <w:szCs w:val="20"/>
              </w:rPr>
              <w:t>#{sex}</w:t>
            </w:r>
            <w:r w:rsidRPr="000F5820">
              <w:rPr>
                <w:rFonts w:cs="굴림체"/>
                <w:b/>
                <w:bCs/>
                <w:color w:val="2A00FF"/>
                <w:kern w:val="0"/>
                <w:sz w:val="24"/>
                <w:szCs w:val="24"/>
                <w:shd w:val="clear" w:color="auto" w:fill="FFCCFF"/>
              </w:rPr>
              <w:t>,</w:t>
            </w:r>
          </w:p>
          <w:p w14:paraId="02E7D582" w14:textId="77777777" w:rsidR="000F5820" w:rsidRDefault="000F5820" w:rsidP="000F5820">
            <w:pPr>
              <w:wordWrap/>
              <w:adjustRightInd w:val="0"/>
              <w:spacing w:line="240" w:lineRule="exact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  email = </w:t>
            </w:r>
            <w:r w:rsidRPr="000F5820">
              <w:rPr>
                <w:rFonts w:cs="굴림체"/>
                <w:color w:val="2A00FF"/>
                <w:kern w:val="0"/>
                <w:szCs w:val="20"/>
              </w:rPr>
              <w:t>#{email}</w:t>
            </w:r>
          </w:p>
          <w:p w14:paraId="12F68178" w14:textId="77777777" w:rsidR="000F5820" w:rsidRDefault="000F5820" w:rsidP="000F5820">
            <w:pPr>
              <w:wordWrap/>
              <w:adjustRightInd w:val="0"/>
              <w:spacing w:line="240" w:lineRule="exact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WHERE id = </w:t>
            </w:r>
            <w:r w:rsidRPr="000F5820">
              <w:rPr>
                <w:rFonts w:cs="굴림체"/>
                <w:color w:val="2A00FF"/>
                <w:kern w:val="0"/>
                <w:szCs w:val="20"/>
              </w:rPr>
              <w:t>#{id}</w:t>
            </w:r>
            <w:r>
              <w:rPr>
                <w:rFonts w:cs="굴림체"/>
                <w:color w:val="2A00FF"/>
                <w:kern w:val="0"/>
                <w:szCs w:val="20"/>
              </w:rPr>
              <w:t xml:space="preserve"> """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78175759" w14:textId="15D196A4" w:rsidR="000F5820" w:rsidRDefault="000F5820" w:rsidP="000F5820">
            <w:pPr>
              <w:wordWrap/>
              <w:spacing w:line="240" w:lineRule="exact"/>
            </w:pP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update(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 xml:space="preserve">Student </w:t>
            </w:r>
            <w:r>
              <w:rPr>
                <w:rFonts w:cs="굴림체"/>
                <w:color w:val="6A3E3E"/>
                <w:kern w:val="0"/>
                <w:szCs w:val="20"/>
              </w:rPr>
              <w:t>student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</w:tc>
      </w:tr>
    </w:tbl>
    <w:p w14:paraId="18737598" w14:textId="7E1DD5DF" w:rsidR="000F5820" w:rsidRDefault="000F5820" w:rsidP="000F5820">
      <w:r>
        <w:rPr>
          <w:rFonts w:hint="eastAsia"/>
        </w:rPr>
        <w:t>U</w:t>
      </w:r>
      <w:r>
        <w:t xml:space="preserve">PDATE SQL </w:t>
      </w:r>
      <w:r>
        <w:rPr>
          <w:rFonts w:hint="eastAsia"/>
        </w:rPr>
        <w:t>명령에서 콤마(</w:t>
      </w:r>
      <w:r w:rsidRPr="000F5820">
        <w:rPr>
          <w:rFonts w:cs="굴림체"/>
          <w:b/>
          <w:bCs/>
          <w:color w:val="2A00FF"/>
          <w:kern w:val="0"/>
          <w:sz w:val="24"/>
          <w:szCs w:val="24"/>
          <w:shd w:val="clear" w:color="auto" w:fill="FFCCFF"/>
        </w:rPr>
        <w:t>,</w:t>
      </w:r>
      <w:r>
        <w:t xml:space="preserve">) </w:t>
      </w:r>
      <w:r>
        <w:rPr>
          <w:rFonts w:hint="eastAsia"/>
        </w:rPr>
        <w:t>문자 부분에 주의하자.</w:t>
      </w:r>
    </w:p>
    <w:p w14:paraId="591D4219" w14:textId="103C09F0" w:rsidR="002C12D2" w:rsidRDefault="002C12D2" w:rsidP="000F5820">
      <w:r>
        <w:rPr>
          <w:rFonts w:hint="eastAsia"/>
        </w:rPr>
        <w:t xml:space="preserve">마지막 </w:t>
      </w:r>
      <w:r>
        <w:t xml:space="preserve">#{email} </w:t>
      </w:r>
      <w:r>
        <w:rPr>
          <w:rFonts w:hint="eastAsia"/>
        </w:rPr>
        <w:t>뒤에는 콤마 문자가 없어야 한다.</w:t>
      </w:r>
    </w:p>
    <w:p w14:paraId="47E56612" w14:textId="77777777" w:rsidR="00B1135F" w:rsidRPr="000F5820" w:rsidRDefault="00B1135F" w:rsidP="000F5820"/>
    <w:p w14:paraId="21B8854E" w14:textId="0D308D6C" w:rsidR="0064562F" w:rsidRDefault="0064562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AAE241B" w14:textId="7D554F33" w:rsidR="00F2377D" w:rsidRDefault="009B75E3" w:rsidP="0064562F">
      <w:pPr>
        <w:pStyle w:val="2"/>
      </w:pPr>
      <w:bookmarkStart w:id="33" w:name="_Toc144855074"/>
      <w:r>
        <w:lastRenderedPageBreak/>
        <w:t xml:space="preserve">auto increment </w:t>
      </w:r>
      <w:r>
        <w:rPr>
          <w:rFonts w:hint="eastAsia"/>
        </w:rPr>
        <w:t xml:space="preserve">필드와 </w:t>
      </w:r>
      <w:r>
        <w:t>insert</w:t>
      </w:r>
      <w:bookmarkEnd w:id="33"/>
    </w:p>
    <w:p w14:paraId="4CCC4778" w14:textId="77777777" w:rsidR="009B75E3" w:rsidRPr="009B75E3" w:rsidRDefault="009B75E3" w:rsidP="009B75E3"/>
    <w:p w14:paraId="638D3ED7" w14:textId="43AEFFC8" w:rsidR="00CD09D8" w:rsidRDefault="00CA5D08" w:rsidP="00414572">
      <w:r>
        <w:rPr>
          <w:rFonts w:hint="eastAsia"/>
        </w:rPr>
        <w:t>student 테이블</w:t>
      </w:r>
      <w:r w:rsidR="00CD09D8">
        <w:rPr>
          <w:rFonts w:hint="eastAsia"/>
        </w:rPr>
        <w:t xml:space="preserve">에 새 레코드를 </w:t>
      </w:r>
      <w:r w:rsidR="00CD09D8">
        <w:t xml:space="preserve">insert </w:t>
      </w:r>
      <w:r w:rsidR="00CD09D8">
        <w:rPr>
          <w:rFonts w:hint="eastAsia"/>
        </w:rPr>
        <w:t xml:space="preserve">할 때, auto increment 필드인 </w:t>
      </w:r>
      <w:r w:rsidR="00CD09D8">
        <w:t xml:space="preserve">id </w:t>
      </w:r>
      <w:r w:rsidR="00CD09D8">
        <w:rPr>
          <w:rFonts w:hint="eastAsia"/>
        </w:rPr>
        <w:t>필드 값은, 자동으로 부여된다.</w:t>
      </w:r>
    </w:p>
    <w:p w14:paraId="539B1698" w14:textId="294CC00D" w:rsidR="00CD09D8" w:rsidRDefault="00CD09D8" w:rsidP="00414572">
      <w:r>
        <w:rPr>
          <w:rFonts w:hint="eastAsia"/>
        </w:rPr>
        <w:t xml:space="preserve">그래서 </w:t>
      </w:r>
      <w:r>
        <w:t xml:space="preserve">insert SQL </w:t>
      </w:r>
      <w:r>
        <w:rPr>
          <w:rFonts w:hint="eastAsia"/>
        </w:rPr>
        <w:t xml:space="preserve">문에 </w:t>
      </w:r>
      <w:r>
        <w:t xml:space="preserve">id </w:t>
      </w:r>
      <w:proofErr w:type="spellStart"/>
      <w:r>
        <w:rPr>
          <w:rFonts w:hint="eastAsia"/>
        </w:rPr>
        <w:t>필드값은</w:t>
      </w:r>
      <w:proofErr w:type="spellEnd"/>
      <w:r>
        <w:rPr>
          <w:rFonts w:hint="eastAsia"/>
        </w:rPr>
        <w:t xml:space="preserve"> 지정하지 않았다.</w:t>
      </w:r>
    </w:p>
    <w:p w14:paraId="00707F87" w14:textId="77777777" w:rsidR="00CD09D8" w:rsidRDefault="00CD09D8" w:rsidP="00414572"/>
    <w:tbl>
      <w:tblPr>
        <w:tblStyle w:val="a8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856079" w14:paraId="6126B823" w14:textId="77777777" w:rsidTr="00856079">
        <w:tc>
          <w:tcPr>
            <w:tcW w:w="10456" w:type="dxa"/>
          </w:tcPr>
          <w:p w14:paraId="584D759A" w14:textId="77777777" w:rsidR="00856079" w:rsidRDefault="00856079" w:rsidP="00856079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Insert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2A00FF"/>
                <w:kern w:val="0"/>
                <w:szCs w:val="20"/>
              </w:rPr>
              <w:t>"""</w:t>
            </w:r>
          </w:p>
          <w:p w14:paraId="2EA58377" w14:textId="77777777" w:rsidR="00856079" w:rsidRDefault="00856079" w:rsidP="00856079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INSERT student (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studentNo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 xml:space="preserve">, name, </w:t>
            </w:r>
            <w:proofErr w:type="spellStart"/>
            <w:r>
              <w:rPr>
                <w:rFonts w:cs="굴림체"/>
                <w:color w:val="2A00FF"/>
                <w:kern w:val="0"/>
                <w:szCs w:val="20"/>
              </w:rPr>
              <w:t>departmentId</w:t>
            </w:r>
            <w:proofErr w:type="spellEnd"/>
            <w:r>
              <w:rPr>
                <w:rFonts w:cs="굴림체"/>
                <w:color w:val="2A00FF"/>
                <w:kern w:val="0"/>
                <w:szCs w:val="20"/>
              </w:rPr>
              <w:t>, phone, sex, email)</w:t>
            </w:r>
          </w:p>
          <w:p w14:paraId="1EB14300" w14:textId="77777777" w:rsidR="00856079" w:rsidRDefault="00856079" w:rsidP="00856079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2A00FF"/>
                <w:kern w:val="0"/>
                <w:szCs w:val="20"/>
              </w:rPr>
              <w:t xml:space="preserve">    VALUES (#{studentNo}, #{name}, #{departmentId}, #{phone}, #{sex}, #{email}) """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11641784" w14:textId="77777777" w:rsidR="00856079" w:rsidRDefault="00856079" w:rsidP="00856079">
            <w:pPr>
              <w:wordWrap/>
              <w:adjustRightInd w:val="0"/>
              <w:jc w:val="left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646464"/>
                <w:kern w:val="0"/>
                <w:szCs w:val="20"/>
              </w:rPr>
              <w:t>@</w:t>
            </w:r>
            <w:proofErr w:type="gramStart"/>
            <w:r>
              <w:rPr>
                <w:rFonts w:cs="굴림체"/>
                <w:color w:val="646464"/>
                <w:kern w:val="0"/>
                <w:szCs w:val="20"/>
              </w:rPr>
              <w:t>Options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useGeneratedKeys=</w:t>
            </w:r>
            <w:r>
              <w:rPr>
                <w:rFonts w:cs="굴림체"/>
                <w:color w:val="7F0055"/>
                <w:kern w:val="0"/>
                <w:szCs w:val="20"/>
              </w:rPr>
              <w:t>true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cs="굴림체"/>
                <w:color w:val="000000"/>
                <w:kern w:val="0"/>
                <w:szCs w:val="20"/>
              </w:rPr>
              <w:t>keyProperty</w:t>
            </w:r>
            <w:proofErr w:type="spellEnd"/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"id"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</w:p>
          <w:p w14:paraId="67F5E841" w14:textId="47E6E57D" w:rsidR="00856079" w:rsidRDefault="00856079" w:rsidP="00856079">
            <w:pPr>
              <w:pStyle w:val="a4"/>
              <w:rPr>
                <w:rFonts w:cs="굴림체"/>
                <w:color w:val="646464"/>
                <w:kern w:val="0"/>
                <w:szCs w:val="20"/>
              </w:rPr>
            </w:pPr>
            <w:r>
              <w:rPr>
                <w:rFonts w:cs="굴림체"/>
                <w:color w:val="7F0055"/>
                <w:kern w:val="0"/>
                <w:szCs w:val="20"/>
              </w:rPr>
              <w:t>void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insert(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 xml:space="preserve">Student </w:t>
            </w:r>
            <w:r w:rsidRPr="00377A57">
              <w:rPr>
                <w:rFonts w:cs="굴림체"/>
                <w:color w:val="6A3E3E"/>
                <w:kern w:val="0"/>
                <w:szCs w:val="20"/>
                <w:shd w:val="clear" w:color="auto" w:fill="CCFFCC"/>
              </w:rPr>
              <w:t>student</w:t>
            </w:r>
            <w:r>
              <w:rPr>
                <w:rFonts w:cs="굴림체"/>
                <w:color w:val="000000"/>
                <w:kern w:val="0"/>
                <w:szCs w:val="20"/>
              </w:rPr>
              <w:t>);</w:t>
            </w:r>
          </w:p>
        </w:tc>
      </w:tr>
    </w:tbl>
    <w:p w14:paraId="2CBA33ED" w14:textId="6224D339" w:rsidR="00CD09D8" w:rsidRDefault="00CD09D8" w:rsidP="00414572"/>
    <w:p w14:paraId="4E9D1B6C" w14:textId="73CAA00B" w:rsidR="00A05BC4" w:rsidRDefault="00A05BC4" w:rsidP="00A05BC4">
      <w:pPr>
        <w:pStyle w:val="a4"/>
        <w:rPr>
          <w:rFonts w:cs="굴림체"/>
          <w:color w:val="000000"/>
          <w:kern w:val="0"/>
          <w:szCs w:val="20"/>
        </w:rPr>
      </w:pPr>
      <w:r>
        <w:rPr>
          <w:rFonts w:cs="굴림체"/>
          <w:color w:val="646464"/>
          <w:kern w:val="0"/>
          <w:szCs w:val="20"/>
        </w:rPr>
        <w:t>@</w:t>
      </w:r>
      <w:proofErr w:type="gramStart"/>
      <w:r>
        <w:rPr>
          <w:rFonts w:cs="굴림체"/>
          <w:color w:val="646464"/>
          <w:kern w:val="0"/>
          <w:szCs w:val="20"/>
        </w:rPr>
        <w:t>Options</w:t>
      </w:r>
      <w:r>
        <w:rPr>
          <w:rFonts w:cs="굴림체"/>
          <w:color w:val="000000"/>
          <w:kern w:val="0"/>
          <w:szCs w:val="20"/>
        </w:rPr>
        <w:t>(</w:t>
      </w:r>
      <w:proofErr w:type="gramEnd"/>
      <w:r>
        <w:rPr>
          <w:rFonts w:cs="굴림체"/>
          <w:color w:val="000000"/>
          <w:kern w:val="0"/>
          <w:szCs w:val="20"/>
        </w:rPr>
        <w:t>useGeneratedKeys=</w:t>
      </w:r>
      <w:r>
        <w:rPr>
          <w:rFonts w:cs="굴림체"/>
          <w:color w:val="7F0055"/>
          <w:kern w:val="0"/>
          <w:szCs w:val="20"/>
        </w:rPr>
        <w:t>true</w:t>
      </w:r>
      <w:r>
        <w:rPr>
          <w:rFonts w:cs="굴림체"/>
          <w:color w:val="000000"/>
          <w:kern w:val="0"/>
          <w:szCs w:val="20"/>
        </w:rPr>
        <w:t xml:space="preserve">, </w:t>
      </w:r>
      <w:proofErr w:type="spellStart"/>
      <w:r>
        <w:rPr>
          <w:rFonts w:cs="굴림체"/>
          <w:color w:val="000000"/>
          <w:kern w:val="0"/>
          <w:szCs w:val="20"/>
        </w:rPr>
        <w:t>keyProperty</w:t>
      </w:r>
      <w:proofErr w:type="spellEnd"/>
      <w:r>
        <w:rPr>
          <w:rFonts w:cs="굴림체"/>
          <w:color w:val="000000"/>
          <w:kern w:val="0"/>
          <w:szCs w:val="20"/>
        </w:rPr>
        <w:t>=</w:t>
      </w:r>
      <w:r>
        <w:rPr>
          <w:rFonts w:cs="굴림체"/>
          <w:color w:val="2A00FF"/>
          <w:kern w:val="0"/>
          <w:szCs w:val="20"/>
        </w:rPr>
        <w:t>"id"</w:t>
      </w:r>
      <w:r>
        <w:rPr>
          <w:rFonts w:cs="굴림체"/>
          <w:color w:val="000000"/>
          <w:kern w:val="0"/>
          <w:szCs w:val="20"/>
        </w:rPr>
        <w:t>)</w:t>
      </w:r>
    </w:p>
    <w:p w14:paraId="38964D04" w14:textId="77777777" w:rsidR="00960C9D" w:rsidRDefault="00960C9D" w:rsidP="00960C9D">
      <w:r>
        <w:t xml:space="preserve">  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 xml:space="preserve">할 테이블의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(</w:t>
      </w:r>
      <w:r>
        <w:t>primary key)</w:t>
      </w:r>
      <w:r>
        <w:rPr>
          <w:rFonts w:hint="eastAsia"/>
        </w:rPr>
        <w:t xml:space="preserve"> 필드 이름이 </w:t>
      </w:r>
      <w:r>
        <w:t xml:space="preserve">"id" </w:t>
      </w:r>
      <w:r>
        <w:rPr>
          <w:rFonts w:hint="eastAsia"/>
        </w:rPr>
        <w:t>이고,</w:t>
      </w:r>
    </w:p>
    <w:p w14:paraId="79156C97" w14:textId="77777777" w:rsidR="00960C9D" w:rsidRDefault="00960C9D" w:rsidP="00960C9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이 필드의 값은 새 레코드가 </w:t>
      </w:r>
      <w:r>
        <w:t>INSERT</w:t>
      </w:r>
      <w:r>
        <w:rPr>
          <w:rFonts w:hint="eastAsia"/>
        </w:rPr>
        <w:t>될 때,</w:t>
      </w:r>
      <w:r>
        <w:t xml:space="preserve"> DB</w:t>
      </w:r>
      <w:r>
        <w:rPr>
          <w:rFonts w:hint="eastAsia"/>
        </w:rPr>
        <w:t>에서 자동으로 생성된다는 선언이다.</w:t>
      </w:r>
      <w:r>
        <w:t xml:space="preserve"> (Auto Increment </w:t>
      </w:r>
      <w:r>
        <w:rPr>
          <w:rFonts w:hint="eastAsia"/>
        </w:rPr>
        <w:t>필드</w:t>
      </w:r>
      <w:r>
        <w:t>)</w:t>
      </w:r>
    </w:p>
    <w:p w14:paraId="1693666D" w14:textId="77777777" w:rsidR="00960C9D" w:rsidRDefault="00960C9D" w:rsidP="00856079"/>
    <w:p w14:paraId="6D42C0B6" w14:textId="2C2EB2F0" w:rsidR="00856079" w:rsidRDefault="00856079" w:rsidP="0085607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새 I</w:t>
      </w:r>
      <w:r>
        <w:t>NSERT</w:t>
      </w:r>
      <w:r>
        <w:rPr>
          <w:rFonts w:hint="eastAsia"/>
        </w:rPr>
        <w:t xml:space="preserve">가 완료되면 그렇게 자동으로 생성된 </w:t>
      </w:r>
      <w:r>
        <w:t xml:space="preserve">id </w:t>
      </w:r>
      <w:r>
        <w:rPr>
          <w:rFonts w:hint="eastAsia"/>
        </w:rPr>
        <w:t>필드 값이,</w:t>
      </w:r>
      <w:r>
        <w:t xml:space="preserve"> </w:t>
      </w:r>
      <w:r w:rsidRPr="00016C11">
        <w:rPr>
          <w:shd w:val="clear" w:color="auto" w:fill="CCFFCC"/>
        </w:rPr>
        <w:t>student</w:t>
      </w:r>
      <w:r>
        <w:t xml:space="preserve"> </w:t>
      </w:r>
      <w:r>
        <w:rPr>
          <w:rFonts w:hint="eastAsia"/>
        </w:rPr>
        <w:t xml:space="preserve">객체의 </w:t>
      </w:r>
      <w:r>
        <w:t xml:space="preserve">id </w:t>
      </w:r>
      <w:r>
        <w:rPr>
          <w:rFonts w:hint="eastAsia"/>
        </w:rPr>
        <w:t>속성에 채워져 있다.</w:t>
      </w:r>
    </w:p>
    <w:p w14:paraId="34E7EBA5" w14:textId="780A7F8C" w:rsidR="00856079" w:rsidRPr="00325ABF" w:rsidRDefault="00856079" w:rsidP="00856079">
      <w:r>
        <w:t xml:space="preserve">   </w:t>
      </w:r>
      <w:r>
        <w:rPr>
          <w:rFonts w:hint="eastAsia"/>
        </w:rPr>
        <w:t xml:space="preserve">그래서 방금 </w:t>
      </w:r>
      <w:r>
        <w:t>INSERT</w:t>
      </w:r>
      <w:r>
        <w:rPr>
          <w:rFonts w:hint="eastAsia"/>
        </w:rPr>
        <w:t xml:space="preserve">된 레코드의 </w:t>
      </w:r>
      <w:r>
        <w:t xml:space="preserve">id </w:t>
      </w:r>
      <w:r>
        <w:rPr>
          <w:rFonts w:hint="eastAsia"/>
        </w:rPr>
        <w:t>필드</w:t>
      </w:r>
      <w:r w:rsidR="0074294A">
        <w:rPr>
          <w:rFonts w:hint="eastAsia"/>
        </w:rPr>
        <w:t xml:space="preserve"> </w:t>
      </w:r>
      <w:r>
        <w:rPr>
          <w:rFonts w:hint="eastAsia"/>
        </w:rPr>
        <w:t>값을 알 수 있게 된다.</w:t>
      </w:r>
    </w:p>
    <w:p w14:paraId="0A3D37A6" w14:textId="77777777" w:rsidR="00856079" w:rsidRPr="00856079" w:rsidRDefault="00856079" w:rsidP="00414572"/>
    <w:p w14:paraId="787E65E5" w14:textId="0E8FBF6C" w:rsidR="00CD09D8" w:rsidRDefault="00CD09D8" w:rsidP="00414572">
      <w:r>
        <w:rPr>
          <w:rFonts w:hint="eastAsia"/>
        </w:rPr>
        <w:t>예: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CD09D8" w14:paraId="76B425B1" w14:textId="77777777" w:rsidTr="00CD09D8">
        <w:tc>
          <w:tcPr>
            <w:tcW w:w="426" w:type="dxa"/>
          </w:tcPr>
          <w:p w14:paraId="28E4D498" w14:textId="77777777" w:rsidR="00CD09D8" w:rsidRPr="00185935" w:rsidRDefault="00CD09D8" w:rsidP="00CD09D8">
            <w:pPr>
              <w:pStyle w:val="a9"/>
            </w:pPr>
            <w:r w:rsidRPr="00185935">
              <w:rPr>
                <w:rFonts w:hint="eastAsia"/>
              </w:rPr>
              <w:t>1</w:t>
            </w:r>
          </w:p>
          <w:p w14:paraId="6DBC8A28" w14:textId="77777777" w:rsidR="00CD09D8" w:rsidRPr="00185935" w:rsidRDefault="00CD09D8" w:rsidP="00CD09D8">
            <w:pPr>
              <w:pStyle w:val="a9"/>
            </w:pPr>
            <w:r w:rsidRPr="00185935">
              <w:rPr>
                <w:rFonts w:hint="eastAsia"/>
              </w:rPr>
              <w:t>2</w:t>
            </w:r>
          </w:p>
          <w:p w14:paraId="750D108C" w14:textId="77777777" w:rsidR="00CD09D8" w:rsidRPr="00185935" w:rsidRDefault="00CD09D8" w:rsidP="00CD09D8">
            <w:pPr>
              <w:pStyle w:val="a9"/>
            </w:pPr>
            <w:r w:rsidRPr="00185935">
              <w:rPr>
                <w:rFonts w:hint="eastAsia"/>
              </w:rPr>
              <w:t>3</w:t>
            </w:r>
          </w:p>
          <w:p w14:paraId="1140B9FB" w14:textId="77777777" w:rsidR="00CD09D8" w:rsidRPr="00185935" w:rsidRDefault="00CD09D8" w:rsidP="00CD09D8">
            <w:pPr>
              <w:pStyle w:val="a9"/>
            </w:pPr>
            <w:r w:rsidRPr="00185935">
              <w:rPr>
                <w:rFonts w:hint="eastAsia"/>
              </w:rPr>
              <w:t>4</w:t>
            </w:r>
          </w:p>
          <w:p w14:paraId="7B2B940B" w14:textId="77777777" w:rsidR="00CD09D8" w:rsidRPr="00185935" w:rsidRDefault="00CD09D8" w:rsidP="00CD09D8">
            <w:pPr>
              <w:pStyle w:val="a9"/>
            </w:pPr>
            <w:r w:rsidRPr="00185935">
              <w:rPr>
                <w:rFonts w:hint="eastAsia"/>
              </w:rPr>
              <w:t>5</w:t>
            </w:r>
          </w:p>
          <w:p w14:paraId="51DB5D3C" w14:textId="77777777" w:rsidR="00CD09D8" w:rsidRPr="00185935" w:rsidRDefault="00CD09D8" w:rsidP="00CD09D8">
            <w:pPr>
              <w:pStyle w:val="a9"/>
            </w:pPr>
            <w:r w:rsidRPr="00185935">
              <w:rPr>
                <w:rFonts w:hint="eastAsia"/>
              </w:rPr>
              <w:t>6</w:t>
            </w:r>
          </w:p>
          <w:p w14:paraId="6794AEB8" w14:textId="77777777" w:rsidR="00CD09D8" w:rsidRPr="00185935" w:rsidRDefault="00CD09D8" w:rsidP="00CD09D8">
            <w:pPr>
              <w:pStyle w:val="a9"/>
            </w:pPr>
            <w:r w:rsidRPr="00185935">
              <w:rPr>
                <w:rFonts w:hint="eastAsia"/>
              </w:rPr>
              <w:t>7</w:t>
            </w:r>
          </w:p>
          <w:p w14:paraId="4DFFC693" w14:textId="77777777" w:rsidR="00CD09D8" w:rsidRPr="00185935" w:rsidRDefault="00CD09D8" w:rsidP="00CD09D8">
            <w:pPr>
              <w:pStyle w:val="a9"/>
            </w:pPr>
            <w:r w:rsidRPr="00185935">
              <w:rPr>
                <w:rFonts w:hint="eastAsia"/>
              </w:rPr>
              <w:t>8</w:t>
            </w:r>
          </w:p>
          <w:p w14:paraId="6871C74C" w14:textId="77777777" w:rsidR="00CD09D8" w:rsidRDefault="00CD09D8" w:rsidP="00CD09D8">
            <w:pPr>
              <w:pStyle w:val="a9"/>
            </w:pPr>
            <w:r>
              <w:rPr>
                <w:rFonts w:hint="eastAsia"/>
              </w:rPr>
              <w:t>9</w:t>
            </w:r>
          </w:p>
          <w:p w14:paraId="7089F4DC" w14:textId="77777777" w:rsidR="00CD09D8" w:rsidRDefault="005D69D2" w:rsidP="00CD09D8">
            <w:pPr>
              <w:pStyle w:val="a9"/>
            </w:pPr>
            <w:r>
              <w:rPr>
                <w:rFonts w:hint="eastAsia"/>
              </w:rPr>
              <w:t>10</w:t>
            </w:r>
          </w:p>
          <w:p w14:paraId="2236377D" w14:textId="77777777" w:rsidR="005D69D2" w:rsidRDefault="005D69D2" w:rsidP="00CD09D8">
            <w:pPr>
              <w:pStyle w:val="a9"/>
            </w:pPr>
            <w:r>
              <w:rPr>
                <w:rFonts w:hint="eastAsia"/>
              </w:rPr>
              <w:t>11</w:t>
            </w:r>
          </w:p>
          <w:p w14:paraId="1A1D21C9" w14:textId="0F00A9B0" w:rsidR="005D69D2" w:rsidRPr="00185935" w:rsidRDefault="005D69D2" w:rsidP="00CD09D8">
            <w:pPr>
              <w:pStyle w:val="a9"/>
            </w:pPr>
          </w:p>
        </w:tc>
        <w:tc>
          <w:tcPr>
            <w:tcW w:w="10631" w:type="dxa"/>
          </w:tcPr>
          <w:p w14:paraId="172BA26C" w14:textId="77777777" w:rsidR="00CD09D8" w:rsidRDefault="00CD09D8" w:rsidP="00CD09D8">
            <w:pPr>
              <w:pStyle w:val="a9"/>
            </w:pPr>
            <w:r>
              <w:rPr>
                <w:rFonts w:hint="eastAsia"/>
              </w:rPr>
              <w:t xml:space="preserve">Student </w:t>
            </w:r>
            <w:proofErr w:type="spellStart"/>
            <w:r>
              <w:rPr>
                <w:rFonts w:hint="eastAsia"/>
              </w:rPr>
              <w:t>student</w:t>
            </w:r>
            <w:proofErr w:type="spellEnd"/>
            <w:r>
              <w:rPr>
                <w:rFonts w:hint="eastAsia"/>
              </w:rPr>
              <w:t xml:space="preserve"> = new </w:t>
            </w:r>
            <w:proofErr w:type="gramStart"/>
            <w:r>
              <w:rPr>
                <w:rFonts w:hint="eastAsia"/>
              </w:rPr>
              <w:t>Student(</w:t>
            </w:r>
            <w:proofErr w:type="gramEnd"/>
            <w:r>
              <w:rPr>
                <w:rFonts w:hint="eastAsia"/>
              </w:rPr>
              <w:t>);</w:t>
            </w:r>
          </w:p>
          <w:p w14:paraId="0002CB2D" w14:textId="372D462D" w:rsidR="00CD09D8" w:rsidRDefault="00CD09D8" w:rsidP="00CD09D8">
            <w:pPr>
              <w:pStyle w:val="a9"/>
            </w:pPr>
            <w:proofErr w:type="spellStart"/>
            <w:proofErr w:type="gramStart"/>
            <w:r>
              <w:t>student.setStudentN</w:t>
            </w:r>
            <w:r w:rsidR="00D84A8F">
              <w:rPr>
                <w:rFonts w:hint="eastAsia"/>
              </w:rPr>
              <w:t>o</w:t>
            </w:r>
            <w:proofErr w:type="spellEnd"/>
            <w:proofErr w:type="gramEnd"/>
            <w:r>
              <w:t>("201132091");</w:t>
            </w:r>
          </w:p>
          <w:p w14:paraId="06392AD5" w14:textId="77777777" w:rsidR="00CD09D8" w:rsidRDefault="00CD09D8" w:rsidP="00CD09D8">
            <w:pPr>
              <w:pStyle w:val="a9"/>
            </w:pPr>
            <w:proofErr w:type="spellStart"/>
            <w:proofErr w:type="gramStart"/>
            <w:r>
              <w:t>student.setName</w:t>
            </w:r>
            <w:proofErr w:type="spellEnd"/>
            <w:proofErr w:type="gramEnd"/>
            <w:r>
              <w:t>("</w:t>
            </w:r>
            <w:r>
              <w:rPr>
                <w:rFonts w:hint="eastAsia"/>
              </w:rPr>
              <w:t>홍길동"</w:t>
            </w:r>
            <w:r>
              <w:t>);</w:t>
            </w:r>
          </w:p>
          <w:p w14:paraId="5A2CEAAC" w14:textId="77777777" w:rsidR="00CD09D8" w:rsidRDefault="00CD09D8" w:rsidP="00CD09D8">
            <w:pPr>
              <w:pStyle w:val="a9"/>
            </w:pPr>
            <w:proofErr w:type="spellStart"/>
            <w:proofErr w:type="gramStart"/>
            <w:r>
              <w:t>student.setDepartmentId</w:t>
            </w:r>
            <w:proofErr w:type="spellEnd"/>
            <w:proofErr w:type="gramEnd"/>
            <w:r>
              <w:t>(1);</w:t>
            </w:r>
          </w:p>
          <w:p w14:paraId="2B5F6F75" w14:textId="0AB2151E" w:rsidR="005D69D2" w:rsidRDefault="005D69D2" w:rsidP="00CD09D8">
            <w:pPr>
              <w:pStyle w:val="a9"/>
            </w:pPr>
            <w:proofErr w:type="spellStart"/>
            <w:proofErr w:type="gramStart"/>
            <w:r>
              <w:t>student.set</w:t>
            </w:r>
            <w:r>
              <w:rPr>
                <w:rFonts w:hint="eastAsia"/>
              </w:rPr>
              <w:t>Phone</w:t>
            </w:r>
            <w:proofErr w:type="spellEnd"/>
            <w:proofErr w:type="gramEnd"/>
            <w:r>
              <w:rPr>
                <w:rFonts w:hint="eastAsia"/>
              </w:rPr>
              <w:t>("010-111-1111");</w:t>
            </w:r>
          </w:p>
          <w:p w14:paraId="765022BB" w14:textId="46C60F8F" w:rsidR="005D69D2" w:rsidRDefault="005D69D2" w:rsidP="005D69D2">
            <w:pPr>
              <w:pStyle w:val="a9"/>
            </w:pPr>
            <w:proofErr w:type="spellStart"/>
            <w:proofErr w:type="gramStart"/>
            <w:r>
              <w:t>student.set</w:t>
            </w:r>
            <w:r>
              <w:rPr>
                <w:rFonts w:hint="eastAsia"/>
              </w:rPr>
              <w:t>Sex</w:t>
            </w:r>
            <w:proofErr w:type="spellEnd"/>
            <w:proofErr w:type="gramEnd"/>
            <w:r>
              <w:rPr>
                <w:rFonts w:hint="eastAsia"/>
              </w:rPr>
              <w:t>("남");</w:t>
            </w:r>
          </w:p>
          <w:p w14:paraId="374FCC3F" w14:textId="15C42505" w:rsidR="005D69D2" w:rsidRDefault="005D69D2" w:rsidP="005D69D2">
            <w:pPr>
              <w:pStyle w:val="a9"/>
            </w:pPr>
            <w:proofErr w:type="spellStart"/>
            <w:proofErr w:type="gramStart"/>
            <w:r>
              <w:t>student.set</w:t>
            </w:r>
            <w:r>
              <w:rPr>
                <w:rFonts w:hint="eastAsia"/>
              </w:rPr>
              <w:t>Phone</w:t>
            </w:r>
            <w:proofErr w:type="spellEnd"/>
            <w:proofErr w:type="gramEnd"/>
            <w:r>
              <w:rPr>
                <w:rFonts w:hint="eastAsia"/>
              </w:rPr>
              <w:t>("h@skhu.ac.kr");</w:t>
            </w:r>
          </w:p>
          <w:p w14:paraId="3F92AB9D" w14:textId="77777777" w:rsidR="00CD09D8" w:rsidRDefault="00CD09D8" w:rsidP="00CD09D8">
            <w:pPr>
              <w:pStyle w:val="a9"/>
            </w:pPr>
          </w:p>
          <w:p w14:paraId="78CE8484" w14:textId="77777777" w:rsidR="00CD09D8" w:rsidRDefault="00CD09D8" w:rsidP="00CD09D8">
            <w:pPr>
              <w:pStyle w:val="a9"/>
            </w:pP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student.getId</w:t>
            </w:r>
            <w:proofErr w:type="spellEnd"/>
            <w:proofErr w:type="gramEnd"/>
            <w:r>
              <w:t>());</w:t>
            </w:r>
          </w:p>
          <w:p w14:paraId="25BEBE08" w14:textId="77777777" w:rsidR="00CD09D8" w:rsidRDefault="00CD09D8" w:rsidP="00CD09D8">
            <w:pPr>
              <w:pStyle w:val="a9"/>
            </w:pPr>
            <w:proofErr w:type="spellStart"/>
            <w:r>
              <w:rPr>
                <w:rFonts w:hint="eastAsia"/>
              </w:rPr>
              <w:t>studentMapper.insert</w:t>
            </w:r>
            <w:proofErr w:type="spellEnd"/>
            <w:r>
              <w:rPr>
                <w:rFonts w:hint="eastAsia"/>
              </w:rPr>
              <w:t>(</w:t>
            </w:r>
            <w:r>
              <w:t>student);</w:t>
            </w:r>
          </w:p>
          <w:p w14:paraId="218CF8F9" w14:textId="77777777" w:rsidR="00CD09D8" w:rsidRDefault="00CD09D8" w:rsidP="00CD09D8">
            <w:pPr>
              <w:pStyle w:val="a9"/>
            </w:pP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student.getId</w:t>
            </w:r>
            <w:proofErr w:type="spellEnd"/>
            <w:proofErr w:type="gramEnd"/>
            <w:r>
              <w:t>());</w:t>
            </w:r>
          </w:p>
          <w:p w14:paraId="6AA5D39D" w14:textId="77777777" w:rsidR="00CD09D8" w:rsidRPr="00CD09D8" w:rsidRDefault="00CD09D8" w:rsidP="00CD09D8">
            <w:pPr>
              <w:pStyle w:val="a9"/>
            </w:pPr>
          </w:p>
        </w:tc>
      </w:tr>
    </w:tbl>
    <w:p w14:paraId="1F2350BF" w14:textId="26E32034" w:rsidR="0064562F" w:rsidRDefault="0064562F" w:rsidP="00414572"/>
    <w:p w14:paraId="72572ABA" w14:textId="03A5FD8D" w:rsidR="00CD09D8" w:rsidRDefault="00CD09D8" w:rsidP="00414572">
      <w:r>
        <w:rPr>
          <w:rFonts w:hint="eastAsia"/>
        </w:rPr>
        <w:t xml:space="preserve">줄7에서 출력되는 </w:t>
      </w:r>
      <w:r>
        <w:t xml:space="preserve">id </w:t>
      </w:r>
      <w:r w:rsidR="006867AF">
        <w:rPr>
          <w:rFonts w:hint="eastAsia"/>
        </w:rPr>
        <w:t>속성</w:t>
      </w:r>
      <w:r>
        <w:rPr>
          <w:rFonts w:hint="eastAsia"/>
        </w:rPr>
        <w:t>값은 0 이다.</w:t>
      </w:r>
    </w:p>
    <w:p w14:paraId="72F7E544" w14:textId="0CEE6A2A" w:rsidR="00CD09D8" w:rsidRDefault="00CD09D8" w:rsidP="00414572"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 xml:space="preserve">객체의 </w:t>
      </w:r>
      <w:r>
        <w:t xml:space="preserve">id </w:t>
      </w:r>
      <w:r w:rsidR="006867AF">
        <w:rPr>
          <w:rFonts w:hint="eastAsia"/>
        </w:rPr>
        <w:t>속성</w:t>
      </w:r>
      <w:r>
        <w:rPr>
          <w:rFonts w:hint="eastAsia"/>
        </w:rPr>
        <w:t>에 아직 아무것도 대입되지 않았기 때문이다.</w:t>
      </w:r>
    </w:p>
    <w:p w14:paraId="2DCC5ABA" w14:textId="61B0F7A1" w:rsidR="00CD09D8" w:rsidRPr="006867AF" w:rsidRDefault="00CD09D8" w:rsidP="00414572"/>
    <w:p w14:paraId="026B3DD6" w14:textId="50AB3AB5" w:rsidR="006867AF" w:rsidRDefault="00CD09D8" w:rsidP="00414572">
      <w:r>
        <w:rPr>
          <w:rFonts w:hint="eastAsia"/>
        </w:rPr>
        <w:t xml:space="preserve">줄8에서 </w:t>
      </w:r>
      <w:r w:rsidR="006867AF">
        <w:rPr>
          <w:rFonts w:hint="eastAsia"/>
        </w:rPr>
        <w:t xml:space="preserve">새 레코드가 </w:t>
      </w:r>
      <w:r w:rsidR="006867AF">
        <w:t xml:space="preserve">INSERT </w:t>
      </w:r>
      <w:r w:rsidR="006867AF">
        <w:rPr>
          <w:rFonts w:hint="eastAsia"/>
        </w:rPr>
        <w:t>된 후</w:t>
      </w:r>
      <w:r w:rsidR="006867AF">
        <w:t xml:space="preserve">, </w:t>
      </w:r>
      <w:r w:rsidR="006867AF">
        <w:rPr>
          <w:rFonts w:hint="eastAsia"/>
        </w:rPr>
        <w:t>그 새</w:t>
      </w:r>
      <w:r w:rsidR="006867AF">
        <w:t xml:space="preserve"> </w:t>
      </w:r>
      <w:r w:rsidR="006867AF">
        <w:rPr>
          <w:rFonts w:hint="eastAsia"/>
        </w:rPr>
        <w:t xml:space="preserve">레코드에 자동으로 부여된 </w:t>
      </w:r>
      <w:r w:rsidR="006867AF">
        <w:t xml:space="preserve">id </w:t>
      </w:r>
      <w:r w:rsidR="006867AF">
        <w:rPr>
          <w:rFonts w:hint="eastAsia"/>
        </w:rPr>
        <w:t>필드의 값이</w:t>
      </w:r>
    </w:p>
    <w:p w14:paraId="5B76DC67" w14:textId="1C00B703" w:rsidR="006867AF" w:rsidRDefault="006867AF" w:rsidP="00414572">
      <w:r>
        <w:t xml:space="preserve">student </w:t>
      </w:r>
      <w:r>
        <w:rPr>
          <w:rFonts w:hint="eastAsia"/>
        </w:rPr>
        <w:t xml:space="preserve">객체의 </w:t>
      </w:r>
      <w:r>
        <w:t xml:space="preserve">id </w:t>
      </w:r>
      <w:r w:rsidR="00D708D4">
        <w:rPr>
          <w:rFonts w:hint="eastAsia"/>
        </w:rPr>
        <w:t>속성에 채워진다.</w:t>
      </w:r>
    </w:p>
    <w:p w14:paraId="73543104" w14:textId="561468BC" w:rsidR="00D708D4" w:rsidRDefault="00D708D4" w:rsidP="00414572">
      <w:r>
        <w:rPr>
          <w:rFonts w:hint="eastAsia"/>
        </w:rPr>
        <w:t>이렇게 채워진 값이 줄</w:t>
      </w:r>
      <w:r>
        <w:t>9</w:t>
      </w:r>
      <w:r>
        <w:rPr>
          <w:rFonts w:hint="eastAsia"/>
        </w:rPr>
        <w:t>에서 출력된다.</w:t>
      </w:r>
    </w:p>
    <w:p w14:paraId="731F36AC" w14:textId="05DCE16A" w:rsidR="00CD09D8" w:rsidRDefault="00CD09D8" w:rsidP="00414572">
      <w:r>
        <w:rPr>
          <w:rFonts w:hint="eastAsia"/>
        </w:rPr>
        <w:t xml:space="preserve">이 값은 </w:t>
      </w:r>
      <w:r w:rsidR="00D708D4">
        <w:rPr>
          <w:rFonts w:hint="eastAsia"/>
        </w:rPr>
        <w:t xml:space="preserve">당연히 </w:t>
      </w:r>
      <w:r>
        <w:rPr>
          <w:rFonts w:hint="eastAsia"/>
        </w:rPr>
        <w:t>0 이 아니다.</w:t>
      </w:r>
    </w:p>
    <w:p w14:paraId="1ABF8E4A" w14:textId="41C27544" w:rsidR="00E472AE" w:rsidRDefault="00E472AE" w:rsidP="00414572"/>
    <w:p w14:paraId="4578D9B2" w14:textId="77777777" w:rsidR="00BA6594" w:rsidRDefault="00BA6594" w:rsidP="00414572"/>
    <w:p w14:paraId="0026E4AC" w14:textId="2A687E02" w:rsidR="00BA6594" w:rsidRPr="00D708D4" w:rsidRDefault="00BA6594" w:rsidP="00414572">
      <w:pPr>
        <w:rPr>
          <w:rFonts w:hint="eastAsia"/>
        </w:rPr>
      </w:pPr>
      <w:r>
        <w:rPr>
          <w:rFonts w:hint="eastAsia"/>
        </w:rPr>
        <w:t>/</w:t>
      </w:r>
      <w:proofErr w:type="gramStart"/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이부분</w:t>
      </w:r>
      <w:proofErr w:type="spellEnd"/>
      <w:proofErr w:type="gramEnd"/>
      <w:r>
        <w:rPr>
          <w:rFonts w:hint="eastAsia"/>
        </w:rPr>
        <w:t xml:space="preserve"> 다시 읽어보기 바람 ~</w:t>
      </w:r>
    </w:p>
    <w:p w14:paraId="5184A928" w14:textId="77777777" w:rsidR="0064562F" w:rsidRDefault="0064562F" w:rsidP="00414572"/>
    <w:p w14:paraId="5F65C79D" w14:textId="77777777" w:rsidR="00F2377D" w:rsidRDefault="00F2377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ABA0966" w14:textId="384CE184" w:rsidR="00E05A18" w:rsidRDefault="00422427" w:rsidP="003E5222">
      <w:pPr>
        <w:pStyle w:val="2"/>
      </w:pPr>
      <w:bookmarkStart w:id="34" w:name="_Toc144855075"/>
      <w:commentRangeStart w:id="35"/>
      <w:r>
        <w:rPr>
          <w:rFonts w:hint="eastAsia"/>
        </w:rPr>
        <w:lastRenderedPageBreak/>
        <w:t>S</w:t>
      </w:r>
      <w:r>
        <w:t xml:space="preserve">tudent Controller </w:t>
      </w:r>
      <w:r w:rsidR="00E05A18">
        <w:rPr>
          <w:rFonts w:hint="eastAsia"/>
        </w:rPr>
        <w:t>구현</w:t>
      </w:r>
      <w:bookmarkEnd w:id="34"/>
      <w:commentRangeEnd w:id="35"/>
      <w:r w:rsidR="00311448">
        <w:rPr>
          <w:rStyle w:val="ac"/>
          <w:rFonts w:hAnsiTheme="minorHAnsi" w:cstheme="minorBidi"/>
          <w:b w:val="0"/>
        </w:rPr>
        <w:commentReference w:id="35"/>
      </w:r>
    </w:p>
    <w:p w14:paraId="558F2FD4" w14:textId="2AF8C917" w:rsidR="006B50D6" w:rsidRDefault="006B50D6" w:rsidP="00745CC1">
      <w:proofErr w:type="spellStart"/>
      <w:r>
        <w:t>src</w:t>
      </w:r>
      <w:proofErr w:type="spellEnd"/>
      <w:r>
        <w:t>/main/java/net/</w:t>
      </w:r>
      <w:proofErr w:type="spellStart"/>
      <w:r>
        <w:t>skhu</w:t>
      </w:r>
      <w:proofErr w:type="spellEnd"/>
      <w:r>
        <w:t>/controller/StudentController.java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7F37EB" w14:paraId="5E116B33" w14:textId="77777777" w:rsidTr="00DC6123">
        <w:tc>
          <w:tcPr>
            <w:tcW w:w="426" w:type="dxa"/>
          </w:tcPr>
          <w:p w14:paraId="151F58B9" w14:textId="77777777" w:rsidR="007F37EB" w:rsidRPr="00185935" w:rsidRDefault="007F37EB" w:rsidP="00DF11F0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6E9B771D" w14:textId="77777777" w:rsidR="007F37EB" w:rsidRPr="00185935" w:rsidRDefault="007F37EB" w:rsidP="00DF11F0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5D357F6E" w14:textId="77777777" w:rsidR="007F37EB" w:rsidRPr="00185935" w:rsidRDefault="007F37EB" w:rsidP="00DF11F0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68668E61" w14:textId="77777777" w:rsidR="007F37EB" w:rsidRPr="00185935" w:rsidRDefault="007F37EB" w:rsidP="00DF11F0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4170FCE6" w14:textId="77777777" w:rsidR="007F37EB" w:rsidRPr="00185935" w:rsidRDefault="007F37EB" w:rsidP="00DF11F0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26A2DF58" w14:textId="77777777" w:rsidR="007F37EB" w:rsidRPr="00185935" w:rsidRDefault="007F37EB" w:rsidP="00DF11F0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515EFA00" w14:textId="77777777" w:rsidR="007F37EB" w:rsidRPr="00185935" w:rsidRDefault="007F37EB" w:rsidP="00DF11F0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43A9B355" w14:textId="77777777" w:rsidR="007F37EB" w:rsidRPr="00185935" w:rsidRDefault="007F37EB" w:rsidP="00DF11F0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60519BD8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35D490C0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36C1E314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47313B20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46B611B1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51D18FB0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6F822B5A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6FC6026B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1A57C446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34117F95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1E583BEA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39FF501B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12B0FC52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2ACC8778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0375CA7C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58E599E3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7B4D850F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67F68A5B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7826B346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7FB88C0C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65E19FDE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1BBEFD10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08FF1A7E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3DA818C8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74CB95A8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4139488A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4DA0AF5F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2874B62A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207D3D41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7FA3B1D6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45EA6D08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4D65A359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4F386632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41B57656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6989A9D7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61458CD2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44384DD3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3F0E62F5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25F71989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47</w:t>
            </w:r>
          </w:p>
          <w:p w14:paraId="139B7005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48</w:t>
            </w:r>
          </w:p>
          <w:p w14:paraId="4D251BB9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49</w:t>
            </w:r>
          </w:p>
          <w:p w14:paraId="23A572FB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50</w:t>
            </w:r>
          </w:p>
          <w:p w14:paraId="1D38DACE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51</w:t>
            </w:r>
          </w:p>
          <w:p w14:paraId="292EDF96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52</w:t>
            </w:r>
          </w:p>
          <w:p w14:paraId="064453AA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53</w:t>
            </w:r>
          </w:p>
          <w:p w14:paraId="064A4FE4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54</w:t>
            </w:r>
          </w:p>
          <w:p w14:paraId="6BE79AF8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55</w:t>
            </w:r>
          </w:p>
          <w:p w14:paraId="2F30FE53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56</w:t>
            </w:r>
          </w:p>
          <w:p w14:paraId="05999517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57</w:t>
            </w:r>
          </w:p>
          <w:p w14:paraId="6FF94C26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58</w:t>
            </w:r>
          </w:p>
          <w:p w14:paraId="49EB41DE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59</w:t>
            </w:r>
          </w:p>
          <w:p w14:paraId="614AC96C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60</w:t>
            </w:r>
          </w:p>
          <w:p w14:paraId="0D1E2408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61</w:t>
            </w:r>
          </w:p>
          <w:p w14:paraId="5858FAAE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62</w:t>
            </w:r>
          </w:p>
          <w:p w14:paraId="6895D2C1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63</w:t>
            </w:r>
          </w:p>
          <w:p w14:paraId="770F729A" w14:textId="77777777" w:rsidR="007F37EB" w:rsidRDefault="007F37EB" w:rsidP="00DF11F0">
            <w:pPr>
              <w:pStyle w:val="a4"/>
            </w:pPr>
            <w:r>
              <w:rPr>
                <w:rFonts w:hint="eastAsia"/>
              </w:rPr>
              <w:t>64</w:t>
            </w:r>
          </w:p>
          <w:p w14:paraId="5A0A6DEC" w14:textId="305335F4" w:rsidR="00DF11F0" w:rsidRPr="00185935" w:rsidRDefault="00DF11F0" w:rsidP="00DF11F0">
            <w:pPr>
              <w:pStyle w:val="a4"/>
            </w:pPr>
          </w:p>
        </w:tc>
        <w:tc>
          <w:tcPr>
            <w:tcW w:w="10631" w:type="dxa"/>
            <w:shd w:val="clear" w:color="auto" w:fill="auto"/>
          </w:tcPr>
          <w:p w14:paraId="27107318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package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net.skhu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.controller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3D1C1571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</w:p>
          <w:p w14:paraId="796F72F4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java.util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.List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03E011BD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org.springframework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.beans.factory.annotation.Autowired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46153575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org.springframework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.stereotype.Controller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36B0B361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org.springframework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.ui.Model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33DE5CF7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org.springframework.web.bind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.annotation.GetMapping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74A14991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org.springframework.web.bind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.annotation.PostMapping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6A9037B5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org.springframework.web.bind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.annotation.RequestMapping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1A297B32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net.skhu.dto.Department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4467F0AD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net.skhu.dto.Student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6288E993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net.skhu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.mapper.DepartmentMapper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3975863E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import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000000"/>
                <w:szCs w:val="20"/>
              </w:rPr>
              <w:t>net.skhu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.mapper.StudentMapper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6CABCA31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</w:p>
          <w:p w14:paraId="1578B98E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646464"/>
                <w:szCs w:val="20"/>
              </w:rPr>
              <w:t>@Controller</w:t>
            </w:r>
          </w:p>
          <w:p w14:paraId="53734AE3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646464"/>
                <w:szCs w:val="20"/>
              </w:rPr>
              <w:t>@RequestMapping</w:t>
            </w:r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"student"</w:t>
            </w:r>
            <w:r>
              <w:rPr>
                <w:rFonts w:hAnsi="굴림체" w:hint="eastAsia"/>
                <w:color w:val="000000"/>
                <w:szCs w:val="20"/>
              </w:rPr>
              <w:t>)</w:t>
            </w:r>
          </w:p>
          <w:p w14:paraId="090CB930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7F0055"/>
                <w:szCs w:val="20"/>
              </w:rPr>
              <w:t>public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55"/>
                <w:szCs w:val="20"/>
              </w:rPr>
              <w:t>class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000000"/>
                <w:szCs w:val="20"/>
              </w:rPr>
              <w:t>StudentController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 {</w:t>
            </w:r>
          </w:p>
          <w:p w14:paraId="48292E4B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</w:p>
          <w:p w14:paraId="6EE1D480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646464"/>
                <w:szCs w:val="20"/>
              </w:rPr>
              <w:t>@Autowired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000000"/>
                <w:szCs w:val="20"/>
              </w:rPr>
              <w:t>StudentMapper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0000C0"/>
                <w:szCs w:val="20"/>
              </w:rPr>
              <w:t>studentMapper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68A229DC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646464"/>
                <w:szCs w:val="20"/>
              </w:rPr>
              <w:t>@Autowired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000000"/>
                <w:szCs w:val="20"/>
              </w:rPr>
              <w:t>DepartmentMapper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0000C0"/>
                <w:szCs w:val="20"/>
              </w:rPr>
              <w:t>departmentMapper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302CC466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</w:p>
          <w:p w14:paraId="407750FA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646464"/>
                <w:szCs w:val="20"/>
              </w:rPr>
              <w:t>@GetMapping</w:t>
            </w:r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"list"</w:t>
            </w:r>
            <w:r>
              <w:rPr>
                <w:rFonts w:hAnsi="굴림체" w:hint="eastAsia"/>
                <w:color w:val="000000"/>
                <w:szCs w:val="20"/>
              </w:rPr>
              <w:t>)</w:t>
            </w:r>
          </w:p>
          <w:p w14:paraId="3C6A4B15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7F0055"/>
                <w:szCs w:val="20"/>
              </w:rPr>
              <w:t>public</w:t>
            </w:r>
            <w:r>
              <w:rPr>
                <w:rFonts w:hAnsi="굴림체" w:hint="eastAsia"/>
                <w:color w:val="000000"/>
                <w:szCs w:val="20"/>
              </w:rPr>
              <w:t xml:space="preserve"> String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>list(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 xml:space="preserve">Model </w:t>
            </w:r>
            <w:r>
              <w:rPr>
                <w:rFonts w:hAnsi="굴림체" w:hint="eastAsia"/>
                <w:color w:val="6A3E3E"/>
                <w:szCs w:val="20"/>
              </w:rPr>
              <w:t>model</w:t>
            </w:r>
            <w:r>
              <w:rPr>
                <w:rFonts w:hAnsi="굴림체" w:hint="eastAsia"/>
                <w:color w:val="000000"/>
                <w:szCs w:val="20"/>
              </w:rPr>
              <w:t>) {</w:t>
            </w:r>
          </w:p>
          <w:p w14:paraId="54CF2A50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List&lt;Student&gt; </w:t>
            </w:r>
            <w:r>
              <w:rPr>
                <w:rFonts w:hAnsi="굴림체" w:hint="eastAsia"/>
                <w:color w:val="6A3E3E"/>
                <w:szCs w:val="20"/>
              </w:rPr>
              <w:t>students</w:t>
            </w:r>
            <w:r>
              <w:rPr>
                <w:rFonts w:hAnsi="굴림체" w:hint="eastAsia"/>
                <w:color w:val="000000"/>
                <w:szCs w:val="20"/>
              </w:rPr>
              <w:t xml:space="preserve"> = </w:t>
            </w:r>
            <w:proofErr w:type="spellStart"/>
            <w:r>
              <w:rPr>
                <w:rFonts w:hAnsi="굴림체" w:hint="eastAsia"/>
                <w:color w:val="0000C0"/>
                <w:szCs w:val="20"/>
              </w:rPr>
              <w:t>studentMapper</w:t>
            </w:r>
            <w:r>
              <w:rPr>
                <w:rFonts w:hAnsi="굴림체" w:hint="eastAsia"/>
                <w:color w:val="000000"/>
                <w:szCs w:val="20"/>
              </w:rPr>
              <w:t>.findAll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();</w:t>
            </w:r>
          </w:p>
          <w:p w14:paraId="2A97160E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hAnsi="굴림체" w:hint="eastAsia"/>
                <w:color w:val="6A3E3E"/>
                <w:szCs w:val="20"/>
              </w:rPr>
              <w:t>model</w:t>
            </w:r>
            <w:r>
              <w:rPr>
                <w:rFonts w:hAnsi="굴림체" w:hint="eastAsia"/>
                <w:color w:val="000000"/>
                <w:szCs w:val="20"/>
              </w:rPr>
              <w:t>.addAttribute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"students"</w:t>
            </w:r>
            <w:r>
              <w:rPr>
                <w:rFonts w:hAnsi="굴림체" w:hint="eastAsia"/>
                <w:color w:val="000000"/>
                <w:szCs w:val="20"/>
              </w:rPr>
              <w:t xml:space="preserve">, </w:t>
            </w:r>
            <w:r>
              <w:rPr>
                <w:rFonts w:hAnsi="굴림체" w:hint="eastAsia"/>
                <w:color w:val="6A3E3E"/>
                <w:szCs w:val="20"/>
              </w:rPr>
              <w:t>students</w:t>
            </w:r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0135EC82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7F0055"/>
                <w:szCs w:val="20"/>
              </w:rPr>
              <w:t>return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2A00FF"/>
                <w:szCs w:val="20"/>
              </w:rPr>
              <w:t>"student/list"</w:t>
            </w:r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0CBEED67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}</w:t>
            </w:r>
          </w:p>
          <w:p w14:paraId="13A64869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</w:p>
          <w:p w14:paraId="6D34A7C4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646464"/>
                <w:szCs w:val="20"/>
              </w:rPr>
              <w:t>@GetMapping</w:t>
            </w:r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"create"</w:t>
            </w:r>
            <w:r>
              <w:rPr>
                <w:rFonts w:hAnsi="굴림체" w:hint="eastAsia"/>
                <w:color w:val="000000"/>
                <w:szCs w:val="20"/>
              </w:rPr>
              <w:t>)</w:t>
            </w:r>
          </w:p>
          <w:p w14:paraId="1814F491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7F0055"/>
                <w:szCs w:val="20"/>
              </w:rPr>
              <w:t>public</w:t>
            </w:r>
            <w:r>
              <w:rPr>
                <w:rFonts w:hAnsi="굴림체" w:hint="eastAsia"/>
                <w:color w:val="000000"/>
                <w:szCs w:val="20"/>
              </w:rPr>
              <w:t xml:space="preserve"> String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>create(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 xml:space="preserve">Model </w:t>
            </w:r>
            <w:r>
              <w:rPr>
                <w:rFonts w:hAnsi="굴림체" w:hint="eastAsia"/>
                <w:color w:val="6A3E3E"/>
                <w:szCs w:val="20"/>
              </w:rPr>
              <w:t>model</w:t>
            </w:r>
            <w:r>
              <w:rPr>
                <w:rFonts w:hAnsi="굴림체" w:hint="eastAsia"/>
                <w:color w:val="000000"/>
                <w:szCs w:val="20"/>
              </w:rPr>
              <w:t>) {</w:t>
            </w:r>
          </w:p>
          <w:p w14:paraId="76F71F30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Student </w:t>
            </w:r>
            <w:proofErr w:type="spellStart"/>
            <w:r>
              <w:rPr>
                <w:rFonts w:hAnsi="굴림체" w:hint="eastAsia"/>
                <w:color w:val="6A3E3E"/>
                <w:szCs w:val="20"/>
              </w:rPr>
              <w:t>student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 = </w:t>
            </w:r>
            <w:r>
              <w:rPr>
                <w:rFonts w:hAnsi="굴림체" w:hint="eastAsia"/>
                <w:color w:val="7F0055"/>
                <w:szCs w:val="20"/>
              </w:rPr>
              <w:t>new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>Student(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01745D57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List&lt;Department&gt; </w:t>
            </w:r>
            <w:r>
              <w:rPr>
                <w:rFonts w:hAnsi="굴림체" w:hint="eastAsia"/>
                <w:color w:val="6A3E3E"/>
                <w:szCs w:val="20"/>
              </w:rPr>
              <w:t>departments</w:t>
            </w:r>
            <w:r>
              <w:rPr>
                <w:rFonts w:hAnsi="굴림체" w:hint="eastAsia"/>
                <w:color w:val="000000"/>
                <w:szCs w:val="20"/>
              </w:rPr>
              <w:t xml:space="preserve"> = </w:t>
            </w:r>
            <w:proofErr w:type="spellStart"/>
            <w:r>
              <w:rPr>
                <w:rFonts w:hAnsi="굴림체" w:hint="eastAsia"/>
                <w:color w:val="0000C0"/>
                <w:szCs w:val="20"/>
              </w:rPr>
              <w:t>departmentMapper</w:t>
            </w:r>
            <w:r>
              <w:rPr>
                <w:rFonts w:hAnsi="굴림체" w:hint="eastAsia"/>
                <w:color w:val="000000"/>
                <w:szCs w:val="20"/>
              </w:rPr>
              <w:t>.findAll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();</w:t>
            </w:r>
          </w:p>
          <w:p w14:paraId="682D9178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hAnsi="굴림체" w:hint="eastAsia"/>
                <w:color w:val="6A3E3E"/>
                <w:szCs w:val="20"/>
              </w:rPr>
              <w:t>model</w:t>
            </w:r>
            <w:r>
              <w:rPr>
                <w:rFonts w:hAnsi="굴림체" w:hint="eastAsia"/>
                <w:color w:val="000000"/>
                <w:szCs w:val="20"/>
              </w:rPr>
              <w:t>.addAttribute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"student"</w:t>
            </w:r>
            <w:r>
              <w:rPr>
                <w:rFonts w:hAnsi="굴림체" w:hint="eastAsia"/>
                <w:color w:val="000000"/>
                <w:szCs w:val="20"/>
              </w:rPr>
              <w:t xml:space="preserve">, </w:t>
            </w:r>
            <w:r>
              <w:rPr>
                <w:rFonts w:hAnsi="굴림체" w:hint="eastAsia"/>
                <w:color w:val="6A3E3E"/>
                <w:szCs w:val="20"/>
              </w:rPr>
              <w:t>student</w:t>
            </w:r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373291A5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hAnsi="굴림체" w:hint="eastAsia"/>
                <w:color w:val="6A3E3E"/>
                <w:szCs w:val="20"/>
              </w:rPr>
              <w:t>model</w:t>
            </w:r>
            <w:r>
              <w:rPr>
                <w:rFonts w:hAnsi="굴림체" w:hint="eastAsia"/>
                <w:color w:val="000000"/>
                <w:szCs w:val="20"/>
              </w:rPr>
              <w:t>.addAttribute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"departments"</w:t>
            </w:r>
            <w:r>
              <w:rPr>
                <w:rFonts w:hAnsi="굴림체" w:hint="eastAsia"/>
                <w:color w:val="000000"/>
                <w:szCs w:val="20"/>
              </w:rPr>
              <w:t xml:space="preserve">, </w:t>
            </w:r>
            <w:r>
              <w:rPr>
                <w:rFonts w:hAnsi="굴림체" w:hint="eastAsia"/>
                <w:color w:val="6A3E3E"/>
                <w:szCs w:val="20"/>
              </w:rPr>
              <w:t>departments</w:t>
            </w:r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2A0A3F35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7F0055"/>
                <w:szCs w:val="20"/>
              </w:rPr>
              <w:t>return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2A00FF"/>
                <w:szCs w:val="20"/>
              </w:rPr>
              <w:t>"student/edit"</w:t>
            </w:r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6627AD0B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}</w:t>
            </w:r>
          </w:p>
          <w:p w14:paraId="1B266234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</w:p>
          <w:p w14:paraId="2A922B40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646464"/>
                <w:szCs w:val="20"/>
              </w:rPr>
              <w:t>@PostMapping</w:t>
            </w:r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"create"</w:t>
            </w:r>
            <w:r>
              <w:rPr>
                <w:rFonts w:hAnsi="굴림체" w:hint="eastAsia"/>
                <w:color w:val="000000"/>
                <w:szCs w:val="20"/>
              </w:rPr>
              <w:t>)</w:t>
            </w:r>
          </w:p>
          <w:p w14:paraId="4491FF3B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7F0055"/>
                <w:szCs w:val="20"/>
              </w:rPr>
              <w:t>public</w:t>
            </w:r>
            <w:r>
              <w:rPr>
                <w:rFonts w:hAnsi="굴림체" w:hint="eastAsia"/>
                <w:color w:val="000000"/>
                <w:szCs w:val="20"/>
              </w:rPr>
              <w:t xml:space="preserve"> String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>create(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 xml:space="preserve">Model </w:t>
            </w:r>
            <w:proofErr w:type="spellStart"/>
            <w:r>
              <w:rPr>
                <w:rFonts w:hAnsi="굴림체" w:hint="eastAsia"/>
                <w:color w:val="6A3E3E"/>
                <w:szCs w:val="20"/>
              </w:rPr>
              <w:t>model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, Student </w:t>
            </w:r>
            <w:r>
              <w:rPr>
                <w:rFonts w:hAnsi="굴림체" w:hint="eastAsia"/>
                <w:color w:val="6A3E3E"/>
                <w:szCs w:val="20"/>
              </w:rPr>
              <w:t>student</w:t>
            </w:r>
            <w:r>
              <w:rPr>
                <w:rFonts w:hAnsi="굴림체" w:hint="eastAsia"/>
                <w:color w:val="000000"/>
                <w:szCs w:val="20"/>
              </w:rPr>
              <w:t>) {</w:t>
            </w:r>
          </w:p>
          <w:p w14:paraId="2FF95120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proofErr w:type="spellStart"/>
            <w:r>
              <w:rPr>
                <w:rFonts w:hAnsi="굴림체" w:hint="eastAsia"/>
                <w:color w:val="0000C0"/>
                <w:szCs w:val="20"/>
              </w:rPr>
              <w:t>studentMapper</w:t>
            </w:r>
            <w:r>
              <w:rPr>
                <w:rFonts w:hAnsi="굴림체" w:hint="eastAsia"/>
                <w:color w:val="000000"/>
                <w:szCs w:val="20"/>
              </w:rPr>
              <w:t>.insert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6A3E3E"/>
                <w:szCs w:val="20"/>
              </w:rPr>
              <w:t>student</w:t>
            </w:r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0AAA1889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7F0055"/>
                <w:szCs w:val="20"/>
              </w:rPr>
              <w:t>return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spellStart"/>
            <w:proofErr w:type="gramStart"/>
            <w:r>
              <w:rPr>
                <w:rFonts w:hAnsi="굴림체" w:hint="eastAsia"/>
                <w:color w:val="2A00FF"/>
                <w:szCs w:val="20"/>
              </w:rPr>
              <w:t>redirect:list</w:t>
            </w:r>
            <w:proofErr w:type="spellEnd"/>
            <w:proofErr w:type="gramEnd"/>
            <w:r>
              <w:rPr>
                <w:rFonts w:hAnsi="굴림체" w:hint="eastAsia"/>
                <w:color w:val="2A00FF"/>
                <w:szCs w:val="20"/>
              </w:rPr>
              <w:t>"</w:t>
            </w:r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3A7C066D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}</w:t>
            </w:r>
          </w:p>
          <w:p w14:paraId="430F6874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</w:p>
          <w:p w14:paraId="4126F059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646464"/>
                <w:szCs w:val="20"/>
              </w:rPr>
              <w:t>@GetMapping</w:t>
            </w:r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"edit"</w:t>
            </w:r>
            <w:r>
              <w:rPr>
                <w:rFonts w:hAnsi="굴림체" w:hint="eastAsia"/>
                <w:color w:val="000000"/>
                <w:szCs w:val="20"/>
              </w:rPr>
              <w:t>)</w:t>
            </w:r>
          </w:p>
          <w:p w14:paraId="0DDF67BE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7F0055"/>
                <w:szCs w:val="20"/>
              </w:rPr>
              <w:t>public</w:t>
            </w:r>
            <w:r>
              <w:rPr>
                <w:rFonts w:hAnsi="굴림체" w:hint="eastAsia"/>
                <w:color w:val="000000"/>
                <w:szCs w:val="20"/>
              </w:rPr>
              <w:t xml:space="preserve"> String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>edit(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 xml:space="preserve">Model </w:t>
            </w:r>
            <w:proofErr w:type="spellStart"/>
            <w:r>
              <w:rPr>
                <w:rFonts w:hAnsi="굴림체" w:hint="eastAsia"/>
                <w:color w:val="6A3E3E"/>
                <w:szCs w:val="20"/>
              </w:rPr>
              <w:t>model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, </w:t>
            </w:r>
            <w:r>
              <w:rPr>
                <w:rFonts w:hAnsi="굴림체" w:hint="eastAsia"/>
                <w:color w:val="7F0055"/>
                <w:szCs w:val="20"/>
              </w:rPr>
              <w:t>int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6A3E3E"/>
                <w:szCs w:val="20"/>
              </w:rPr>
              <w:t>id</w:t>
            </w:r>
            <w:r>
              <w:rPr>
                <w:rFonts w:hAnsi="굴림체" w:hint="eastAsia"/>
                <w:color w:val="000000"/>
                <w:szCs w:val="20"/>
              </w:rPr>
              <w:t>) {</w:t>
            </w:r>
          </w:p>
          <w:p w14:paraId="4E9B9C98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Student </w:t>
            </w:r>
            <w:proofErr w:type="spellStart"/>
            <w:r>
              <w:rPr>
                <w:rFonts w:hAnsi="굴림체" w:hint="eastAsia"/>
                <w:color w:val="6A3E3E"/>
                <w:szCs w:val="20"/>
              </w:rPr>
              <w:t>student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 = </w:t>
            </w:r>
            <w:proofErr w:type="spellStart"/>
            <w:r>
              <w:rPr>
                <w:rFonts w:hAnsi="굴림체" w:hint="eastAsia"/>
                <w:color w:val="0000C0"/>
                <w:szCs w:val="20"/>
              </w:rPr>
              <w:t>studentMapper</w:t>
            </w:r>
            <w:r>
              <w:rPr>
                <w:rFonts w:hAnsi="굴림체" w:hint="eastAsia"/>
                <w:color w:val="000000"/>
                <w:szCs w:val="20"/>
              </w:rPr>
              <w:t>.findOne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6A3E3E"/>
                <w:szCs w:val="20"/>
              </w:rPr>
              <w:t>id</w:t>
            </w:r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42D35261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List&lt;Department&gt; </w:t>
            </w:r>
            <w:r>
              <w:rPr>
                <w:rFonts w:hAnsi="굴림체" w:hint="eastAsia"/>
                <w:color w:val="6A3E3E"/>
                <w:szCs w:val="20"/>
              </w:rPr>
              <w:t>departments</w:t>
            </w:r>
            <w:r>
              <w:rPr>
                <w:rFonts w:hAnsi="굴림체" w:hint="eastAsia"/>
                <w:color w:val="000000"/>
                <w:szCs w:val="20"/>
              </w:rPr>
              <w:t xml:space="preserve"> = </w:t>
            </w:r>
            <w:proofErr w:type="spellStart"/>
            <w:r>
              <w:rPr>
                <w:rFonts w:hAnsi="굴림체" w:hint="eastAsia"/>
                <w:color w:val="0000C0"/>
                <w:szCs w:val="20"/>
              </w:rPr>
              <w:t>departmentMapper</w:t>
            </w:r>
            <w:r>
              <w:rPr>
                <w:rFonts w:hAnsi="굴림체" w:hint="eastAsia"/>
                <w:color w:val="000000"/>
                <w:szCs w:val="20"/>
              </w:rPr>
              <w:t>.findAll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();</w:t>
            </w:r>
          </w:p>
          <w:p w14:paraId="400C20F0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hAnsi="굴림체" w:hint="eastAsia"/>
                <w:color w:val="6A3E3E"/>
                <w:szCs w:val="20"/>
              </w:rPr>
              <w:t>model</w:t>
            </w:r>
            <w:r>
              <w:rPr>
                <w:rFonts w:hAnsi="굴림체" w:hint="eastAsia"/>
                <w:color w:val="000000"/>
                <w:szCs w:val="20"/>
              </w:rPr>
              <w:t>.addAttribute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"student"</w:t>
            </w:r>
            <w:r>
              <w:rPr>
                <w:rFonts w:hAnsi="굴림체" w:hint="eastAsia"/>
                <w:color w:val="000000"/>
                <w:szCs w:val="20"/>
              </w:rPr>
              <w:t xml:space="preserve">, </w:t>
            </w:r>
            <w:r>
              <w:rPr>
                <w:rFonts w:hAnsi="굴림체" w:hint="eastAsia"/>
                <w:color w:val="6A3E3E"/>
                <w:szCs w:val="20"/>
              </w:rPr>
              <w:t>student</w:t>
            </w:r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2C587EE4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hAnsi="굴림체" w:hint="eastAsia"/>
                <w:color w:val="6A3E3E"/>
                <w:szCs w:val="20"/>
              </w:rPr>
              <w:t>model</w:t>
            </w:r>
            <w:r>
              <w:rPr>
                <w:rFonts w:hAnsi="굴림체" w:hint="eastAsia"/>
                <w:color w:val="000000"/>
                <w:szCs w:val="20"/>
              </w:rPr>
              <w:t>.addAttribute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"departments"</w:t>
            </w:r>
            <w:r>
              <w:rPr>
                <w:rFonts w:hAnsi="굴림체" w:hint="eastAsia"/>
                <w:color w:val="000000"/>
                <w:szCs w:val="20"/>
              </w:rPr>
              <w:t xml:space="preserve">, </w:t>
            </w:r>
            <w:r>
              <w:rPr>
                <w:rFonts w:hAnsi="굴림체" w:hint="eastAsia"/>
                <w:color w:val="6A3E3E"/>
                <w:szCs w:val="20"/>
              </w:rPr>
              <w:t>departments</w:t>
            </w:r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5A08B34A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7F0055"/>
                <w:szCs w:val="20"/>
              </w:rPr>
              <w:t>return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2A00FF"/>
                <w:szCs w:val="20"/>
              </w:rPr>
              <w:t>"student/edit"</w:t>
            </w:r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1AD2FC25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}</w:t>
            </w:r>
          </w:p>
          <w:p w14:paraId="2B1FDE40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</w:p>
          <w:p w14:paraId="009E09AE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646464"/>
                <w:szCs w:val="20"/>
              </w:rPr>
              <w:t>@PostMapping</w:t>
            </w:r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"edit"</w:t>
            </w:r>
            <w:r>
              <w:rPr>
                <w:rFonts w:hAnsi="굴림체" w:hint="eastAsia"/>
                <w:color w:val="000000"/>
                <w:szCs w:val="20"/>
              </w:rPr>
              <w:t>)</w:t>
            </w:r>
          </w:p>
          <w:p w14:paraId="49E6162D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7F0055"/>
                <w:szCs w:val="20"/>
              </w:rPr>
              <w:t>public</w:t>
            </w:r>
            <w:r>
              <w:rPr>
                <w:rFonts w:hAnsi="굴림체" w:hint="eastAsia"/>
                <w:color w:val="000000"/>
                <w:szCs w:val="20"/>
              </w:rPr>
              <w:t xml:space="preserve"> String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>edit(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 xml:space="preserve">Model </w:t>
            </w:r>
            <w:proofErr w:type="spellStart"/>
            <w:r>
              <w:rPr>
                <w:rFonts w:hAnsi="굴림체" w:hint="eastAsia"/>
                <w:color w:val="6A3E3E"/>
                <w:szCs w:val="20"/>
              </w:rPr>
              <w:t>model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, Student </w:t>
            </w:r>
            <w:r>
              <w:rPr>
                <w:rFonts w:hAnsi="굴림체" w:hint="eastAsia"/>
                <w:color w:val="6A3E3E"/>
                <w:szCs w:val="20"/>
              </w:rPr>
              <w:t>student</w:t>
            </w:r>
            <w:r>
              <w:rPr>
                <w:rFonts w:hAnsi="굴림체" w:hint="eastAsia"/>
                <w:color w:val="000000"/>
                <w:szCs w:val="20"/>
              </w:rPr>
              <w:t>) {</w:t>
            </w:r>
          </w:p>
          <w:p w14:paraId="1AED9E82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proofErr w:type="spellStart"/>
            <w:r>
              <w:rPr>
                <w:rFonts w:hAnsi="굴림체" w:hint="eastAsia"/>
                <w:color w:val="0000C0"/>
                <w:szCs w:val="20"/>
              </w:rPr>
              <w:t>studentMapper</w:t>
            </w:r>
            <w:r>
              <w:rPr>
                <w:rFonts w:hAnsi="굴림체" w:hint="eastAsia"/>
                <w:color w:val="000000"/>
                <w:szCs w:val="20"/>
              </w:rPr>
              <w:t>.update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6A3E3E"/>
                <w:szCs w:val="20"/>
              </w:rPr>
              <w:t>student</w:t>
            </w:r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28E69E38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7F0055"/>
                <w:szCs w:val="20"/>
              </w:rPr>
              <w:t>return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spellStart"/>
            <w:proofErr w:type="gramStart"/>
            <w:r>
              <w:rPr>
                <w:rFonts w:hAnsi="굴림체" w:hint="eastAsia"/>
                <w:color w:val="2A00FF"/>
                <w:szCs w:val="20"/>
              </w:rPr>
              <w:t>redirect:list</w:t>
            </w:r>
            <w:proofErr w:type="spellEnd"/>
            <w:proofErr w:type="gramEnd"/>
            <w:r>
              <w:rPr>
                <w:rFonts w:hAnsi="굴림체" w:hint="eastAsia"/>
                <w:color w:val="2A00FF"/>
                <w:szCs w:val="20"/>
              </w:rPr>
              <w:t>"</w:t>
            </w:r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32509EA4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}</w:t>
            </w:r>
          </w:p>
          <w:p w14:paraId="59E2BA51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</w:p>
          <w:p w14:paraId="6A128CDD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646464"/>
                <w:szCs w:val="20"/>
              </w:rPr>
              <w:t>@GetMapping</w:t>
            </w:r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2A00FF"/>
                <w:szCs w:val="20"/>
              </w:rPr>
              <w:t>"delete"</w:t>
            </w:r>
            <w:r>
              <w:rPr>
                <w:rFonts w:hAnsi="굴림체" w:hint="eastAsia"/>
                <w:color w:val="000000"/>
                <w:szCs w:val="20"/>
              </w:rPr>
              <w:t>)</w:t>
            </w:r>
          </w:p>
          <w:p w14:paraId="64B2F983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7F0055"/>
                <w:szCs w:val="20"/>
              </w:rPr>
              <w:t>public</w:t>
            </w:r>
            <w:r>
              <w:rPr>
                <w:rFonts w:hAnsi="굴림체" w:hint="eastAsia"/>
                <w:color w:val="000000"/>
                <w:szCs w:val="20"/>
              </w:rPr>
              <w:t xml:space="preserve"> String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>delete(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 xml:space="preserve">Model </w:t>
            </w:r>
            <w:proofErr w:type="spellStart"/>
            <w:r>
              <w:rPr>
                <w:rFonts w:hAnsi="굴림체" w:hint="eastAsia"/>
                <w:color w:val="6A3E3E"/>
                <w:szCs w:val="20"/>
              </w:rPr>
              <w:t>model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, </w:t>
            </w:r>
            <w:r>
              <w:rPr>
                <w:rFonts w:hAnsi="굴림체" w:hint="eastAsia"/>
                <w:color w:val="7F0055"/>
                <w:szCs w:val="20"/>
              </w:rPr>
              <w:t>int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6A3E3E"/>
                <w:szCs w:val="20"/>
              </w:rPr>
              <w:t>id</w:t>
            </w:r>
            <w:r>
              <w:rPr>
                <w:rFonts w:hAnsi="굴림체" w:hint="eastAsia"/>
                <w:color w:val="000000"/>
                <w:szCs w:val="20"/>
              </w:rPr>
              <w:t>) {</w:t>
            </w:r>
          </w:p>
          <w:p w14:paraId="411B00C3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proofErr w:type="spellStart"/>
            <w:r>
              <w:rPr>
                <w:rFonts w:hAnsi="굴림체" w:hint="eastAsia"/>
                <w:color w:val="0000C0"/>
                <w:szCs w:val="20"/>
              </w:rPr>
              <w:t>studentMapper</w:t>
            </w:r>
            <w:r>
              <w:rPr>
                <w:rFonts w:hAnsi="굴림체" w:hint="eastAsia"/>
                <w:color w:val="000000"/>
                <w:szCs w:val="20"/>
              </w:rPr>
              <w:t>.delete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6A3E3E"/>
                <w:szCs w:val="20"/>
              </w:rPr>
              <w:t>id</w:t>
            </w:r>
            <w:r>
              <w:rPr>
                <w:rFonts w:hAnsi="굴림체" w:hint="eastAsia"/>
                <w:color w:val="000000"/>
                <w:szCs w:val="20"/>
              </w:rPr>
              <w:t>);</w:t>
            </w:r>
          </w:p>
          <w:p w14:paraId="43F92171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7F0055"/>
                <w:szCs w:val="20"/>
              </w:rPr>
              <w:t>return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spellStart"/>
            <w:proofErr w:type="gramStart"/>
            <w:r>
              <w:rPr>
                <w:rFonts w:hAnsi="굴림체" w:hint="eastAsia"/>
                <w:color w:val="2A00FF"/>
                <w:szCs w:val="20"/>
              </w:rPr>
              <w:t>redirect:list</w:t>
            </w:r>
            <w:proofErr w:type="spellEnd"/>
            <w:proofErr w:type="gramEnd"/>
            <w:r>
              <w:rPr>
                <w:rFonts w:hAnsi="굴림체" w:hint="eastAsia"/>
                <w:color w:val="2A00FF"/>
                <w:szCs w:val="20"/>
              </w:rPr>
              <w:t>"</w:t>
            </w:r>
            <w:r>
              <w:rPr>
                <w:rFonts w:hAnsi="굴림체" w:hint="eastAsia"/>
                <w:color w:val="000000"/>
                <w:szCs w:val="20"/>
              </w:rPr>
              <w:t>;</w:t>
            </w:r>
          </w:p>
          <w:p w14:paraId="4784B568" w14:textId="77777777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}</w:t>
            </w:r>
          </w:p>
          <w:p w14:paraId="57C640F1" w14:textId="74CA505E" w:rsidR="00DF11F0" w:rsidRDefault="00DF11F0" w:rsidP="00DF11F0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>}</w:t>
            </w:r>
          </w:p>
          <w:p w14:paraId="5D27E1E1" w14:textId="23C3BC03" w:rsidR="007F37EB" w:rsidRDefault="007F37EB" w:rsidP="00DF11F0">
            <w:pPr>
              <w:pStyle w:val="a4"/>
            </w:pPr>
          </w:p>
        </w:tc>
      </w:tr>
    </w:tbl>
    <w:p w14:paraId="44CB7C8F" w14:textId="244CEDF3" w:rsidR="00EF190F" w:rsidRDefault="00EF190F" w:rsidP="00EF190F"/>
    <w:p w14:paraId="586D45B0" w14:textId="29418A43" w:rsidR="00BB1C85" w:rsidRDefault="00BB1C85" w:rsidP="00EF190F">
      <w:pPr>
        <w:rPr>
          <w:rFonts w:hAnsi="굴림체"/>
          <w:color w:val="000000"/>
          <w:szCs w:val="20"/>
        </w:rPr>
      </w:pPr>
      <w:r>
        <w:rPr>
          <w:rFonts w:hAnsi="굴림체" w:hint="eastAsia"/>
          <w:color w:val="646464"/>
          <w:szCs w:val="20"/>
        </w:rPr>
        <w:lastRenderedPageBreak/>
        <w:t>@Autowired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r>
        <w:rPr>
          <w:rFonts w:hAnsi="굴림체" w:hint="eastAsia"/>
          <w:color w:val="000000"/>
          <w:szCs w:val="20"/>
        </w:rPr>
        <w:t>StudentMapper</w:t>
      </w:r>
      <w:proofErr w:type="spellEnd"/>
      <w:r>
        <w:rPr>
          <w:rFonts w:hAnsi="굴림체" w:hint="eastAsia"/>
          <w:color w:val="000000"/>
          <w:szCs w:val="20"/>
        </w:rPr>
        <w:t xml:space="preserve"> </w:t>
      </w:r>
      <w:proofErr w:type="spellStart"/>
      <w:r>
        <w:rPr>
          <w:rFonts w:hAnsi="굴림체" w:hint="eastAsia"/>
          <w:color w:val="0000C0"/>
          <w:szCs w:val="20"/>
        </w:rPr>
        <w:t>studentMapper</w:t>
      </w:r>
      <w:proofErr w:type="spellEnd"/>
      <w:r>
        <w:rPr>
          <w:rFonts w:hAnsi="굴림체" w:hint="eastAsia"/>
          <w:color w:val="000000"/>
          <w:szCs w:val="20"/>
        </w:rPr>
        <w:t>;</w:t>
      </w:r>
    </w:p>
    <w:p w14:paraId="10E81A2F" w14:textId="0D6A81F6" w:rsidR="00BB1C85" w:rsidRDefault="00BB1C85" w:rsidP="00EF190F">
      <w:pPr>
        <w:rPr>
          <w:rFonts w:hAnsi="굴림체"/>
          <w:color w:val="000000"/>
          <w:szCs w:val="20"/>
        </w:rPr>
      </w:pPr>
      <w:r>
        <w:rPr>
          <w:rFonts w:hAnsi="굴림체" w:hint="eastAsia"/>
          <w:color w:val="000000"/>
          <w:szCs w:val="20"/>
        </w:rPr>
        <w:t xml:space="preserve">   </w:t>
      </w:r>
      <w:proofErr w:type="spellStart"/>
      <w:r>
        <w:rPr>
          <w:rFonts w:hAnsi="굴림체" w:hint="eastAsia"/>
          <w:color w:val="000000"/>
          <w:szCs w:val="20"/>
        </w:rPr>
        <w:t>StudentMapper</w:t>
      </w:r>
      <w:proofErr w:type="spellEnd"/>
      <w:r>
        <w:rPr>
          <w:rFonts w:hAnsi="굴림체" w:hint="eastAsia"/>
          <w:color w:val="000000"/>
          <w:szCs w:val="20"/>
        </w:rPr>
        <w:t xml:space="preserve"> interface의 자식 클래스와 메소드를 spring이 자동으로 구현해 주고</w:t>
      </w:r>
    </w:p>
    <w:p w14:paraId="7F7F1068" w14:textId="7EDD8BFA" w:rsidR="00BB1C85" w:rsidRDefault="00BB1C85" w:rsidP="00EF190F">
      <w:pPr>
        <w:rPr>
          <w:rFonts w:hAnsi="굴림체"/>
          <w:color w:val="000000"/>
          <w:szCs w:val="20"/>
        </w:rPr>
      </w:pPr>
      <w:r>
        <w:rPr>
          <w:rFonts w:hAnsi="굴림체" w:hint="eastAsia"/>
          <w:color w:val="000000"/>
          <w:szCs w:val="20"/>
        </w:rPr>
        <w:t xml:space="preserve">   그렇게 구현된 클래스의 객체를 자동 생성해 주고,</w:t>
      </w:r>
    </w:p>
    <w:p w14:paraId="5AEE924E" w14:textId="416317C8" w:rsidR="00BB1C85" w:rsidRDefault="00BB1C85" w:rsidP="00EF190F">
      <w:pPr>
        <w:rPr>
          <w:rFonts w:hAnsi="굴림체"/>
          <w:color w:val="000000"/>
          <w:szCs w:val="20"/>
        </w:rPr>
      </w:pPr>
      <w:r>
        <w:rPr>
          <w:rFonts w:hAnsi="굴림체" w:hint="eastAsia"/>
          <w:color w:val="000000"/>
          <w:szCs w:val="20"/>
        </w:rPr>
        <w:t xml:space="preserve">   그 객체를 </w:t>
      </w:r>
      <w:proofErr w:type="spellStart"/>
      <w:r>
        <w:rPr>
          <w:rFonts w:hAnsi="굴림체" w:hint="eastAsia"/>
          <w:color w:val="000000"/>
          <w:szCs w:val="20"/>
        </w:rPr>
        <w:t>studentMapper</w:t>
      </w:r>
      <w:proofErr w:type="spellEnd"/>
      <w:r>
        <w:rPr>
          <w:rFonts w:hAnsi="굴림체" w:hint="eastAsia"/>
          <w:color w:val="000000"/>
          <w:szCs w:val="20"/>
        </w:rPr>
        <w:t xml:space="preserve"> 멤버 변수에 대입해준다.</w:t>
      </w:r>
    </w:p>
    <w:p w14:paraId="7D37AC15" w14:textId="77777777" w:rsidR="00BB1C85" w:rsidRDefault="00BB1C85" w:rsidP="00EF190F">
      <w:pPr>
        <w:rPr>
          <w:rFonts w:hAnsi="굴림체"/>
          <w:color w:val="000000"/>
          <w:szCs w:val="20"/>
        </w:rPr>
      </w:pPr>
    </w:p>
    <w:p w14:paraId="452CDFC1" w14:textId="77777777" w:rsidR="007B0006" w:rsidRDefault="007B0006" w:rsidP="00EF190F">
      <w:pPr>
        <w:rPr>
          <w:rFonts w:hAnsi="굴림체"/>
          <w:color w:val="000000"/>
          <w:szCs w:val="20"/>
        </w:rPr>
      </w:pPr>
    </w:p>
    <w:p w14:paraId="10CAA1B4" w14:textId="77777777" w:rsidR="00BB1C85" w:rsidRDefault="00BB1C85" w:rsidP="00EF190F"/>
    <w:p w14:paraId="6976E4B1" w14:textId="0A3284C5" w:rsidR="007B0006" w:rsidRDefault="007B000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4DA7526" w14:textId="65C1D8D3" w:rsidR="00CC6761" w:rsidRDefault="00CC6761" w:rsidP="003E5222">
      <w:pPr>
        <w:pStyle w:val="2"/>
      </w:pPr>
      <w:bookmarkStart w:id="36" w:name="_Toc144855076"/>
      <w:r>
        <w:rPr>
          <w:rFonts w:hint="eastAsia"/>
        </w:rPr>
        <w:lastRenderedPageBreak/>
        <w:t>정적 컨텐츠</w:t>
      </w:r>
      <w:bookmarkEnd w:id="36"/>
    </w:p>
    <w:p w14:paraId="62B519A0" w14:textId="3C4D4E02" w:rsidR="0055573D" w:rsidRDefault="00975D83" w:rsidP="00D62915">
      <w:pPr>
        <w:pStyle w:val="3"/>
      </w:pPr>
      <w:proofErr w:type="spellStart"/>
      <w:r>
        <w:t>src</w:t>
      </w:r>
      <w:proofErr w:type="spellEnd"/>
      <w:r>
        <w:t>/main/resources/static/</w:t>
      </w:r>
      <w:r w:rsidR="00D62915">
        <w:rPr>
          <w:rFonts w:hint="eastAsia"/>
        </w:rPr>
        <w:t>c</w:t>
      </w:r>
      <w:r w:rsidR="00D62915">
        <w:t>ommon.css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83CDC" w14:paraId="00467F6E" w14:textId="77777777" w:rsidTr="00092BDE">
        <w:tc>
          <w:tcPr>
            <w:tcW w:w="426" w:type="dxa"/>
          </w:tcPr>
          <w:p w14:paraId="3C44D1DA" w14:textId="77777777" w:rsidR="00883CDC" w:rsidRPr="00185935" w:rsidRDefault="00883CDC" w:rsidP="00883CDC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37335BB5" w14:textId="77777777" w:rsidR="00883CDC" w:rsidRPr="00185935" w:rsidRDefault="00883CDC" w:rsidP="00883CDC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4851FB7B" w14:textId="77777777" w:rsidR="00883CDC" w:rsidRPr="00185935" w:rsidRDefault="00883CDC" w:rsidP="00883CDC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0C297787" w14:textId="77777777" w:rsidR="00883CDC" w:rsidRPr="00185935" w:rsidRDefault="00883CDC" w:rsidP="00883CDC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2DDB215A" w14:textId="77777777" w:rsidR="00883CDC" w:rsidRPr="00185935" w:rsidRDefault="00883CDC" w:rsidP="00883CDC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4A9B5316" w14:textId="77777777" w:rsidR="00883CDC" w:rsidRPr="00185935" w:rsidRDefault="00883CDC" w:rsidP="00883CDC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43CF4138" w14:textId="77777777" w:rsidR="00883CDC" w:rsidRPr="00185935" w:rsidRDefault="00883CDC" w:rsidP="00883CDC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0105CD1A" w14:textId="77777777" w:rsidR="00883CDC" w:rsidRPr="00185935" w:rsidRDefault="00883CDC" w:rsidP="00883CDC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569A040F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6D9A9455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5E3960DC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5A45CBFC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42AF6A3F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5E8BDBB6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3678B361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4F86570B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6FC633C9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21BD8A5A" w14:textId="77777777" w:rsidR="00883CDC" w:rsidRDefault="00883CDC" w:rsidP="00883CDC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1188F865" w14:textId="2EA9F1C0" w:rsidR="00883CDC" w:rsidRPr="00185935" w:rsidRDefault="00883CDC" w:rsidP="00883CDC">
            <w:pPr>
              <w:pStyle w:val="a4"/>
            </w:pPr>
          </w:p>
        </w:tc>
        <w:tc>
          <w:tcPr>
            <w:tcW w:w="10631" w:type="dxa"/>
          </w:tcPr>
          <w:p w14:paraId="1ADEC2E8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proofErr w:type="spellStart"/>
            <w:r>
              <w:rPr>
                <w:rFonts w:cs="굴림체"/>
                <w:color w:val="3F7F7F"/>
                <w:kern w:val="0"/>
                <w:szCs w:val="20"/>
              </w:rPr>
              <w:t>div.container</w:t>
            </w:r>
            <w:proofErr w:type="spellEnd"/>
            <w:r>
              <w:rPr>
                <w:rFonts w:cs="굴림체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{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800px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10pt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6EE7F9B7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15900750" w14:textId="77777777" w:rsidR="00F96570" w:rsidRDefault="00883CDC" w:rsidP="00883CDC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proofErr w:type="gramStart"/>
            <w:r>
              <w:rPr>
                <w:rFonts w:cs="굴림체"/>
                <w:color w:val="3F7F7F"/>
                <w:kern w:val="0"/>
                <w:szCs w:val="20"/>
              </w:rPr>
              <w:t>.</w:t>
            </w:r>
            <w:proofErr w:type="spellStart"/>
            <w:r>
              <w:rPr>
                <w:rFonts w:cs="굴림체"/>
                <w:color w:val="3F7F7F"/>
                <w:kern w:val="0"/>
                <w:szCs w:val="20"/>
              </w:rPr>
              <w:t>btn</w:t>
            </w:r>
            <w:proofErr w:type="spellEnd"/>
            <w:proofErr w:type="gramEnd"/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00"/>
                <w:kern w:val="0"/>
                <w:szCs w:val="20"/>
              </w:rPr>
              <w:t>{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0.4em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1em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1px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solid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92B1ACE" w14:textId="6A172915" w:rsidR="00F96570" w:rsidRDefault="00883CDC" w:rsidP="00883CDC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cs="굴림체"/>
                <w:color w:val="7F007F"/>
                <w:kern w:val="0"/>
                <w:szCs w:val="20"/>
              </w:rPr>
              <w:t>border-radius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0.5em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background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linear-</w:t>
            </w:r>
            <w:proofErr w:type="gramStart"/>
            <w:r>
              <w:rPr>
                <w:rFonts w:cs="굴림체"/>
                <w:color w:val="2A00E1"/>
                <w:kern w:val="0"/>
                <w:szCs w:val="20"/>
              </w:rPr>
              <w:t>gradient(</w:t>
            </w:r>
            <w:proofErr w:type="gramEnd"/>
            <w:r>
              <w:rPr>
                <w:rFonts w:cs="굴림체"/>
                <w:color w:val="2A00E1"/>
                <w:kern w:val="0"/>
                <w:szCs w:val="20"/>
              </w:rPr>
              <w:t>#fff,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#ddd)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73581354" w14:textId="1E2D4134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cs="굴림체"/>
                <w:color w:val="7F007F"/>
                <w:kern w:val="0"/>
                <w:szCs w:val="20"/>
              </w:rPr>
              <w:t>text-decoration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none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color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black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4EA74E1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cs="굴림체"/>
                <w:color w:val="7F007F"/>
                <w:kern w:val="0"/>
                <w:szCs w:val="20"/>
              </w:rPr>
              <w:t>display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inline-block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  <w:proofErr w:type="gramEnd"/>
          </w:p>
          <w:p w14:paraId="01929CDB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proofErr w:type="gramStart"/>
            <w:r>
              <w:rPr>
                <w:rFonts w:cs="굴림체"/>
                <w:color w:val="3F7F7F"/>
                <w:kern w:val="0"/>
                <w:szCs w:val="20"/>
              </w:rPr>
              <w:t>.</w:t>
            </w:r>
            <w:proofErr w:type="spellStart"/>
            <w:r>
              <w:rPr>
                <w:rFonts w:cs="굴림체"/>
                <w:color w:val="3F7F7F"/>
                <w:kern w:val="0"/>
                <w:szCs w:val="20"/>
              </w:rPr>
              <w:t>btn</w:t>
            </w:r>
            <w:proofErr w:type="gramEnd"/>
            <w:r>
              <w:rPr>
                <w:rFonts w:cs="굴림체"/>
                <w:color w:val="3F7F7F"/>
                <w:kern w:val="0"/>
                <w:szCs w:val="20"/>
              </w:rPr>
              <w:t>:active</w:t>
            </w:r>
            <w:proofErr w:type="spellEnd"/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00"/>
                <w:kern w:val="0"/>
                <w:szCs w:val="20"/>
              </w:rPr>
              <w:t>{</w:t>
            </w:r>
          </w:p>
          <w:p w14:paraId="70982B1D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7F007F"/>
                <w:kern w:val="0"/>
                <w:szCs w:val="20"/>
              </w:rPr>
              <w:t>-</w:t>
            </w:r>
            <w:proofErr w:type="spellStart"/>
            <w:r>
              <w:rPr>
                <w:rFonts w:cs="굴림체"/>
                <w:color w:val="7F007F"/>
                <w:kern w:val="0"/>
                <w:szCs w:val="20"/>
              </w:rPr>
              <w:t>ms</w:t>
            </w:r>
            <w:proofErr w:type="spellEnd"/>
            <w:r>
              <w:rPr>
                <w:rFonts w:cs="굴림체"/>
                <w:color w:val="7F007F"/>
                <w:kern w:val="0"/>
                <w:szCs w:val="20"/>
              </w:rPr>
              <w:t>-transform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cs="굴림체"/>
                <w:color w:val="2A00E1"/>
                <w:kern w:val="0"/>
                <w:szCs w:val="20"/>
              </w:rPr>
              <w:t>translateY</w:t>
            </w:r>
            <w:proofErr w:type="spellEnd"/>
            <w:r>
              <w:rPr>
                <w:rFonts w:cs="굴림체"/>
                <w:color w:val="2A00E1"/>
                <w:kern w:val="0"/>
                <w:szCs w:val="20"/>
              </w:rPr>
              <w:t>(2px)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8BAE229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7F007F"/>
                <w:kern w:val="0"/>
                <w:szCs w:val="20"/>
              </w:rPr>
              <w:t>-</w:t>
            </w:r>
            <w:proofErr w:type="spellStart"/>
            <w:r>
              <w:rPr>
                <w:rFonts w:cs="굴림체"/>
                <w:color w:val="7F007F"/>
                <w:kern w:val="0"/>
                <w:szCs w:val="20"/>
              </w:rPr>
              <w:t>webkit</w:t>
            </w:r>
            <w:proofErr w:type="spellEnd"/>
            <w:r>
              <w:rPr>
                <w:rFonts w:cs="굴림체"/>
                <w:color w:val="7F007F"/>
                <w:kern w:val="0"/>
                <w:szCs w:val="20"/>
              </w:rPr>
              <w:t>-transform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cs="굴림체"/>
                <w:color w:val="2A00E1"/>
                <w:kern w:val="0"/>
                <w:szCs w:val="20"/>
              </w:rPr>
              <w:t>translateY</w:t>
            </w:r>
            <w:proofErr w:type="spellEnd"/>
            <w:r>
              <w:rPr>
                <w:rFonts w:cs="굴림체"/>
                <w:color w:val="2A00E1"/>
                <w:kern w:val="0"/>
                <w:szCs w:val="20"/>
              </w:rPr>
              <w:t>(2px)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4831031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7F007F"/>
                <w:kern w:val="0"/>
                <w:szCs w:val="20"/>
              </w:rPr>
              <w:t>transform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cs="굴림체"/>
                <w:color w:val="2A00E1"/>
                <w:kern w:val="0"/>
                <w:szCs w:val="20"/>
              </w:rPr>
              <w:t>translateY</w:t>
            </w:r>
            <w:proofErr w:type="spellEnd"/>
            <w:r>
              <w:rPr>
                <w:rFonts w:cs="굴림체"/>
                <w:color w:val="2A00E1"/>
                <w:kern w:val="0"/>
                <w:szCs w:val="20"/>
              </w:rPr>
              <w:t>(2px)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31104B6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7F007F"/>
                <w:kern w:val="0"/>
                <w:szCs w:val="20"/>
              </w:rPr>
              <w:t>background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#ccc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  <w:proofErr w:type="gramEnd"/>
          </w:p>
          <w:p w14:paraId="7EEE9CF2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2307E029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cs="굴림체"/>
                <w:color w:val="3F7F7F"/>
                <w:kern w:val="0"/>
                <w:szCs w:val="20"/>
              </w:rPr>
              <w:t>table.list</w:t>
            </w:r>
            <w:proofErr w:type="spellEnd"/>
            <w:proofErr w:type="gramEnd"/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00"/>
                <w:kern w:val="0"/>
                <w:szCs w:val="20"/>
              </w:rPr>
              <w:t>{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border-collapse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collapse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100%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002F3C45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cs="굴림체"/>
                <w:color w:val="3F7F7F"/>
                <w:kern w:val="0"/>
                <w:szCs w:val="20"/>
              </w:rPr>
              <w:t>table.list</w:t>
            </w:r>
            <w:proofErr w:type="spellEnd"/>
            <w:proofErr w:type="gramEnd"/>
            <w:r>
              <w:rPr>
                <w:rFonts w:cs="굴림체"/>
                <w:color w:val="3F7F7F"/>
                <w:kern w:val="0"/>
                <w:szCs w:val="20"/>
              </w:rPr>
              <w:t xml:space="preserve"> td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00"/>
                <w:kern w:val="0"/>
                <w:szCs w:val="20"/>
              </w:rPr>
              <w:t>{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4px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1px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solid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gray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2F27DF76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cs="굴림체"/>
                <w:color w:val="3F7F7F"/>
                <w:kern w:val="0"/>
                <w:szCs w:val="20"/>
              </w:rPr>
              <w:t>table.list</w:t>
            </w:r>
            <w:proofErr w:type="spellEnd"/>
            <w:proofErr w:type="gramEnd"/>
            <w:r>
              <w:rPr>
                <w:rFonts w:cs="굴림체"/>
                <w:color w:val="3F7F7F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proofErr w:type="spellEnd"/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0000"/>
                <w:kern w:val="0"/>
                <w:szCs w:val="20"/>
              </w:rPr>
              <w:t>{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4px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1px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solid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#eee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27B474C8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0F0E663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3F7F7F"/>
                <w:kern w:val="0"/>
                <w:szCs w:val="20"/>
              </w:rPr>
              <w:t>input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{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4px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44C3339D" w14:textId="77777777" w:rsidR="00883CDC" w:rsidRDefault="00883CDC" w:rsidP="00883CDC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3F7F7F"/>
                <w:kern w:val="0"/>
                <w:szCs w:val="20"/>
              </w:rPr>
              <w:t>select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cs="굴림체"/>
                <w:color w:val="000000"/>
                <w:kern w:val="0"/>
                <w:szCs w:val="20"/>
              </w:rPr>
              <w:t>{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proofErr w:type="gramEnd"/>
            <w:r>
              <w:rPr>
                <w:rFonts w:cs="굴림체"/>
                <w:color w:val="000000"/>
                <w:kern w:val="0"/>
                <w:szCs w:val="20"/>
              </w:rPr>
              <w:t>: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2A00E1"/>
                <w:kern w:val="0"/>
                <w:szCs w:val="20"/>
              </w:rPr>
              <w:t>4px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4EADE567" w14:textId="77777777" w:rsidR="00883CDC" w:rsidRPr="00362DC4" w:rsidRDefault="00883CDC" w:rsidP="00180810">
            <w:pPr>
              <w:pStyle w:val="a4"/>
            </w:pPr>
          </w:p>
        </w:tc>
      </w:tr>
    </w:tbl>
    <w:p w14:paraId="62310F91" w14:textId="48AC113D" w:rsidR="00D62915" w:rsidRDefault="00D62915" w:rsidP="00D62915"/>
    <w:p w14:paraId="01579BD2" w14:textId="77777777" w:rsidR="00883CDC" w:rsidRPr="00D62915" w:rsidRDefault="00883CDC" w:rsidP="00D62915"/>
    <w:p w14:paraId="336BCF00" w14:textId="6212801F" w:rsidR="00CC6761" w:rsidRDefault="003D18E0" w:rsidP="00D57603">
      <w:r>
        <w:br w:type="page"/>
      </w:r>
    </w:p>
    <w:p w14:paraId="118327C5" w14:textId="1BD680D5" w:rsidR="00E05A18" w:rsidRDefault="00401430" w:rsidP="00401430">
      <w:pPr>
        <w:pStyle w:val="2"/>
      </w:pPr>
      <w:bookmarkStart w:id="37" w:name="_Toc144855077"/>
      <w:r>
        <w:rPr>
          <w:rFonts w:hint="eastAsia"/>
        </w:rPr>
        <w:lastRenderedPageBreak/>
        <w:t>s</w:t>
      </w:r>
      <w:r>
        <w:t xml:space="preserve">tudent/list </w:t>
      </w:r>
      <w:r w:rsidR="00E05A18">
        <w:rPr>
          <w:rFonts w:hint="eastAsia"/>
        </w:rPr>
        <w:t>뷰 구현</w:t>
      </w:r>
      <w:bookmarkEnd w:id="37"/>
    </w:p>
    <w:p w14:paraId="609D30B7" w14:textId="19515F0C" w:rsidR="007F37EB" w:rsidRPr="007F37EB" w:rsidRDefault="007F37EB" w:rsidP="00362DC4">
      <w:proofErr w:type="spellStart"/>
      <w:r>
        <w:t>src</w:t>
      </w:r>
      <w:proofErr w:type="spellEnd"/>
      <w:r>
        <w:t>/main/</w:t>
      </w:r>
      <w:r w:rsidR="003A4CB1">
        <w:rPr>
          <w:rFonts w:hint="eastAsia"/>
        </w:rPr>
        <w:t>r</w:t>
      </w:r>
      <w:r w:rsidR="003A4CB1">
        <w:t>esources/templates</w:t>
      </w:r>
      <w:r>
        <w:t>/student/list</w:t>
      </w:r>
      <w:r w:rsidR="003A4CB1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3D18E0" w:rsidRPr="00E5543B" w14:paraId="0FAEAD8F" w14:textId="77777777" w:rsidTr="00780EAA">
        <w:tc>
          <w:tcPr>
            <w:tcW w:w="426" w:type="dxa"/>
          </w:tcPr>
          <w:p w14:paraId="3026EEE8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</w:t>
            </w:r>
          </w:p>
          <w:p w14:paraId="60A80B21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</w:t>
            </w:r>
          </w:p>
          <w:p w14:paraId="29BFCA74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</w:t>
            </w:r>
          </w:p>
          <w:p w14:paraId="3DC69956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4</w:t>
            </w:r>
          </w:p>
          <w:p w14:paraId="06F53FE1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5</w:t>
            </w:r>
          </w:p>
          <w:p w14:paraId="09A040BB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6</w:t>
            </w:r>
          </w:p>
          <w:p w14:paraId="63DFFCEE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7</w:t>
            </w:r>
          </w:p>
          <w:p w14:paraId="22F71CBD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8</w:t>
            </w:r>
          </w:p>
          <w:p w14:paraId="7D16562C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9</w:t>
            </w:r>
          </w:p>
          <w:p w14:paraId="5CF4DC2E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10</w:t>
            </w:r>
          </w:p>
          <w:p w14:paraId="38AFB6D7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11</w:t>
            </w:r>
          </w:p>
          <w:p w14:paraId="48061FAF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12</w:t>
            </w:r>
          </w:p>
          <w:p w14:paraId="2DFA64A7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13</w:t>
            </w:r>
          </w:p>
          <w:p w14:paraId="79F4199B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14</w:t>
            </w:r>
          </w:p>
          <w:p w14:paraId="24873F54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15</w:t>
            </w:r>
          </w:p>
          <w:p w14:paraId="73954245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16</w:t>
            </w:r>
          </w:p>
          <w:p w14:paraId="401C3938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17</w:t>
            </w:r>
          </w:p>
          <w:p w14:paraId="15CBDF68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18</w:t>
            </w:r>
          </w:p>
          <w:p w14:paraId="494645E3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19</w:t>
            </w:r>
          </w:p>
          <w:p w14:paraId="27F3FCA5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20</w:t>
            </w:r>
          </w:p>
          <w:p w14:paraId="562FFDFD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21</w:t>
            </w:r>
          </w:p>
          <w:p w14:paraId="0A2FA7A8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22</w:t>
            </w:r>
          </w:p>
          <w:p w14:paraId="613F9C37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23</w:t>
            </w:r>
          </w:p>
          <w:p w14:paraId="6058CF0F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24</w:t>
            </w:r>
          </w:p>
          <w:p w14:paraId="4A0C4D90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25</w:t>
            </w:r>
          </w:p>
          <w:p w14:paraId="5508625B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26</w:t>
            </w:r>
          </w:p>
          <w:p w14:paraId="3DB21D1E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27</w:t>
            </w:r>
          </w:p>
          <w:p w14:paraId="7513DC7D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28</w:t>
            </w:r>
          </w:p>
          <w:p w14:paraId="15FEAA63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29</w:t>
            </w:r>
          </w:p>
          <w:p w14:paraId="65DB5EEC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30</w:t>
            </w:r>
          </w:p>
          <w:p w14:paraId="2BD55E19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31</w:t>
            </w:r>
          </w:p>
          <w:p w14:paraId="3387C12C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32</w:t>
            </w:r>
          </w:p>
          <w:p w14:paraId="7A0A7186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33</w:t>
            </w:r>
          </w:p>
          <w:p w14:paraId="7DB218E3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34</w:t>
            </w:r>
          </w:p>
          <w:p w14:paraId="3471BC5E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35</w:t>
            </w:r>
          </w:p>
          <w:p w14:paraId="0A543E64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36</w:t>
            </w:r>
          </w:p>
          <w:p w14:paraId="5CEA2671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37</w:t>
            </w:r>
          </w:p>
          <w:p w14:paraId="1DD1AC06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38</w:t>
            </w:r>
          </w:p>
          <w:p w14:paraId="0FC11609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39</w:t>
            </w:r>
          </w:p>
          <w:p w14:paraId="7D76FF0E" w14:textId="77777777" w:rsidR="003D18E0" w:rsidRPr="00E5543B" w:rsidRDefault="003D18E0" w:rsidP="003A4CB1">
            <w:pPr>
              <w:pStyle w:val="a4"/>
            </w:pPr>
            <w:r w:rsidRPr="00E5543B">
              <w:rPr>
                <w:rFonts w:hint="eastAsia"/>
              </w:rPr>
              <w:t>40</w:t>
            </w:r>
          </w:p>
          <w:p w14:paraId="3ABA723F" w14:textId="2932EACD" w:rsidR="00BA08E1" w:rsidRPr="00E5543B" w:rsidRDefault="00BA08E1" w:rsidP="003A4CB1">
            <w:pPr>
              <w:pStyle w:val="a4"/>
            </w:pPr>
          </w:p>
        </w:tc>
        <w:tc>
          <w:tcPr>
            <w:tcW w:w="10631" w:type="dxa"/>
          </w:tcPr>
          <w:p w14:paraId="05F9E422" w14:textId="385CA8F9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&lt;!</w:t>
            </w:r>
            <w:r w:rsidR="00F3423B">
              <w:rPr>
                <w:rFonts w:hAnsi="굴림체" w:hint="eastAsia"/>
                <w:color w:val="3F7F7F"/>
                <w:szCs w:val="20"/>
              </w:rPr>
              <w:t>DOCTYPE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html&gt;</w:t>
            </w:r>
          </w:p>
          <w:p w14:paraId="5EB19135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html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lang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"ko"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xmlns:th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"http://www.thymeleaf.org"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D1C76EC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head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80B186C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meta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charset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"utf-8"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4CB4B529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link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rel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"stylesheet"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type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"text/</w:t>
            </w:r>
            <w:proofErr w:type="spellStart"/>
            <w:r>
              <w:rPr>
                <w:rFonts w:hAnsi="굴림체" w:hint="eastAsia"/>
                <w:color w:val="2A00FF"/>
                <w:szCs w:val="20"/>
              </w:rPr>
              <w:t>css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>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href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"/common.css"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/&gt;</w:t>
            </w:r>
          </w:p>
          <w:p w14:paraId="4B96BC23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style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0BC672C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a.btn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 xml:space="preserve">{ </w:t>
            </w:r>
            <w:r>
              <w:rPr>
                <w:rFonts w:hAnsi="굴림체" w:hint="eastAsia"/>
                <w:color w:val="7F007F"/>
                <w:szCs w:val="20"/>
              </w:rPr>
              <w:t>float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>right</w:t>
            </w:r>
            <w:r>
              <w:rPr>
                <w:rFonts w:hAnsi="굴림체" w:hint="eastAsia"/>
                <w:color w:val="000000"/>
                <w:szCs w:val="20"/>
              </w:rPr>
              <w:t xml:space="preserve">; </w:t>
            </w:r>
            <w:r>
              <w:rPr>
                <w:rFonts w:hAnsi="굴림체" w:hint="eastAsia"/>
                <w:color w:val="7F007F"/>
                <w:szCs w:val="20"/>
              </w:rPr>
              <w:t>margin-top</w:t>
            </w:r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>-40px</w:t>
            </w:r>
            <w:r>
              <w:rPr>
                <w:rFonts w:hAnsi="굴림체" w:hint="eastAsia"/>
                <w:color w:val="000000"/>
                <w:szCs w:val="20"/>
              </w:rPr>
              <w:t>; }</w:t>
            </w:r>
          </w:p>
          <w:p w14:paraId="6DA96015" w14:textId="77777777" w:rsidR="00F96570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style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4F8ED09D" w14:textId="6FC1821C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head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34E5F958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body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59B646E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div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class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"container"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6568CA64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h1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학생목록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h1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0029570B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a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href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"create"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class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spellStart"/>
            <w:r>
              <w:rPr>
                <w:rFonts w:hAnsi="굴림체" w:hint="eastAsia"/>
                <w:color w:val="2A00FF"/>
                <w:szCs w:val="20"/>
              </w:rPr>
              <w:t>btn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>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학생등록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a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4CFCE603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table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class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"list"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1D10D098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thead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91F0E5E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776FA00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id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1A61A147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학번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E74DB03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이름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402E119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학과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0D826236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전화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DFE7B32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성별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06C9153E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이메일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6B40AA76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AD860E3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thead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4A09AD38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tbody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047257E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 w:rsidRPr="00A330C5"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th:each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spellStart"/>
            <w:r w:rsidRPr="00BE19D0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 xml:space="preserve"> : ${ </w:t>
            </w:r>
            <w:r w:rsidRPr="007165FE">
              <w:rPr>
                <w:rFonts w:hAnsi="굴림체" w:hint="eastAsia"/>
                <w:color w:val="2A00FF"/>
                <w:szCs w:val="20"/>
                <w:shd w:val="clear" w:color="auto" w:fill="FFCCFF"/>
              </w:rPr>
              <w:t>students</w:t>
            </w:r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4763F0B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th:text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 xml:space="preserve">${ </w:t>
            </w:r>
            <w:r w:rsidRPr="00BE19D0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</w:t>
            </w:r>
            <w:r>
              <w:rPr>
                <w:rFonts w:hAnsi="굴림체" w:hint="eastAsia"/>
                <w:color w:val="2A00FF"/>
                <w:szCs w:val="20"/>
              </w:rPr>
              <w:t>.id</w:t>
            </w:r>
            <w:proofErr w:type="gramEnd"/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  <w:r>
              <w:rPr>
                <w:rFonts w:hAnsi="굴림체" w:hint="eastAsia"/>
                <w:color w:val="008080"/>
                <w:szCs w:val="20"/>
              </w:rPr>
              <w:t>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75D74F7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&gt;&lt;</w:t>
            </w:r>
            <w:r>
              <w:rPr>
                <w:rFonts w:hAnsi="굴림체" w:hint="eastAsia"/>
                <w:color w:val="3F7F7F"/>
                <w:szCs w:val="20"/>
              </w:rPr>
              <w:t>a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th:text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 xml:space="preserve">${ </w:t>
            </w:r>
            <w:proofErr w:type="spellStart"/>
            <w:r w:rsidRPr="00BE19D0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</w:t>
            </w:r>
            <w:proofErr w:type="gramEnd"/>
            <w:r>
              <w:rPr>
                <w:rFonts w:hAnsi="굴림체" w:hint="eastAsia"/>
                <w:color w:val="2A00FF"/>
                <w:szCs w:val="20"/>
              </w:rPr>
              <w:t>.studentNo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th:href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"${ '</w:t>
            </w:r>
            <w:proofErr w:type="spellStart"/>
            <w:r>
              <w:rPr>
                <w:rFonts w:hAnsi="굴림체" w:hint="eastAsia"/>
                <w:color w:val="2A00FF"/>
                <w:szCs w:val="20"/>
              </w:rPr>
              <w:t>edit?id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 xml:space="preserve">=' + </w:t>
            </w:r>
            <w:r w:rsidRPr="00BE19D0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</w:t>
            </w:r>
            <w:r>
              <w:rPr>
                <w:rFonts w:hAnsi="굴림체" w:hint="eastAsia"/>
                <w:color w:val="2A00FF"/>
                <w:szCs w:val="20"/>
              </w:rPr>
              <w:t>.id }"</w:t>
            </w:r>
            <w:r>
              <w:rPr>
                <w:rFonts w:hAnsi="굴림체" w:hint="eastAsia"/>
                <w:color w:val="008080"/>
                <w:szCs w:val="20"/>
              </w:rPr>
              <w:t>&gt;&lt;/</w:t>
            </w:r>
            <w:r>
              <w:rPr>
                <w:rFonts w:hAnsi="굴림체" w:hint="eastAsia"/>
                <w:color w:val="3F7F7F"/>
                <w:szCs w:val="20"/>
              </w:rPr>
              <w:t>a</w:t>
            </w:r>
            <w:r>
              <w:rPr>
                <w:rFonts w:hAnsi="굴림체" w:hint="eastAsia"/>
                <w:color w:val="008080"/>
                <w:szCs w:val="20"/>
              </w:rPr>
              <w:t>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75D1E31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th:text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 xml:space="preserve">${ </w:t>
            </w:r>
            <w:r w:rsidRPr="00BE19D0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</w:t>
            </w:r>
            <w:r>
              <w:rPr>
                <w:rFonts w:hAnsi="굴림체" w:hint="eastAsia"/>
                <w:color w:val="2A00FF"/>
                <w:szCs w:val="20"/>
              </w:rPr>
              <w:t>.name</w:t>
            </w:r>
            <w:proofErr w:type="gramEnd"/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  <w:r>
              <w:rPr>
                <w:rFonts w:hAnsi="굴림체" w:hint="eastAsia"/>
                <w:color w:val="008080"/>
                <w:szCs w:val="20"/>
              </w:rPr>
              <w:t>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A5C1E63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th:text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 xml:space="preserve">${ </w:t>
            </w:r>
            <w:proofErr w:type="spellStart"/>
            <w:r w:rsidRPr="00BE19D0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</w:t>
            </w:r>
            <w:proofErr w:type="gramEnd"/>
            <w:r>
              <w:rPr>
                <w:rFonts w:hAnsi="굴림체" w:hint="eastAsia"/>
                <w:color w:val="2A00FF"/>
                <w:szCs w:val="20"/>
              </w:rPr>
              <w:t>.departmentName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  <w:r>
              <w:rPr>
                <w:rFonts w:hAnsi="굴림체" w:hint="eastAsia"/>
                <w:color w:val="008080"/>
                <w:szCs w:val="20"/>
              </w:rPr>
              <w:t>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B06749D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th:text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 xml:space="preserve">${ </w:t>
            </w:r>
            <w:proofErr w:type="spellStart"/>
            <w:r w:rsidRPr="00BE19D0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</w:t>
            </w:r>
            <w:proofErr w:type="gramEnd"/>
            <w:r>
              <w:rPr>
                <w:rFonts w:hAnsi="굴림체" w:hint="eastAsia"/>
                <w:color w:val="2A00FF"/>
                <w:szCs w:val="20"/>
              </w:rPr>
              <w:t>.phone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  <w:r>
              <w:rPr>
                <w:rFonts w:hAnsi="굴림체" w:hint="eastAsia"/>
                <w:color w:val="008080"/>
                <w:szCs w:val="20"/>
              </w:rPr>
              <w:t>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31B46ACD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th:text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 xml:space="preserve">${ </w:t>
            </w:r>
            <w:proofErr w:type="spellStart"/>
            <w:r w:rsidRPr="00BE19D0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</w:t>
            </w:r>
            <w:r>
              <w:rPr>
                <w:rFonts w:hAnsi="굴림체" w:hint="eastAsia"/>
                <w:color w:val="2A00FF"/>
                <w:szCs w:val="20"/>
              </w:rPr>
              <w:t>.sex</w:t>
            </w:r>
            <w:proofErr w:type="spellEnd"/>
            <w:proofErr w:type="gramEnd"/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  <w:r>
              <w:rPr>
                <w:rFonts w:hAnsi="굴림체" w:hint="eastAsia"/>
                <w:color w:val="008080"/>
                <w:szCs w:val="20"/>
              </w:rPr>
              <w:t>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172040D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th:text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 xml:space="preserve">${ </w:t>
            </w:r>
            <w:proofErr w:type="spellStart"/>
            <w:r w:rsidRPr="00BE19D0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</w:t>
            </w:r>
            <w:proofErr w:type="gramEnd"/>
            <w:r>
              <w:rPr>
                <w:rFonts w:hAnsi="굴림체" w:hint="eastAsia"/>
                <w:color w:val="2A00FF"/>
                <w:szCs w:val="20"/>
              </w:rPr>
              <w:t>.email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  <w:r>
              <w:rPr>
                <w:rFonts w:hAnsi="굴림체" w:hint="eastAsia"/>
                <w:color w:val="008080"/>
                <w:szCs w:val="20"/>
              </w:rPr>
              <w:t>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3E124ECC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 w:rsidRPr="00A330C5"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F65CD7C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tbody</w:t>
            </w:r>
            <w:proofErr w:type="spellEnd"/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F890508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table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692EED5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div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6DE11C92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body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011F9E8" w14:textId="77777777" w:rsidR="003A4CB1" w:rsidRDefault="003A4CB1" w:rsidP="003A4CB1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html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1DBDA6A4" w14:textId="77777777" w:rsidR="003D18E0" w:rsidRPr="00A9297C" w:rsidRDefault="003D18E0" w:rsidP="003A4CB1">
            <w:pPr>
              <w:pStyle w:val="a4"/>
            </w:pPr>
          </w:p>
        </w:tc>
      </w:tr>
    </w:tbl>
    <w:p w14:paraId="07A4A073" w14:textId="4B9F552F" w:rsidR="003D18E0" w:rsidRDefault="003D18E0" w:rsidP="003D18E0"/>
    <w:p w14:paraId="6A4C288F" w14:textId="77777777" w:rsidR="00A330C5" w:rsidRDefault="00A330C5" w:rsidP="003D18E0"/>
    <w:p w14:paraId="2FF53D24" w14:textId="77777777" w:rsidR="00A330C5" w:rsidRDefault="00A330C5" w:rsidP="00A330C5">
      <w:pPr>
        <w:pStyle w:val="a4"/>
        <w:rPr>
          <w:rFonts w:hAnsi="굴림체"/>
          <w:color w:val="000000"/>
          <w:szCs w:val="20"/>
        </w:rPr>
      </w:pPr>
      <w:r>
        <w:rPr>
          <w:rFonts w:hAnsi="굴림체" w:hint="eastAsia"/>
          <w:color w:val="008080"/>
          <w:szCs w:val="20"/>
        </w:rPr>
        <w:t>&lt;</w:t>
      </w:r>
      <w:r w:rsidRPr="00A330C5">
        <w:rPr>
          <w:rFonts w:hAnsi="굴림체" w:hint="eastAsia"/>
          <w:color w:val="3F7F7F"/>
          <w:szCs w:val="20"/>
        </w:rPr>
        <w:t>tr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proofErr w:type="gramStart"/>
      <w:r>
        <w:rPr>
          <w:rFonts w:hAnsi="굴림체" w:hint="eastAsia"/>
          <w:color w:val="7F007F"/>
          <w:szCs w:val="20"/>
        </w:rPr>
        <w:t>th:each</w:t>
      </w:r>
      <w:proofErr w:type="spellEnd"/>
      <w:proofErr w:type="gram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</w:t>
      </w:r>
      <w:proofErr w:type="spellStart"/>
      <w:r w:rsidRPr="00BE19D0">
        <w:rPr>
          <w:rFonts w:hAnsi="굴림체" w:hint="eastAsia"/>
          <w:color w:val="2A00FF"/>
          <w:szCs w:val="20"/>
          <w:shd w:val="clear" w:color="auto" w:fill="CCFFCC"/>
        </w:rPr>
        <w:t>st</w:t>
      </w:r>
      <w:proofErr w:type="spellEnd"/>
      <w:r>
        <w:rPr>
          <w:rFonts w:hAnsi="굴림체" w:hint="eastAsia"/>
          <w:color w:val="2A00FF"/>
          <w:szCs w:val="20"/>
        </w:rPr>
        <w:t xml:space="preserve"> : ${ </w:t>
      </w:r>
      <w:r w:rsidRPr="007165FE">
        <w:rPr>
          <w:rFonts w:hAnsi="굴림체" w:hint="eastAsia"/>
          <w:color w:val="2A00FF"/>
          <w:szCs w:val="20"/>
          <w:shd w:val="clear" w:color="auto" w:fill="FFCCFF"/>
        </w:rPr>
        <w:t>students</w:t>
      </w:r>
      <w:r>
        <w:rPr>
          <w:rFonts w:hAnsi="굴림체" w:hint="eastAsia"/>
          <w:color w:val="2A00FF"/>
          <w:szCs w:val="20"/>
        </w:rPr>
        <w:t xml:space="preserve"> }"</w:t>
      </w:r>
      <w:r>
        <w:rPr>
          <w:rFonts w:hAnsi="굴림체" w:hint="eastAsia"/>
          <w:color w:val="008080"/>
          <w:szCs w:val="20"/>
        </w:rPr>
        <w:t>&gt;</w:t>
      </w:r>
    </w:p>
    <w:p w14:paraId="174AE9BA" w14:textId="530EB0A0" w:rsidR="00A330C5" w:rsidRDefault="008D1E2D" w:rsidP="003D18E0">
      <w:r>
        <w:rPr>
          <w:rFonts w:hint="eastAsia"/>
        </w:rPr>
        <w:t xml:space="preserve"> </w:t>
      </w:r>
      <w:r>
        <w:t xml:space="preserve"> ...</w:t>
      </w:r>
    </w:p>
    <w:p w14:paraId="486F0E6A" w14:textId="6788C95A" w:rsidR="008D1E2D" w:rsidRPr="00A330C5" w:rsidRDefault="008D1E2D" w:rsidP="003D18E0">
      <w:r>
        <w:rPr>
          <w:rFonts w:hAnsi="굴림체" w:hint="eastAsia"/>
          <w:color w:val="008080"/>
          <w:szCs w:val="20"/>
        </w:rPr>
        <w:t>&lt;/</w:t>
      </w:r>
      <w:r w:rsidRPr="00A330C5">
        <w:rPr>
          <w:rFonts w:hAnsi="굴림체" w:hint="eastAsia"/>
          <w:color w:val="3F7F7F"/>
          <w:szCs w:val="20"/>
        </w:rPr>
        <w:t>tr</w:t>
      </w:r>
      <w:r>
        <w:rPr>
          <w:rFonts w:hAnsi="굴림체" w:hint="eastAsia"/>
          <w:color w:val="008080"/>
          <w:szCs w:val="20"/>
        </w:rPr>
        <w:t>&gt;</w:t>
      </w:r>
    </w:p>
    <w:p w14:paraId="0EC22F5C" w14:textId="01C56091" w:rsidR="00A9297C" w:rsidRDefault="008D1E2D" w:rsidP="007A0807">
      <w:r>
        <w:rPr>
          <w:rFonts w:hint="eastAsia"/>
        </w:rPr>
        <w:t xml:space="preserve"> </w:t>
      </w:r>
      <w:r>
        <w:t xml:space="preserve">  </w:t>
      </w:r>
      <w:r w:rsidRPr="007165FE">
        <w:rPr>
          <w:shd w:val="clear" w:color="auto" w:fill="FFCCFF"/>
        </w:rPr>
        <w:t>students</w:t>
      </w:r>
      <w:r w:rsidR="007165FE">
        <w:rPr>
          <w:rFonts w:hint="eastAsia"/>
        </w:rPr>
        <w:t>는 학생 목록이다.</w:t>
      </w:r>
      <w:r w:rsidR="00BE19D0">
        <w:t xml:space="preserve"> (</w:t>
      </w:r>
      <w:r w:rsidR="00BE19D0">
        <w:rPr>
          <w:rFonts w:hint="eastAsia"/>
        </w:rPr>
        <w:t xml:space="preserve">뷰에 전달된 </w:t>
      </w:r>
      <w:r w:rsidR="00BE19D0">
        <w:t xml:space="preserve">model attribute </w:t>
      </w:r>
      <w:r w:rsidR="00BE19D0">
        <w:rPr>
          <w:rFonts w:hint="eastAsia"/>
        </w:rPr>
        <w:t>데이터)</w:t>
      </w:r>
    </w:p>
    <w:p w14:paraId="6F71E830" w14:textId="5C4EC711" w:rsidR="008F002F" w:rsidRDefault="008F002F" w:rsidP="007A0807">
      <w:r>
        <w:rPr>
          <w:rFonts w:hint="eastAsia"/>
        </w:rPr>
        <w:t xml:space="preserve">                             </w:t>
      </w:r>
      <w:proofErr w:type="spellStart"/>
      <w:proofErr w:type="gramStart"/>
      <w:r>
        <w:rPr>
          <w:rFonts w:hint="eastAsia"/>
        </w:rPr>
        <w:t>model.addAttribute</w:t>
      </w:r>
      <w:proofErr w:type="spellEnd"/>
      <w:proofErr w:type="gramEnd"/>
      <w:r>
        <w:rPr>
          <w:rFonts w:hint="eastAsia"/>
        </w:rPr>
        <w:t>("</w:t>
      </w:r>
      <w:r w:rsidRPr="007165FE">
        <w:rPr>
          <w:shd w:val="clear" w:color="auto" w:fill="FFCCFF"/>
        </w:rPr>
        <w:t>students</w:t>
      </w:r>
      <w:r>
        <w:rPr>
          <w:rFonts w:hint="eastAsia"/>
        </w:rPr>
        <w:t xml:space="preserve">", </w:t>
      </w:r>
      <w:r w:rsidRPr="00E878C6">
        <w:rPr>
          <w:rFonts w:hint="eastAsia"/>
          <w:shd w:val="clear" w:color="auto" w:fill="CCFFFF"/>
        </w:rPr>
        <w:t>...</w:t>
      </w:r>
      <w:r>
        <w:rPr>
          <w:rFonts w:hint="eastAsia"/>
        </w:rPr>
        <w:t>)</w:t>
      </w:r>
      <w:r w:rsidR="00816FA6">
        <w:rPr>
          <w:rFonts w:hint="eastAsia"/>
        </w:rPr>
        <w:t>;</w:t>
      </w:r>
    </w:p>
    <w:p w14:paraId="558B65AD" w14:textId="436843A0" w:rsidR="007165FE" w:rsidRDefault="007165FE" w:rsidP="007A080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이 학생</w:t>
      </w:r>
      <w:r w:rsidR="00BE19D0">
        <w:rPr>
          <w:rFonts w:hint="eastAsia"/>
        </w:rPr>
        <w:t xml:space="preserve"> 목록의 학생 각각을 </w:t>
      </w:r>
      <w:proofErr w:type="spellStart"/>
      <w:r w:rsidR="00BE19D0" w:rsidRPr="00BE19D0">
        <w:rPr>
          <w:shd w:val="clear" w:color="auto" w:fill="CCFFCC"/>
        </w:rPr>
        <w:t>st</w:t>
      </w:r>
      <w:proofErr w:type="spellEnd"/>
      <w:r w:rsidR="00BE19D0">
        <w:t xml:space="preserve"> </w:t>
      </w:r>
      <w:r w:rsidR="00BE19D0">
        <w:rPr>
          <w:rFonts w:hint="eastAsia"/>
        </w:rPr>
        <w:t>변수에 대입하며</w:t>
      </w:r>
      <w:r w:rsidR="00BE19D0">
        <w:t xml:space="preserve">, &lt;tr&gt; </w:t>
      </w:r>
      <w:r w:rsidR="00BE19D0">
        <w:rPr>
          <w:rFonts w:hint="eastAsia"/>
        </w:rPr>
        <w:t>태그</w:t>
      </w:r>
      <w:r w:rsidR="00C141F6">
        <w:rPr>
          <w:rFonts w:hint="eastAsia"/>
        </w:rPr>
        <w:t>가</w:t>
      </w:r>
      <w:r w:rsidR="00BE19D0">
        <w:rPr>
          <w:rFonts w:hint="eastAsia"/>
        </w:rPr>
        <w:t xml:space="preserve"> 반복 출력</w:t>
      </w:r>
      <w:r w:rsidR="00C141F6">
        <w:rPr>
          <w:rFonts w:hint="eastAsia"/>
        </w:rPr>
        <w:t>된</w:t>
      </w:r>
      <w:r w:rsidR="00BE19D0">
        <w:rPr>
          <w:rFonts w:hint="eastAsia"/>
        </w:rPr>
        <w:t>다.</w:t>
      </w:r>
    </w:p>
    <w:p w14:paraId="02025F65" w14:textId="77777777" w:rsidR="00C141F6" w:rsidRDefault="00C141F6" w:rsidP="007A0807"/>
    <w:p w14:paraId="0D90C168" w14:textId="62919E9E" w:rsidR="00BE19D0" w:rsidRDefault="003C6600" w:rsidP="007A0807">
      <w:pPr>
        <w:rPr>
          <w:rFonts w:hAnsi="굴림체"/>
          <w:color w:val="008080"/>
          <w:szCs w:val="20"/>
        </w:rPr>
      </w:pPr>
      <w:r>
        <w:rPr>
          <w:rFonts w:hAnsi="굴림체" w:hint="eastAsia"/>
          <w:color w:val="008080"/>
          <w:szCs w:val="20"/>
        </w:rPr>
        <w:t>&lt;</w:t>
      </w:r>
      <w:r>
        <w:rPr>
          <w:rFonts w:hAnsi="굴림체" w:hint="eastAsia"/>
          <w:color w:val="3F7F7F"/>
          <w:szCs w:val="20"/>
        </w:rPr>
        <w:t>a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r>
        <w:rPr>
          <w:rFonts w:hAnsi="굴림체" w:hint="eastAsia"/>
          <w:color w:val="7F007F"/>
          <w:szCs w:val="20"/>
        </w:rPr>
        <w:t>th:text</w:t>
      </w:r>
      <w:proofErr w:type="spell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</w:t>
      </w:r>
      <w:proofErr w:type="gramStart"/>
      <w:r>
        <w:rPr>
          <w:rFonts w:hAnsi="굴림체" w:hint="eastAsia"/>
          <w:color w:val="2A00FF"/>
          <w:szCs w:val="20"/>
        </w:rPr>
        <w:t xml:space="preserve">${ </w:t>
      </w:r>
      <w:proofErr w:type="spellStart"/>
      <w:r w:rsidRPr="00BE19D0">
        <w:rPr>
          <w:rFonts w:hAnsi="굴림체" w:hint="eastAsia"/>
          <w:color w:val="2A00FF"/>
          <w:szCs w:val="20"/>
          <w:shd w:val="clear" w:color="auto" w:fill="CCFFCC"/>
        </w:rPr>
        <w:t>st</w:t>
      </w:r>
      <w:proofErr w:type="gramEnd"/>
      <w:r>
        <w:rPr>
          <w:rFonts w:hAnsi="굴림체" w:hint="eastAsia"/>
          <w:color w:val="2A00FF"/>
          <w:szCs w:val="20"/>
        </w:rPr>
        <w:t>.studentNo</w:t>
      </w:r>
      <w:proofErr w:type="spellEnd"/>
      <w:r>
        <w:rPr>
          <w:rFonts w:hAnsi="굴림체" w:hint="eastAsia"/>
          <w:color w:val="2A00FF"/>
          <w:szCs w:val="20"/>
        </w:rPr>
        <w:t xml:space="preserve"> }"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r>
        <w:rPr>
          <w:rFonts w:hAnsi="굴림체" w:hint="eastAsia"/>
          <w:color w:val="7F007F"/>
          <w:szCs w:val="20"/>
        </w:rPr>
        <w:t>th:href</w:t>
      </w:r>
      <w:proofErr w:type="spell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"${ '</w:t>
      </w:r>
      <w:proofErr w:type="spellStart"/>
      <w:r>
        <w:rPr>
          <w:rFonts w:hAnsi="굴림체" w:hint="eastAsia"/>
          <w:color w:val="2A00FF"/>
          <w:szCs w:val="20"/>
        </w:rPr>
        <w:t>edit?id</w:t>
      </w:r>
      <w:proofErr w:type="spellEnd"/>
      <w:r>
        <w:rPr>
          <w:rFonts w:hAnsi="굴림체" w:hint="eastAsia"/>
          <w:color w:val="2A00FF"/>
          <w:szCs w:val="20"/>
        </w:rPr>
        <w:t xml:space="preserve">=' + </w:t>
      </w:r>
      <w:r w:rsidRPr="00BE19D0">
        <w:rPr>
          <w:rFonts w:hAnsi="굴림체" w:hint="eastAsia"/>
          <w:color w:val="2A00FF"/>
          <w:szCs w:val="20"/>
          <w:shd w:val="clear" w:color="auto" w:fill="CCFFCC"/>
        </w:rPr>
        <w:t>st</w:t>
      </w:r>
      <w:r>
        <w:rPr>
          <w:rFonts w:hAnsi="굴림체" w:hint="eastAsia"/>
          <w:color w:val="2A00FF"/>
          <w:szCs w:val="20"/>
        </w:rPr>
        <w:t>.id }"</w:t>
      </w:r>
      <w:r>
        <w:rPr>
          <w:rFonts w:hAnsi="굴림체" w:hint="eastAsia"/>
          <w:color w:val="008080"/>
          <w:szCs w:val="20"/>
        </w:rPr>
        <w:t>&gt;&lt;/</w:t>
      </w:r>
      <w:r>
        <w:rPr>
          <w:rFonts w:hAnsi="굴림체" w:hint="eastAsia"/>
          <w:color w:val="3F7F7F"/>
          <w:szCs w:val="20"/>
        </w:rPr>
        <w:t>a</w:t>
      </w:r>
      <w:r>
        <w:rPr>
          <w:rFonts w:hAnsi="굴림체" w:hint="eastAsia"/>
          <w:color w:val="008080"/>
          <w:szCs w:val="20"/>
        </w:rPr>
        <w:t>&gt;</w:t>
      </w:r>
    </w:p>
    <w:p w14:paraId="37C5D373" w14:textId="1DACE757" w:rsidR="002E74B2" w:rsidRDefault="002E74B2" w:rsidP="007A0807">
      <w:r w:rsidRPr="002E74B2">
        <w:rPr>
          <w:rFonts w:hint="eastAsia"/>
        </w:rPr>
        <w:t xml:space="preserve">   </w:t>
      </w:r>
      <w:proofErr w:type="spellStart"/>
      <w:r w:rsidRPr="002E74B2">
        <w:rPr>
          <w:rFonts w:hint="eastAsia"/>
        </w:rPr>
        <w:t>th:text</w:t>
      </w:r>
      <w:proofErr w:type="spellEnd"/>
      <w:r w:rsidRPr="002E74B2">
        <w:rPr>
          <w:rFonts w:hint="eastAsia"/>
        </w:rPr>
        <w:t>="</w:t>
      </w:r>
      <w:r w:rsidRPr="00BD4052">
        <w:rPr>
          <w:rFonts w:hint="eastAsia"/>
          <w:shd w:val="clear" w:color="auto" w:fill="FFCCCC"/>
        </w:rPr>
        <w:t>값</w:t>
      </w:r>
      <w:r w:rsidRPr="002E74B2">
        <w:rPr>
          <w:rFonts w:hint="eastAsia"/>
        </w:rPr>
        <w:t xml:space="preserve">"  </w:t>
      </w:r>
    </w:p>
    <w:p w14:paraId="0042CED0" w14:textId="27FF7E23" w:rsidR="002E74B2" w:rsidRDefault="002E74B2" w:rsidP="007A0807">
      <w:r>
        <w:rPr>
          <w:rFonts w:hint="eastAsia"/>
        </w:rPr>
        <w:t xml:space="preserve">       </w:t>
      </w:r>
      <w:r w:rsidR="00BD4052" w:rsidRPr="00BD4052">
        <w:rPr>
          <w:rFonts w:hint="eastAsia"/>
          <w:shd w:val="clear" w:color="auto" w:fill="FFCCCC"/>
        </w:rPr>
        <w:t>값</w:t>
      </w:r>
      <w:r>
        <w:rPr>
          <w:rFonts w:hint="eastAsia"/>
        </w:rPr>
        <w:t xml:space="preserve"> 부분은 이 태그 사이트 텍스트로 출력된다.</w:t>
      </w:r>
    </w:p>
    <w:p w14:paraId="439D03A1" w14:textId="3E86F09F" w:rsidR="002E74B2" w:rsidRDefault="002E74B2" w:rsidP="002E74B2">
      <w:r w:rsidRPr="002E74B2">
        <w:rPr>
          <w:rFonts w:hint="eastAsia"/>
        </w:rPr>
        <w:t xml:space="preserve">   </w:t>
      </w:r>
      <w:proofErr w:type="spellStart"/>
      <w:proofErr w:type="gramStart"/>
      <w:r w:rsidRPr="002E74B2">
        <w:rPr>
          <w:rFonts w:hint="eastAsia"/>
        </w:rPr>
        <w:t>th:</w:t>
      </w:r>
      <w:r>
        <w:rPr>
          <w:rFonts w:hint="eastAsia"/>
        </w:rPr>
        <w:t>href</w:t>
      </w:r>
      <w:proofErr w:type="spellEnd"/>
      <w:proofErr w:type="gramEnd"/>
      <w:r w:rsidRPr="002E74B2">
        <w:rPr>
          <w:rFonts w:hint="eastAsia"/>
        </w:rPr>
        <w:t>="</w:t>
      </w:r>
      <w:r w:rsidRPr="00BD4052">
        <w:rPr>
          <w:rFonts w:hint="eastAsia"/>
          <w:shd w:val="clear" w:color="auto" w:fill="FFCC99"/>
        </w:rPr>
        <w:t>URL</w:t>
      </w:r>
      <w:r w:rsidRPr="002E74B2">
        <w:rPr>
          <w:rFonts w:hint="eastAsia"/>
        </w:rPr>
        <w:t xml:space="preserve">"  </w:t>
      </w:r>
    </w:p>
    <w:p w14:paraId="2E8C8289" w14:textId="4DBADCDA" w:rsidR="002E74B2" w:rsidRDefault="002E74B2" w:rsidP="002E74B2">
      <w:r>
        <w:rPr>
          <w:rFonts w:hint="eastAsia"/>
        </w:rPr>
        <w:t xml:space="preserve">       이 태그의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r w:rsidR="00BD4052" w:rsidRPr="00BD4052">
        <w:rPr>
          <w:rFonts w:hint="eastAsia"/>
          <w:shd w:val="clear" w:color="auto" w:fill="FFCC99"/>
        </w:rPr>
        <w:t>URL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애트리뷰트로</w:t>
      </w:r>
      <w:proofErr w:type="spellEnd"/>
      <w:r>
        <w:rPr>
          <w:rFonts w:hint="eastAsia"/>
        </w:rPr>
        <w:t xml:space="preserve"> 출력된다.</w:t>
      </w:r>
    </w:p>
    <w:p w14:paraId="618C7046" w14:textId="77777777" w:rsidR="002E74B2" w:rsidRPr="002E74B2" w:rsidRDefault="002E74B2" w:rsidP="007A0807"/>
    <w:p w14:paraId="3F96D397" w14:textId="77A703AA" w:rsidR="00D66C72" w:rsidRDefault="00D66C72" w:rsidP="007A080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예를 들어 </w:t>
      </w:r>
      <w:proofErr w:type="spellStart"/>
      <w:r>
        <w:t>st</w:t>
      </w:r>
      <w:proofErr w:type="spellEnd"/>
      <w:r>
        <w:t xml:space="preserve"> </w:t>
      </w:r>
      <w:r>
        <w:rPr>
          <w:rFonts w:hint="eastAsia"/>
        </w:rPr>
        <w:t>변수에 대입된 학생 객체</w:t>
      </w:r>
      <w:r w:rsidR="007A42BE">
        <w:rPr>
          <w:rFonts w:hint="eastAsia"/>
        </w:rPr>
        <w:t>가</w:t>
      </w:r>
      <w:r>
        <w:rPr>
          <w:rFonts w:hint="eastAsia"/>
        </w:rPr>
        <w:t xml:space="preserve"> </w:t>
      </w:r>
      <w:r>
        <w:t>id</w:t>
      </w:r>
      <w:r w:rsidR="007A42BE">
        <w:rPr>
          <w:rFonts w:hint="eastAsia"/>
        </w:rPr>
        <w:t>는</w:t>
      </w:r>
      <w:r>
        <w:t xml:space="preserve"> </w:t>
      </w:r>
      <w:r w:rsidRPr="00D7445E">
        <w:rPr>
          <w:shd w:val="clear" w:color="auto" w:fill="FFFF99"/>
        </w:rPr>
        <w:t>3</w:t>
      </w:r>
      <w:r w:rsidR="00D7445E">
        <w:t xml:space="preserve"> </w:t>
      </w:r>
      <w:r w:rsidR="007A42BE">
        <w:rPr>
          <w:rFonts w:hint="eastAsia"/>
        </w:rPr>
        <w:t>이고</w:t>
      </w:r>
      <w:r>
        <w:t xml:space="preserve">, </w:t>
      </w:r>
      <w:proofErr w:type="spellStart"/>
      <w:r>
        <w:rPr>
          <w:rFonts w:hint="eastAsia"/>
        </w:rPr>
        <w:t>s</w:t>
      </w:r>
      <w:r>
        <w:t>tudentNo</w:t>
      </w:r>
      <w:proofErr w:type="spellEnd"/>
      <w:r w:rsidR="007A42BE">
        <w:rPr>
          <w:rFonts w:hint="eastAsia"/>
        </w:rPr>
        <w:t>는</w:t>
      </w:r>
      <w:r>
        <w:t xml:space="preserve"> '</w:t>
      </w:r>
      <w:r w:rsidRPr="00D7445E">
        <w:rPr>
          <w:shd w:val="clear" w:color="auto" w:fill="FFFF99"/>
        </w:rPr>
        <w:t>201014199</w:t>
      </w:r>
      <w:r>
        <w:t>'</w:t>
      </w:r>
      <w:r w:rsidR="007A42BE">
        <w:t xml:space="preserve"> </w:t>
      </w:r>
      <w:r w:rsidR="007A42BE">
        <w:rPr>
          <w:rFonts w:hint="eastAsia"/>
        </w:rPr>
        <w:t>이라면,</w:t>
      </w:r>
    </w:p>
    <w:p w14:paraId="5D541342" w14:textId="20ECCBCE" w:rsidR="007A42BE" w:rsidRDefault="007A42BE" w:rsidP="007A080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위 소스코드에 의해서 다음과 같은 </w:t>
      </w:r>
      <w:r>
        <w:t xml:space="preserve">&lt;a&gt; </w:t>
      </w:r>
      <w:r>
        <w:rPr>
          <w:rFonts w:hint="eastAsia"/>
        </w:rPr>
        <w:t>태그가 출력된다.</w:t>
      </w:r>
    </w:p>
    <w:p w14:paraId="14DB9F49" w14:textId="7E0E6C0D" w:rsidR="007A42BE" w:rsidRDefault="007A42BE" w:rsidP="007A0807">
      <w:r>
        <w:rPr>
          <w:rFonts w:hint="eastAsia"/>
        </w:rPr>
        <w:t>&lt;a</w:t>
      </w:r>
      <w:r>
        <w:t xml:space="preserve"> </w:t>
      </w:r>
      <w:proofErr w:type="spellStart"/>
      <w:r w:rsidR="00D7445E">
        <w:t>href</w:t>
      </w:r>
      <w:proofErr w:type="spellEnd"/>
      <w:r w:rsidR="00D7445E">
        <w:t>="</w:t>
      </w:r>
      <w:proofErr w:type="spellStart"/>
      <w:r w:rsidR="00D7445E" w:rsidRPr="00BD4052">
        <w:rPr>
          <w:shd w:val="clear" w:color="auto" w:fill="FFCC99"/>
        </w:rPr>
        <w:t>edit?id</w:t>
      </w:r>
      <w:proofErr w:type="spellEnd"/>
      <w:r w:rsidR="00D7445E" w:rsidRPr="00BD4052">
        <w:rPr>
          <w:shd w:val="clear" w:color="auto" w:fill="FFCC99"/>
        </w:rPr>
        <w:t>=3</w:t>
      </w:r>
      <w:r w:rsidR="00D7445E">
        <w:t>"&gt;</w:t>
      </w:r>
      <w:r w:rsidR="00D7445E" w:rsidRPr="00BD4052">
        <w:rPr>
          <w:shd w:val="clear" w:color="auto" w:fill="FFCCCC"/>
        </w:rPr>
        <w:t>201014199</w:t>
      </w:r>
      <w:r w:rsidR="00D7445E">
        <w:t>&lt;/</w:t>
      </w:r>
      <w:r w:rsidR="00D7445E">
        <w:rPr>
          <w:rFonts w:hint="eastAsia"/>
        </w:rPr>
        <w:t>a</w:t>
      </w:r>
      <w:r w:rsidR="00D7445E">
        <w:t>&gt;</w:t>
      </w:r>
    </w:p>
    <w:p w14:paraId="6DF4B836" w14:textId="77777777" w:rsidR="00397429" w:rsidRDefault="00397429" w:rsidP="007A0807"/>
    <w:p w14:paraId="5AF74BB9" w14:textId="77777777" w:rsidR="00397429" w:rsidRDefault="00397429" w:rsidP="007A0807"/>
    <w:p w14:paraId="0612E84C" w14:textId="1E666648" w:rsidR="007A0807" w:rsidRDefault="007A0807" w:rsidP="007A0807">
      <w:r>
        <w:br w:type="page"/>
      </w:r>
    </w:p>
    <w:p w14:paraId="11E86149" w14:textId="48F60442" w:rsidR="007F37EB" w:rsidRDefault="007F37EB" w:rsidP="007F37EB">
      <w:pPr>
        <w:pStyle w:val="2"/>
      </w:pPr>
      <w:bookmarkStart w:id="38" w:name="_Toc144855078"/>
      <w:r>
        <w:rPr>
          <w:rFonts w:hint="eastAsia"/>
        </w:rPr>
        <w:lastRenderedPageBreak/>
        <w:t>student/edit</w:t>
      </w:r>
      <w:r w:rsidR="00401430">
        <w:t xml:space="preserve"> </w:t>
      </w:r>
      <w:r w:rsidR="00401430">
        <w:rPr>
          <w:rFonts w:hint="eastAsia"/>
        </w:rPr>
        <w:t>뷰 구현</w:t>
      </w:r>
      <w:bookmarkEnd w:id="38"/>
    </w:p>
    <w:p w14:paraId="6C05842D" w14:textId="6966FB3B" w:rsidR="007308D7" w:rsidRPr="007F37EB" w:rsidRDefault="007308D7" w:rsidP="007308D7">
      <w:proofErr w:type="spellStart"/>
      <w:r>
        <w:t>src</w:t>
      </w:r>
      <w:proofErr w:type="spellEnd"/>
      <w:r>
        <w:t>/main/</w:t>
      </w:r>
      <w:r>
        <w:rPr>
          <w:rFonts w:hint="eastAsia"/>
        </w:rPr>
        <w:t>r</w:t>
      </w:r>
      <w:r>
        <w:t>esources/templates/student/</w:t>
      </w:r>
      <w:r>
        <w:rPr>
          <w:rFonts w:hint="eastAsia"/>
        </w:rPr>
        <w:t>e</w:t>
      </w:r>
      <w:r>
        <w:t>dit.html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393BCA" w14:paraId="0D7B7858" w14:textId="77777777" w:rsidTr="00092BDE">
        <w:tc>
          <w:tcPr>
            <w:tcW w:w="426" w:type="dxa"/>
          </w:tcPr>
          <w:p w14:paraId="7B98F9CB" w14:textId="77777777" w:rsidR="00393BCA" w:rsidRPr="00185935" w:rsidRDefault="00393BCA" w:rsidP="009E1E85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36B3CD3E" w14:textId="77777777" w:rsidR="00393BCA" w:rsidRPr="00185935" w:rsidRDefault="00393BCA" w:rsidP="009E1E85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2AD59DF7" w14:textId="77777777" w:rsidR="00393BCA" w:rsidRPr="00185935" w:rsidRDefault="00393BCA" w:rsidP="009E1E85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6019C96C" w14:textId="77777777" w:rsidR="00393BCA" w:rsidRPr="00185935" w:rsidRDefault="00393BCA" w:rsidP="009E1E85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58511304" w14:textId="77777777" w:rsidR="00393BCA" w:rsidRPr="00185935" w:rsidRDefault="00393BCA" w:rsidP="009E1E85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3953780A" w14:textId="77777777" w:rsidR="00393BCA" w:rsidRPr="00185935" w:rsidRDefault="00393BCA" w:rsidP="009E1E85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5230ED93" w14:textId="77777777" w:rsidR="00393BCA" w:rsidRPr="00185935" w:rsidRDefault="00393BCA" w:rsidP="009E1E85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3A17075B" w14:textId="77777777" w:rsidR="00393BCA" w:rsidRPr="00185935" w:rsidRDefault="00393BCA" w:rsidP="009E1E85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2081F791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3503306C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5665624B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0A78C6E5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5672E507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10C93355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11C30C0A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02B18C0A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70561C25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3282A058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584E25E9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49114299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3634B116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1E7A7A1A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5BAAFA81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49591682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79C1456D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06915C64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11920A20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2A9B1E08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1BDBD96C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5C30C6C5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564658CB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63C94CCB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3C93FAE9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140D9D74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695E38B0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5EB1B810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62EF2EE1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0CE64B41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79E1A419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606148B8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0F2F9B94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30704359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5DD48B37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3DEDADAC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622C8084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604B2A68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3EA6CB8C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47</w:t>
            </w:r>
          </w:p>
          <w:p w14:paraId="1FDB85B0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48</w:t>
            </w:r>
          </w:p>
          <w:p w14:paraId="43A483E2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49</w:t>
            </w:r>
          </w:p>
          <w:p w14:paraId="196451DE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50</w:t>
            </w:r>
          </w:p>
          <w:p w14:paraId="38A5602E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51</w:t>
            </w:r>
          </w:p>
          <w:p w14:paraId="3B6796D5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52</w:t>
            </w:r>
          </w:p>
          <w:p w14:paraId="10124638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53</w:t>
            </w:r>
          </w:p>
          <w:p w14:paraId="281C87D8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54</w:t>
            </w:r>
          </w:p>
          <w:p w14:paraId="69943778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55</w:t>
            </w:r>
          </w:p>
          <w:p w14:paraId="7620D3CD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56</w:t>
            </w:r>
          </w:p>
          <w:p w14:paraId="646A5E2D" w14:textId="77777777" w:rsidR="00393BCA" w:rsidRDefault="00393BCA" w:rsidP="009E1E85">
            <w:pPr>
              <w:pStyle w:val="a4"/>
            </w:pPr>
            <w:r>
              <w:rPr>
                <w:rFonts w:hint="eastAsia"/>
              </w:rPr>
              <w:t>57</w:t>
            </w:r>
          </w:p>
          <w:p w14:paraId="4B294F91" w14:textId="039199B2" w:rsidR="00393BCA" w:rsidRPr="00185935" w:rsidRDefault="00393BCA" w:rsidP="009E1E85">
            <w:pPr>
              <w:pStyle w:val="a4"/>
            </w:pPr>
          </w:p>
        </w:tc>
        <w:tc>
          <w:tcPr>
            <w:tcW w:w="10631" w:type="dxa"/>
          </w:tcPr>
          <w:p w14:paraId="3010ECB3" w14:textId="6F021A08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&lt;!</w:t>
            </w:r>
            <w:r w:rsidR="00F3423B">
              <w:rPr>
                <w:rFonts w:hAnsi="굴림체" w:hint="eastAsia"/>
                <w:color w:val="3F7F7F"/>
                <w:szCs w:val="20"/>
              </w:rPr>
              <w:t>DOCTYPE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html&gt;</w:t>
            </w:r>
          </w:p>
          <w:p w14:paraId="1455529E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html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lang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"ko"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xmlns:th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"http://www.thymeleaf.org"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84F24BB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head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F40EFA6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meta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charset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"utf-8"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936ABB6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link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rel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"stylesheet"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type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"text/</w:t>
            </w:r>
            <w:proofErr w:type="spellStart"/>
            <w:r>
              <w:rPr>
                <w:rFonts w:hAnsi="굴림체" w:hint="eastAsia"/>
                <w:color w:val="2A00FF"/>
                <w:szCs w:val="20"/>
              </w:rPr>
              <w:t>css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>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href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"/common.css"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/&gt;</w:t>
            </w:r>
          </w:p>
          <w:p w14:paraId="4166616C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style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13EB01D1" w14:textId="3213441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3F7F7F"/>
                <w:szCs w:val="20"/>
              </w:rPr>
              <w:t>form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 xml:space="preserve">{ </w:t>
            </w:r>
            <w:r>
              <w:rPr>
                <w:rFonts w:hAnsi="굴림체" w:hint="eastAsia"/>
                <w:color w:val="7F007F"/>
                <w:szCs w:val="20"/>
              </w:rPr>
              <w:t>width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>600px</w:t>
            </w:r>
            <w:r>
              <w:rPr>
                <w:rFonts w:hAnsi="굴림체" w:hint="eastAsia"/>
                <w:color w:val="000000"/>
                <w:szCs w:val="20"/>
              </w:rPr>
              <w:t xml:space="preserve">; </w:t>
            </w:r>
            <w:r>
              <w:rPr>
                <w:rFonts w:hAnsi="굴림체" w:hint="eastAsia"/>
                <w:color w:val="7F007F"/>
                <w:szCs w:val="20"/>
              </w:rPr>
              <w:t>margin</w:t>
            </w:r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>auto</w:t>
            </w:r>
            <w:r>
              <w:rPr>
                <w:rFonts w:hAnsi="굴림체" w:hint="eastAsia"/>
                <w:color w:val="000000"/>
                <w:szCs w:val="20"/>
              </w:rPr>
              <w:t xml:space="preserve">; </w:t>
            </w:r>
            <w:r>
              <w:rPr>
                <w:rFonts w:hAnsi="굴림체" w:hint="eastAsia"/>
                <w:color w:val="7F007F"/>
                <w:szCs w:val="20"/>
              </w:rPr>
              <w:t>padding</w:t>
            </w:r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>5px 20px</w:t>
            </w:r>
            <w:r>
              <w:rPr>
                <w:rFonts w:hAnsi="굴림체" w:hint="eastAsia"/>
                <w:color w:val="000000"/>
                <w:szCs w:val="20"/>
              </w:rPr>
              <w:t xml:space="preserve">; </w:t>
            </w:r>
            <w:r>
              <w:rPr>
                <w:rFonts w:hAnsi="굴림체" w:hint="eastAsia"/>
                <w:color w:val="7F007F"/>
                <w:szCs w:val="20"/>
              </w:rPr>
              <w:t>box-shadow</w:t>
            </w:r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 xml:space="preserve">2px </w:t>
            </w:r>
            <w:proofErr w:type="spellStart"/>
            <w:r>
              <w:rPr>
                <w:rFonts w:hAnsi="굴림체" w:hint="eastAsia"/>
                <w:color w:val="2A00E1"/>
                <w:szCs w:val="20"/>
              </w:rPr>
              <w:t>2px</w:t>
            </w:r>
            <w:proofErr w:type="spellEnd"/>
            <w:r>
              <w:rPr>
                <w:rFonts w:hAnsi="굴림체" w:hint="eastAsia"/>
                <w:color w:val="2A00E1"/>
                <w:szCs w:val="20"/>
              </w:rPr>
              <w:t xml:space="preserve"> 5px gray</w:t>
            </w:r>
            <w:r>
              <w:rPr>
                <w:rFonts w:hAnsi="굴림체" w:hint="eastAsia"/>
                <w:color w:val="000000"/>
                <w:szCs w:val="20"/>
              </w:rPr>
              <w:t>; }</w:t>
            </w:r>
          </w:p>
          <w:p w14:paraId="39B1658D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 xml:space="preserve">{ </w:t>
            </w:r>
            <w:r>
              <w:rPr>
                <w:rFonts w:hAnsi="굴림체" w:hint="eastAsia"/>
                <w:color w:val="7F007F"/>
                <w:szCs w:val="20"/>
              </w:rPr>
              <w:t>min</w:t>
            </w:r>
            <w:proofErr w:type="gramEnd"/>
            <w:r>
              <w:rPr>
                <w:rFonts w:hAnsi="굴림체" w:hint="eastAsia"/>
                <w:color w:val="7F007F"/>
                <w:szCs w:val="20"/>
              </w:rPr>
              <w:t>-width</w:t>
            </w:r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>100</w:t>
            </w:r>
            <w:r>
              <w:rPr>
                <w:rFonts w:hAnsi="굴림체" w:hint="eastAsia"/>
                <w:color w:val="000000"/>
                <w:szCs w:val="20"/>
              </w:rPr>
              <w:t xml:space="preserve">; </w:t>
            </w:r>
            <w:r>
              <w:rPr>
                <w:rFonts w:hAnsi="굴림체" w:hint="eastAsia"/>
                <w:color w:val="7F007F"/>
                <w:szCs w:val="20"/>
              </w:rPr>
              <w:t>padding</w:t>
            </w:r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>5px</w:t>
            </w:r>
            <w:r>
              <w:rPr>
                <w:rFonts w:hAnsi="굴림체" w:hint="eastAsia"/>
                <w:color w:val="000000"/>
                <w:szCs w:val="20"/>
              </w:rPr>
              <w:t>; }</w:t>
            </w:r>
          </w:p>
          <w:p w14:paraId="659195A8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hAnsi="굴림체" w:hint="eastAsia"/>
                <w:color w:val="3F7F7F"/>
                <w:szCs w:val="20"/>
              </w:rPr>
              <w:t>td:nth</w:t>
            </w:r>
            <w:proofErr w:type="gramEnd"/>
            <w:r>
              <w:rPr>
                <w:rFonts w:hAnsi="굴림체" w:hint="eastAsia"/>
                <w:color w:val="3F7F7F"/>
                <w:szCs w:val="20"/>
              </w:rPr>
              <w:t>-child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(</w:t>
            </w:r>
            <w:r>
              <w:rPr>
                <w:rFonts w:hAnsi="굴림체" w:hint="eastAsia"/>
                <w:color w:val="3F7F7F"/>
                <w:szCs w:val="20"/>
              </w:rPr>
              <w:t>1</w:t>
            </w:r>
            <w:r>
              <w:rPr>
                <w:rFonts w:hAnsi="굴림체" w:hint="eastAsia"/>
                <w:color w:val="000000"/>
                <w:szCs w:val="20"/>
              </w:rPr>
              <w:t xml:space="preserve">) { </w:t>
            </w:r>
            <w:r>
              <w:rPr>
                <w:rFonts w:hAnsi="굴림체" w:hint="eastAsia"/>
                <w:color w:val="7F007F"/>
                <w:szCs w:val="20"/>
              </w:rPr>
              <w:t>text-align</w:t>
            </w:r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>right</w:t>
            </w:r>
            <w:r>
              <w:rPr>
                <w:rFonts w:hAnsi="굴림체" w:hint="eastAsia"/>
                <w:color w:val="000000"/>
                <w:szCs w:val="20"/>
              </w:rPr>
              <w:t>; }</w:t>
            </w:r>
          </w:p>
          <w:p w14:paraId="3875B323" w14:textId="77777777" w:rsidR="00A64169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3F7F7F"/>
                <w:szCs w:val="20"/>
              </w:rPr>
              <w:t>button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gramStart"/>
            <w:r>
              <w:rPr>
                <w:rFonts w:hAnsi="굴림체" w:hint="eastAsia"/>
                <w:color w:val="000000"/>
                <w:szCs w:val="20"/>
              </w:rPr>
              <w:t xml:space="preserve">{ </w:t>
            </w:r>
            <w:r>
              <w:rPr>
                <w:rFonts w:hAnsi="굴림체" w:hint="eastAsia"/>
                <w:color w:val="7F007F"/>
                <w:szCs w:val="20"/>
              </w:rPr>
              <w:t>margin</w:t>
            </w:r>
            <w:proofErr w:type="gramEnd"/>
            <w:r>
              <w:rPr>
                <w:rFonts w:hAnsi="굴림체" w:hint="eastAsia"/>
                <w:color w:val="000000"/>
                <w:szCs w:val="20"/>
              </w:rPr>
              <w:t xml:space="preserve">: </w:t>
            </w:r>
            <w:r>
              <w:rPr>
                <w:rFonts w:hAnsi="굴림체" w:hint="eastAsia"/>
                <w:color w:val="2A00E1"/>
                <w:szCs w:val="20"/>
              </w:rPr>
              <w:t xml:space="preserve">5px 0 20px </w:t>
            </w:r>
            <w:proofErr w:type="spellStart"/>
            <w:r>
              <w:rPr>
                <w:rFonts w:hAnsi="굴림체" w:hint="eastAsia"/>
                <w:color w:val="2A00E1"/>
                <w:szCs w:val="20"/>
              </w:rPr>
              <w:t>20px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; }</w:t>
            </w:r>
          </w:p>
          <w:p w14:paraId="04EEC822" w14:textId="4F818FC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style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7806B49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head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4A0AC6D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body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303DACA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div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class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"container"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5ED67B3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form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method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"post"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th:object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"${</w:t>
            </w:r>
            <w:r w:rsidRPr="009E1E85">
              <w:rPr>
                <w:rFonts w:hAnsi="굴림체" w:hint="eastAsia"/>
                <w:color w:val="2A00FF"/>
                <w:szCs w:val="20"/>
                <w:shd w:val="clear" w:color="auto" w:fill="FFCCFF"/>
              </w:rPr>
              <w:t>student</w:t>
            </w:r>
            <w:r>
              <w:rPr>
                <w:rFonts w:hAnsi="굴림체" w:hint="eastAsia"/>
                <w:color w:val="2A00FF"/>
                <w:szCs w:val="20"/>
              </w:rPr>
              <w:t>}"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0FB02296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h1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th:text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"${</w:t>
            </w:r>
            <w:r w:rsidRPr="009E1E85">
              <w:rPr>
                <w:rFonts w:hAnsi="굴림체" w:hint="eastAsia"/>
                <w:color w:val="2A00FF"/>
                <w:szCs w:val="20"/>
                <w:shd w:val="clear" w:color="auto" w:fill="FFCCFF"/>
              </w:rPr>
              <w:t>student</w:t>
            </w:r>
            <w:r>
              <w:rPr>
                <w:rFonts w:hAnsi="굴림체" w:hint="eastAsia"/>
                <w:color w:val="2A00FF"/>
                <w:szCs w:val="20"/>
              </w:rPr>
              <w:t xml:space="preserve">.id &gt; 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>0 ?</w:t>
            </w:r>
            <w:proofErr w:type="gramEnd"/>
            <w:r>
              <w:rPr>
                <w:rFonts w:hAnsi="굴림체" w:hint="eastAsia"/>
                <w:color w:val="2A00FF"/>
                <w:szCs w:val="20"/>
              </w:rPr>
              <w:t xml:space="preserve"> '학생 수정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>' :</w:t>
            </w:r>
            <w:proofErr w:type="gramEnd"/>
            <w:r>
              <w:rPr>
                <w:rFonts w:hAnsi="굴림체" w:hint="eastAsia"/>
                <w:color w:val="2A00FF"/>
                <w:szCs w:val="20"/>
              </w:rPr>
              <w:t xml:space="preserve"> '학생 등록'}"</w:t>
            </w:r>
            <w:r>
              <w:rPr>
                <w:rFonts w:hAnsi="굴림체" w:hint="eastAsia"/>
                <w:color w:val="008080"/>
                <w:szCs w:val="20"/>
              </w:rPr>
              <w:t>&gt;&lt;/</w:t>
            </w:r>
            <w:r>
              <w:rPr>
                <w:rFonts w:hAnsi="굴림체" w:hint="eastAsia"/>
                <w:color w:val="3F7F7F"/>
                <w:szCs w:val="20"/>
              </w:rPr>
              <w:t>h1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32B7ED3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table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66AD568B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2DDEFEF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학번: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1A6286FB" w14:textId="77777777" w:rsidR="00A64169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&gt;&lt;</w:t>
            </w:r>
            <w:r>
              <w:rPr>
                <w:rFonts w:hAnsi="굴림체" w:hint="eastAsia"/>
                <w:color w:val="3F7F7F"/>
                <w:szCs w:val="20"/>
              </w:rPr>
              <w:t>input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type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"text"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th:field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"*{</w:t>
            </w:r>
            <w:proofErr w:type="spellStart"/>
            <w:r w:rsidRPr="009E1E85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studentNo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>}"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/&gt;&lt;/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3CEC7526" w14:textId="06698D68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6571303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65813C9E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이름: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07FE34D5" w14:textId="77777777" w:rsidR="00A64169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&gt;&lt;</w:t>
            </w:r>
            <w:r>
              <w:rPr>
                <w:rFonts w:hAnsi="굴림체" w:hint="eastAsia"/>
                <w:color w:val="3F7F7F"/>
                <w:szCs w:val="20"/>
              </w:rPr>
              <w:t>input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type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"text"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th:field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"*{</w:t>
            </w:r>
            <w:r w:rsidRPr="009E1E85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name</w:t>
            </w:r>
            <w:r>
              <w:rPr>
                <w:rFonts w:hAnsi="굴림체" w:hint="eastAsia"/>
                <w:color w:val="2A00FF"/>
                <w:szCs w:val="20"/>
              </w:rPr>
              <w:t>}"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/&gt;&lt;/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4817040F" w14:textId="140B13AB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360386C5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40560CCE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학과: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4036217D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&gt;&lt;</w:t>
            </w:r>
            <w:r>
              <w:rPr>
                <w:rFonts w:hAnsi="굴림체" w:hint="eastAsia"/>
                <w:color w:val="3F7F7F"/>
                <w:szCs w:val="20"/>
              </w:rPr>
              <w:t>select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th:field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"*{</w:t>
            </w:r>
            <w:proofErr w:type="spellStart"/>
            <w:r w:rsidRPr="009E1E85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departmentId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>}"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128772C1" w14:textId="77777777" w:rsidR="00A64169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option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th:each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 xml:space="preserve">"dt : ${ </w:t>
            </w:r>
            <w:r w:rsidRPr="00EF1944">
              <w:rPr>
                <w:rFonts w:hAnsi="굴림체" w:hint="eastAsia"/>
                <w:color w:val="2A00FF"/>
                <w:szCs w:val="20"/>
                <w:shd w:val="clear" w:color="auto" w:fill="FF99FF"/>
              </w:rPr>
              <w:t>departments</w:t>
            </w:r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</w:p>
          <w:p w14:paraId="24AA3D03" w14:textId="20A5C51B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             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th:value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gramStart"/>
            <w:r>
              <w:rPr>
                <w:rFonts w:hAnsi="굴림체" w:hint="eastAsia"/>
                <w:color w:val="2A00FF"/>
                <w:szCs w:val="20"/>
              </w:rPr>
              <w:t>${ dt.id</w:t>
            </w:r>
            <w:proofErr w:type="gramEnd"/>
            <w:r>
              <w:rPr>
                <w:rFonts w:hAnsi="굴림체" w:hint="eastAsia"/>
                <w:color w:val="2A00FF"/>
                <w:szCs w:val="20"/>
              </w:rPr>
              <w:t xml:space="preserve"> }"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th:text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"${ dt.name }"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31F35DA7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option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605CA708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select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D80D62A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32A4F78E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DB9C472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전화: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69B4ED31" w14:textId="77777777" w:rsidR="00A64169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&gt;&lt;</w:t>
            </w:r>
            <w:r>
              <w:rPr>
                <w:rFonts w:hAnsi="굴림체" w:hint="eastAsia"/>
                <w:color w:val="3F7F7F"/>
                <w:szCs w:val="20"/>
              </w:rPr>
              <w:t>input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type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"text"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th:field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"*{</w:t>
            </w:r>
            <w:r w:rsidRPr="009E1E85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phone</w:t>
            </w:r>
            <w:r>
              <w:rPr>
                <w:rFonts w:hAnsi="굴림체" w:hint="eastAsia"/>
                <w:color w:val="2A00FF"/>
                <w:szCs w:val="20"/>
              </w:rPr>
              <w:t>}"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/&gt;&lt;/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02CDBA99" w14:textId="1612C8FA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97C3096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1C60BC65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성별: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089E9838" w14:textId="77777777" w:rsidR="00A64169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&gt;&lt;</w:t>
            </w:r>
            <w:r>
              <w:rPr>
                <w:rFonts w:hAnsi="굴림체" w:hint="eastAsia"/>
                <w:color w:val="3F7F7F"/>
                <w:szCs w:val="20"/>
              </w:rPr>
              <w:t>input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type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"text"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th:field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"*{</w:t>
            </w:r>
            <w:r w:rsidRPr="009E1E85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sex</w:t>
            </w:r>
            <w:r>
              <w:rPr>
                <w:rFonts w:hAnsi="굴림체" w:hint="eastAsia"/>
                <w:color w:val="2A00FF"/>
                <w:szCs w:val="20"/>
              </w:rPr>
              <w:t>}"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/&gt;&lt;/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0D771481" w14:textId="2FA92FE1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C5A4034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1D5DCC3B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이메일: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4E567A4" w14:textId="77777777" w:rsidR="00A64169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&gt;&lt;</w:t>
            </w:r>
            <w:r>
              <w:rPr>
                <w:rFonts w:hAnsi="굴림체" w:hint="eastAsia"/>
                <w:color w:val="3F7F7F"/>
                <w:szCs w:val="20"/>
              </w:rPr>
              <w:t>input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type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"text"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th:field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"*{</w:t>
            </w:r>
            <w:r w:rsidRPr="009E1E85">
              <w:rPr>
                <w:rFonts w:hAnsi="굴림체" w:hint="eastAsia"/>
                <w:color w:val="2A00FF"/>
                <w:szCs w:val="20"/>
                <w:shd w:val="clear" w:color="auto" w:fill="CCFFCC"/>
              </w:rPr>
              <w:t>email</w:t>
            </w:r>
            <w:r>
              <w:rPr>
                <w:rFonts w:hAnsi="굴림체" w:hint="eastAsia"/>
                <w:color w:val="2A00FF"/>
                <w:szCs w:val="20"/>
              </w:rPr>
              <w:t>}"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/&gt;&lt;/</w:t>
            </w:r>
            <w:r>
              <w:rPr>
                <w:rFonts w:hAnsi="굴림체" w:hint="eastAsia"/>
                <w:color w:val="3F7F7F"/>
                <w:szCs w:val="20"/>
              </w:rPr>
              <w:t>td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8FEF074" w14:textId="67A66108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tr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75B58F2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table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66702EB4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hAnsi="굴림체" w:hint="eastAsia"/>
                <w:color w:val="3F7F7F"/>
                <w:szCs w:val="20"/>
              </w:rPr>
              <w:t>hr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008080"/>
                <w:szCs w:val="20"/>
              </w:rPr>
              <w:t>/&gt;</w:t>
            </w:r>
          </w:p>
          <w:p w14:paraId="78BC93B7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div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757BDBFF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button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type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"submit"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class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spellStart"/>
            <w:r>
              <w:rPr>
                <w:rFonts w:hAnsi="굴림체" w:hint="eastAsia"/>
                <w:color w:val="2A00FF"/>
                <w:szCs w:val="20"/>
              </w:rPr>
              <w:t>btn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>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저장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button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0C016E8" w14:textId="2570129C" w:rsidR="00A64169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a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Ansi="굴림체" w:hint="eastAsia"/>
                <w:color w:val="7F007F"/>
                <w:szCs w:val="20"/>
              </w:rPr>
              <w:t>th:if</w:t>
            </w:r>
            <w:proofErr w:type="spellEnd"/>
            <w:proofErr w:type="gram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 xml:space="preserve">"${ </w:t>
            </w:r>
            <w:r w:rsidRPr="009E1E85">
              <w:rPr>
                <w:rFonts w:hAnsi="굴림체" w:hint="eastAsia"/>
                <w:color w:val="2A00FF"/>
                <w:szCs w:val="20"/>
                <w:shd w:val="clear" w:color="auto" w:fill="FFCCFF"/>
              </w:rPr>
              <w:t>student</w:t>
            </w:r>
            <w:r>
              <w:rPr>
                <w:rFonts w:hAnsi="굴림체" w:hint="eastAsia"/>
                <w:color w:val="2A00FF"/>
                <w:szCs w:val="20"/>
              </w:rPr>
              <w:t>.id &gt; 0 }"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th:href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"${ '</w:t>
            </w:r>
            <w:proofErr w:type="spellStart"/>
            <w:r>
              <w:rPr>
                <w:rFonts w:hAnsi="굴림체" w:hint="eastAsia"/>
                <w:color w:val="2A00FF"/>
                <w:szCs w:val="20"/>
              </w:rPr>
              <w:t>delete?id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 xml:space="preserve">=' + </w:t>
            </w:r>
            <w:r w:rsidR="00440F69" w:rsidRPr="009E1E85">
              <w:rPr>
                <w:rFonts w:hAnsi="굴림체" w:hint="eastAsia"/>
                <w:color w:val="2A00FF"/>
                <w:szCs w:val="20"/>
                <w:shd w:val="clear" w:color="auto" w:fill="FFCCFF"/>
              </w:rPr>
              <w:t>student</w:t>
            </w:r>
            <w:r>
              <w:rPr>
                <w:rFonts w:hAnsi="굴림체" w:hint="eastAsia"/>
                <w:color w:val="2A00FF"/>
                <w:szCs w:val="20"/>
              </w:rPr>
              <w:t>.id }"</w:t>
            </w:r>
          </w:p>
          <w:p w14:paraId="2A749DF5" w14:textId="6ED5F25F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   </w:t>
            </w:r>
            <w:r>
              <w:rPr>
                <w:rFonts w:hAnsi="굴림체" w:hint="eastAsia"/>
                <w:color w:val="7F007F"/>
                <w:szCs w:val="20"/>
              </w:rPr>
              <w:t>class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spellStart"/>
            <w:r>
              <w:rPr>
                <w:rFonts w:hAnsi="굴림체" w:hint="eastAsia"/>
                <w:color w:val="2A00FF"/>
                <w:szCs w:val="20"/>
              </w:rPr>
              <w:t>btn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>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onclick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"return confirm('</w:t>
            </w:r>
            <w:proofErr w:type="spellStart"/>
            <w:r>
              <w:rPr>
                <w:rFonts w:hAnsi="굴림체" w:hint="eastAsia"/>
                <w:color w:val="2A00FF"/>
                <w:szCs w:val="20"/>
              </w:rPr>
              <w:t>삭제하시겠습니까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>?')"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삭제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a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6DC902D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  </w:t>
            </w:r>
            <w:r>
              <w:rPr>
                <w:rFonts w:hAnsi="굴림체" w:hint="eastAsia"/>
                <w:color w:val="008080"/>
                <w:szCs w:val="20"/>
              </w:rPr>
              <w:t>&lt;</w:t>
            </w:r>
            <w:r>
              <w:rPr>
                <w:rFonts w:hAnsi="굴림체" w:hint="eastAsia"/>
                <w:color w:val="3F7F7F"/>
                <w:szCs w:val="20"/>
              </w:rPr>
              <w:t>a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hAnsi="굴림체" w:hint="eastAsia"/>
                <w:color w:val="7F007F"/>
                <w:szCs w:val="20"/>
              </w:rPr>
              <w:t>href</w:t>
            </w:r>
            <w:proofErr w:type="spellEnd"/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"list"</w:t>
            </w:r>
            <w:r>
              <w:rPr>
                <w:rFonts w:hAnsi="굴림체" w:hint="eastAsia"/>
                <w:color w:val="000000"/>
                <w:szCs w:val="20"/>
              </w:rPr>
              <w:t xml:space="preserve"> </w:t>
            </w:r>
            <w:r>
              <w:rPr>
                <w:rFonts w:hAnsi="굴림체" w:hint="eastAsia"/>
                <w:color w:val="7F007F"/>
                <w:szCs w:val="20"/>
              </w:rPr>
              <w:t>class</w:t>
            </w:r>
            <w:r>
              <w:rPr>
                <w:rFonts w:hAnsi="굴림체" w:hint="eastAsia"/>
                <w:color w:val="000000"/>
                <w:szCs w:val="20"/>
              </w:rPr>
              <w:t>=</w:t>
            </w:r>
            <w:r>
              <w:rPr>
                <w:rFonts w:hAnsi="굴림체" w:hint="eastAsia"/>
                <w:color w:val="2A00FF"/>
                <w:szCs w:val="20"/>
              </w:rPr>
              <w:t>"</w:t>
            </w:r>
            <w:proofErr w:type="spellStart"/>
            <w:r>
              <w:rPr>
                <w:rFonts w:hAnsi="굴림체" w:hint="eastAsia"/>
                <w:color w:val="2A00FF"/>
                <w:szCs w:val="20"/>
              </w:rPr>
              <w:t>btn</w:t>
            </w:r>
            <w:proofErr w:type="spellEnd"/>
            <w:r>
              <w:rPr>
                <w:rFonts w:hAnsi="굴림체" w:hint="eastAsia"/>
                <w:color w:val="2A00FF"/>
                <w:szCs w:val="20"/>
              </w:rPr>
              <w:t>"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  <w:r>
              <w:rPr>
                <w:rFonts w:hAnsi="굴림체" w:hint="eastAsia"/>
                <w:color w:val="000000"/>
                <w:szCs w:val="20"/>
              </w:rPr>
              <w:t>목록으로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a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6693F5D2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div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54A7392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0000"/>
                <w:szCs w:val="20"/>
              </w:rPr>
              <w:t xml:space="preserve">  </w:t>
            </w: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form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244092AA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div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5C474971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body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35D94B0B" w14:textId="77777777" w:rsidR="009E1E85" w:rsidRDefault="009E1E85" w:rsidP="009E1E85">
            <w:pPr>
              <w:pStyle w:val="a4"/>
              <w:rPr>
                <w:rFonts w:hAnsi="굴림체"/>
                <w:color w:val="000000"/>
                <w:szCs w:val="20"/>
              </w:rPr>
            </w:pPr>
            <w:r>
              <w:rPr>
                <w:rFonts w:hAnsi="굴림체" w:hint="eastAsia"/>
                <w:color w:val="008080"/>
                <w:szCs w:val="20"/>
              </w:rPr>
              <w:t>&lt;/</w:t>
            </w:r>
            <w:r>
              <w:rPr>
                <w:rFonts w:hAnsi="굴림체" w:hint="eastAsia"/>
                <w:color w:val="3F7F7F"/>
                <w:szCs w:val="20"/>
              </w:rPr>
              <w:t>html</w:t>
            </w:r>
            <w:r>
              <w:rPr>
                <w:rFonts w:hAnsi="굴림체" w:hint="eastAsia"/>
                <w:color w:val="008080"/>
                <w:szCs w:val="20"/>
              </w:rPr>
              <w:t>&gt;</w:t>
            </w:r>
          </w:p>
          <w:p w14:paraId="0ADE4EA3" w14:textId="77777777" w:rsidR="00393BCA" w:rsidRDefault="00393BCA" w:rsidP="009E1E85">
            <w:pPr>
              <w:pStyle w:val="a4"/>
            </w:pPr>
          </w:p>
        </w:tc>
      </w:tr>
    </w:tbl>
    <w:p w14:paraId="50278747" w14:textId="77777777" w:rsidR="00F5733C" w:rsidRDefault="00F5733C" w:rsidP="00F5733C"/>
    <w:p w14:paraId="09407D0E" w14:textId="0029E82D" w:rsidR="009F690E" w:rsidRDefault="00A07AB8" w:rsidP="00F5733C">
      <w:r w:rsidRPr="00FF34E0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int="eastAsia"/>
        </w:rPr>
        <w:t>는 학생 객체이다.</w:t>
      </w:r>
      <w:r>
        <w:t xml:space="preserve"> (</w:t>
      </w:r>
      <w:r>
        <w:rPr>
          <w:rFonts w:hint="eastAsia"/>
        </w:rPr>
        <w:t xml:space="preserve">뷰에 전달된 </w:t>
      </w:r>
      <w:r w:rsidR="009F690E">
        <w:t xml:space="preserve">model attribute </w:t>
      </w:r>
      <w:r w:rsidR="009F690E">
        <w:rPr>
          <w:rFonts w:hint="eastAsia"/>
        </w:rPr>
        <w:t>데이터</w:t>
      </w:r>
      <w:r>
        <w:rPr>
          <w:rFonts w:hint="eastAsia"/>
        </w:rPr>
        <w:t>)</w:t>
      </w:r>
    </w:p>
    <w:p w14:paraId="023F7CD8" w14:textId="11047529" w:rsidR="009F690E" w:rsidRDefault="0076656B" w:rsidP="00F5733C">
      <w:r w:rsidRPr="00F02688">
        <w:rPr>
          <w:rFonts w:hint="eastAsia"/>
          <w:shd w:val="clear" w:color="auto" w:fill="CCFFCC"/>
        </w:rPr>
        <w:t>연두</w:t>
      </w:r>
      <w:r w:rsidR="009F690E" w:rsidRPr="00F02688">
        <w:rPr>
          <w:rFonts w:hint="eastAsia"/>
          <w:shd w:val="clear" w:color="auto" w:fill="CCFFCC"/>
        </w:rPr>
        <w:t>색</w:t>
      </w:r>
      <w:r w:rsidR="009F690E">
        <w:rPr>
          <w:rFonts w:hint="eastAsia"/>
        </w:rPr>
        <w:t>으로 칠한 부분은,</w:t>
      </w:r>
      <w:r w:rsidR="009F690E">
        <w:t xml:space="preserve"> </w:t>
      </w:r>
      <w:r w:rsidRPr="00FF34E0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t xml:space="preserve"> </w:t>
      </w:r>
      <w:r>
        <w:rPr>
          <w:rFonts w:hint="eastAsia"/>
        </w:rPr>
        <w:t xml:space="preserve">학생 객체의 </w:t>
      </w:r>
      <w:r w:rsidR="009F690E">
        <w:rPr>
          <w:rFonts w:hint="eastAsia"/>
        </w:rPr>
        <w:t>속성이다.</w:t>
      </w:r>
    </w:p>
    <w:p w14:paraId="2D1E379E" w14:textId="77777777" w:rsidR="0076656B" w:rsidRPr="0076656B" w:rsidRDefault="0076656B" w:rsidP="00F5733C"/>
    <w:p w14:paraId="46B55B7C" w14:textId="042AEC7A" w:rsidR="00C04A4B" w:rsidRDefault="00C04A4B" w:rsidP="00C04A4B"/>
    <w:p w14:paraId="0DC0BFEE" w14:textId="77777777" w:rsidR="00C04BD3" w:rsidRDefault="00C04BD3" w:rsidP="00C04A4B"/>
    <w:p w14:paraId="32131891" w14:textId="3C9EBE11" w:rsidR="00615710" w:rsidRPr="00C04A4B" w:rsidRDefault="00615710" w:rsidP="00C04A4B"/>
    <w:p w14:paraId="6B2F2608" w14:textId="77777777" w:rsidR="001B1095" w:rsidRDefault="001B1095" w:rsidP="001B1095">
      <w:pPr>
        <w:pStyle w:val="a4"/>
        <w:rPr>
          <w:rFonts w:hAnsi="굴림체"/>
          <w:color w:val="008080"/>
          <w:szCs w:val="20"/>
        </w:rPr>
      </w:pPr>
      <w:r>
        <w:rPr>
          <w:rFonts w:hAnsi="굴림체" w:hint="eastAsia"/>
          <w:color w:val="008080"/>
          <w:szCs w:val="20"/>
        </w:rPr>
        <w:lastRenderedPageBreak/>
        <w:t>&lt;</w:t>
      </w:r>
      <w:r>
        <w:rPr>
          <w:rFonts w:hAnsi="굴림체" w:hint="eastAsia"/>
          <w:color w:val="3F7F7F"/>
          <w:szCs w:val="20"/>
        </w:rPr>
        <w:t>h1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r>
        <w:rPr>
          <w:rFonts w:hAnsi="굴림체" w:hint="eastAsia"/>
          <w:color w:val="7F007F"/>
          <w:szCs w:val="20"/>
        </w:rPr>
        <w:t>th:text</w:t>
      </w:r>
      <w:proofErr w:type="spell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"${</w:t>
      </w:r>
      <w:r w:rsidRPr="009E1E85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Ansi="굴림체" w:hint="eastAsia"/>
          <w:color w:val="2A00FF"/>
          <w:szCs w:val="20"/>
        </w:rPr>
        <w:t xml:space="preserve">.id &gt; </w:t>
      </w:r>
      <w:proofErr w:type="gramStart"/>
      <w:r>
        <w:rPr>
          <w:rFonts w:hAnsi="굴림체" w:hint="eastAsia"/>
          <w:color w:val="2A00FF"/>
          <w:szCs w:val="20"/>
        </w:rPr>
        <w:t>0 ?</w:t>
      </w:r>
      <w:proofErr w:type="gramEnd"/>
      <w:r>
        <w:rPr>
          <w:rFonts w:hAnsi="굴림체" w:hint="eastAsia"/>
          <w:color w:val="2A00FF"/>
          <w:szCs w:val="20"/>
        </w:rPr>
        <w:t xml:space="preserve"> '학생 수정</w:t>
      </w:r>
      <w:proofErr w:type="gramStart"/>
      <w:r>
        <w:rPr>
          <w:rFonts w:hAnsi="굴림체" w:hint="eastAsia"/>
          <w:color w:val="2A00FF"/>
          <w:szCs w:val="20"/>
        </w:rPr>
        <w:t>' :</w:t>
      </w:r>
      <w:proofErr w:type="gramEnd"/>
      <w:r>
        <w:rPr>
          <w:rFonts w:hAnsi="굴림체" w:hint="eastAsia"/>
          <w:color w:val="2A00FF"/>
          <w:szCs w:val="20"/>
        </w:rPr>
        <w:t xml:space="preserve"> '학생 등록'}"</w:t>
      </w:r>
      <w:r>
        <w:rPr>
          <w:rFonts w:hAnsi="굴림체" w:hint="eastAsia"/>
          <w:color w:val="008080"/>
          <w:szCs w:val="20"/>
        </w:rPr>
        <w:t>&gt;&lt;/</w:t>
      </w:r>
      <w:r>
        <w:rPr>
          <w:rFonts w:hAnsi="굴림체" w:hint="eastAsia"/>
          <w:color w:val="3F7F7F"/>
          <w:szCs w:val="20"/>
        </w:rPr>
        <w:t>h1</w:t>
      </w:r>
      <w:r>
        <w:rPr>
          <w:rFonts w:hAnsi="굴림체" w:hint="eastAsia"/>
          <w:color w:val="008080"/>
          <w:szCs w:val="20"/>
        </w:rPr>
        <w:t>&gt;</w:t>
      </w:r>
    </w:p>
    <w:p w14:paraId="1448641C" w14:textId="30A15F05" w:rsidR="001B1095" w:rsidRDefault="001B1095" w:rsidP="001B1095">
      <w:pPr>
        <w:pStyle w:val="a4"/>
        <w:rPr>
          <w:rFonts w:hAnsi="굴림체"/>
          <w:color w:val="000000"/>
          <w:szCs w:val="20"/>
        </w:rPr>
      </w:pPr>
      <w:r>
        <w:t xml:space="preserve">  </w:t>
      </w:r>
      <w:r w:rsidRPr="00FF34E0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int="eastAsia"/>
        </w:rPr>
        <w:t xml:space="preserve">는 학생 객체의 </w:t>
      </w:r>
    </w:p>
    <w:p w14:paraId="5597CE4D" w14:textId="77777777" w:rsidR="00EB3CA4" w:rsidRDefault="001E7752" w:rsidP="00615710">
      <w:r>
        <w:t xml:space="preserve">  </w:t>
      </w:r>
      <w:r w:rsidR="006E63DB">
        <w:t xml:space="preserve">id </w:t>
      </w:r>
      <w:r w:rsidR="006E63DB">
        <w:rPr>
          <w:rFonts w:hint="eastAsia"/>
        </w:rPr>
        <w:t xml:space="preserve">속성 값이 </w:t>
      </w:r>
      <w:r w:rsidR="006E63DB">
        <w:t xml:space="preserve">0 </w:t>
      </w:r>
      <w:r w:rsidR="006E63DB">
        <w:rPr>
          <w:rFonts w:hint="eastAsia"/>
        </w:rPr>
        <w:t>보다 크면,</w:t>
      </w:r>
      <w:r w:rsidR="006E63DB">
        <w:t xml:space="preserve"> </w:t>
      </w:r>
      <w:r>
        <w:t>'</w:t>
      </w:r>
      <w:r>
        <w:rPr>
          <w:rFonts w:hint="eastAsia"/>
        </w:rPr>
        <w:t xml:space="preserve">학생 </w:t>
      </w:r>
      <w:r w:rsidR="006E63DB">
        <w:rPr>
          <w:rFonts w:hint="eastAsia"/>
        </w:rPr>
        <w:t>수정</w:t>
      </w:r>
      <w:r>
        <w:t>'</w:t>
      </w:r>
      <w:r w:rsidR="006E63DB">
        <w:t xml:space="preserve"> </w:t>
      </w:r>
      <w:r w:rsidR="006E63DB">
        <w:rPr>
          <w:rFonts w:hint="eastAsia"/>
        </w:rPr>
        <w:t>문자열</w:t>
      </w:r>
      <w:r w:rsidR="00EB3CA4">
        <w:rPr>
          <w:rFonts w:hint="eastAsia"/>
        </w:rPr>
        <w:t>이</w:t>
      </w:r>
      <w:r w:rsidR="006E63DB">
        <w:rPr>
          <w:rFonts w:hint="eastAsia"/>
        </w:rPr>
        <w:t xml:space="preserve"> </w:t>
      </w:r>
      <w:r w:rsidR="00EB3CA4">
        <w:t xml:space="preserve">&lt;h1&gt; </w:t>
      </w:r>
      <w:r w:rsidR="00EB3CA4">
        <w:rPr>
          <w:rFonts w:hint="eastAsia"/>
        </w:rPr>
        <w:t xml:space="preserve">태그에 </w:t>
      </w:r>
      <w:r w:rsidR="006E63DB">
        <w:rPr>
          <w:rFonts w:hint="eastAsia"/>
        </w:rPr>
        <w:t>출력</w:t>
      </w:r>
      <w:r w:rsidR="00EB3CA4">
        <w:rPr>
          <w:rFonts w:hint="eastAsia"/>
        </w:rPr>
        <w:t>되</w:t>
      </w:r>
      <w:r w:rsidR="006E63DB">
        <w:rPr>
          <w:rFonts w:hint="eastAsia"/>
        </w:rPr>
        <w:t>고,</w:t>
      </w:r>
      <w:r w:rsidR="006E63DB">
        <w:t xml:space="preserve"> </w:t>
      </w:r>
    </w:p>
    <w:p w14:paraId="6E558280" w14:textId="0F284263" w:rsidR="006E63DB" w:rsidRDefault="00EB3CA4" w:rsidP="00615710">
      <w:r>
        <w:t xml:space="preserve">  </w:t>
      </w:r>
      <w:r w:rsidR="006E63DB">
        <w:rPr>
          <w:rFonts w:hint="eastAsia"/>
        </w:rPr>
        <w:t xml:space="preserve">그렇지 않으면 </w:t>
      </w:r>
      <w:r w:rsidR="001E7752">
        <w:t>'</w:t>
      </w:r>
      <w:r w:rsidR="001E7752">
        <w:rPr>
          <w:rFonts w:hint="eastAsia"/>
        </w:rPr>
        <w:t xml:space="preserve">학생 </w:t>
      </w:r>
      <w:r w:rsidR="006E63DB">
        <w:rPr>
          <w:rFonts w:hint="eastAsia"/>
        </w:rPr>
        <w:t>등록</w:t>
      </w:r>
      <w:r w:rsidR="001E7752">
        <w:t>'</w:t>
      </w:r>
      <w:r w:rsidR="006E63DB">
        <w:t xml:space="preserve"> </w:t>
      </w:r>
      <w:r w:rsidR="006E63DB">
        <w:rPr>
          <w:rFonts w:hint="eastAsia"/>
        </w:rPr>
        <w:t>문자열</w:t>
      </w:r>
      <w:r w:rsidR="00E73617">
        <w:rPr>
          <w:rFonts w:hint="eastAsia"/>
        </w:rPr>
        <w:t>이</w:t>
      </w:r>
      <w:r w:rsidR="006E63DB">
        <w:rPr>
          <w:rFonts w:hint="eastAsia"/>
        </w:rPr>
        <w:t xml:space="preserve"> 출력</w:t>
      </w:r>
      <w:r w:rsidR="00E73617">
        <w:rPr>
          <w:rFonts w:hint="eastAsia"/>
        </w:rPr>
        <w:t>된다.</w:t>
      </w:r>
    </w:p>
    <w:p w14:paraId="71B1991A" w14:textId="77777777" w:rsidR="00F96570" w:rsidRDefault="00F96570" w:rsidP="00615710"/>
    <w:p w14:paraId="166EFA59" w14:textId="56A6E233" w:rsidR="00615710" w:rsidRDefault="00615710" w:rsidP="00615710"/>
    <w:p w14:paraId="3B4F1D65" w14:textId="77777777" w:rsidR="001332D0" w:rsidRDefault="001332D0" w:rsidP="001332D0">
      <w:pPr>
        <w:pStyle w:val="a4"/>
        <w:rPr>
          <w:rFonts w:hAnsi="굴림체"/>
          <w:color w:val="000000"/>
          <w:szCs w:val="20"/>
        </w:rPr>
      </w:pPr>
      <w:r>
        <w:rPr>
          <w:rFonts w:hAnsi="굴림체" w:hint="eastAsia"/>
          <w:color w:val="008080"/>
          <w:szCs w:val="20"/>
        </w:rPr>
        <w:t>&lt;</w:t>
      </w:r>
      <w:r>
        <w:rPr>
          <w:rFonts w:hAnsi="굴림체" w:hint="eastAsia"/>
          <w:color w:val="3F7F7F"/>
          <w:szCs w:val="20"/>
        </w:rPr>
        <w:t>form</w:t>
      </w:r>
      <w:r>
        <w:rPr>
          <w:rFonts w:hAnsi="굴림체" w:hint="eastAsia"/>
          <w:color w:val="000000"/>
          <w:szCs w:val="20"/>
        </w:rPr>
        <w:t xml:space="preserve"> </w:t>
      </w:r>
      <w:r>
        <w:rPr>
          <w:rFonts w:hAnsi="굴림체" w:hint="eastAsia"/>
          <w:color w:val="7F007F"/>
          <w:szCs w:val="20"/>
        </w:rPr>
        <w:t>method</w:t>
      </w:r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"post"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proofErr w:type="gramStart"/>
      <w:r>
        <w:rPr>
          <w:rFonts w:hAnsi="굴림체" w:hint="eastAsia"/>
          <w:color w:val="7F007F"/>
          <w:szCs w:val="20"/>
        </w:rPr>
        <w:t>th:object</w:t>
      </w:r>
      <w:proofErr w:type="spellEnd"/>
      <w:proofErr w:type="gram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"${</w:t>
      </w:r>
      <w:r w:rsidRPr="009E1E85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Ansi="굴림체" w:hint="eastAsia"/>
          <w:color w:val="2A00FF"/>
          <w:szCs w:val="20"/>
        </w:rPr>
        <w:t>}"</w:t>
      </w:r>
      <w:r>
        <w:rPr>
          <w:rFonts w:hAnsi="굴림체" w:hint="eastAsia"/>
          <w:color w:val="008080"/>
          <w:szCs w:val="20"/>
        </w:rPr>
        <w:t>&gt;</w:t>
      </w:r>
    </w:p>
    <w:p w14:paraId="34A0249C" w14:textId="20EA8E46" w:rsidR="00145325" w:rsidRPr="00145325" w:rsidRDefault="001332D0" w:rsidP="00D950D2">
      <w:r>
        <w:rPr>
          <w:rFonts w:hint="eastAsia"/>
        </w:rPr>
        <w:t xml:space="preserve"> </w:t>
      </w:r>
      <w:r>
        <w:t xml:space="preserve"> </w:t>
      </w:r>
      <w:r w:rsidR="00145325">
        <w:rPr>
          <w:rFonts w:hint="eastAsia"/>
        </w:rPr>
        <w:t>이 입력 폼에서 편집할 데이터 객체는,</w:t>
      </w:r>
      <w:r w:rsidR="00145325">
        <w:t xml:space="preserve"> </w:t>
      </w:r>
      <w:r w:rsidRPr="009E1E85">
        <w:rPr>
          <w:rFonts w:hAnsi="굴림체" w:hint="eastAsia"/>
          <w:color w:val="2A00FF"/>
          <w:szCs w:val="20"/>
          <w:shd w:val="clear" w:color="auto" w:fill="FFCCFF"/>
        </w:rPr>
        <w:t>student</w:t>
      </w:r>
      <w:r w:rsidR="00EF3199">
        <w:t xml:space="preserve"> </w:t>
      </w:r>
      <w:r w:rsidR="00EF3199">
        <w:rPr>
          <w:rFonts w:hint="eastAsia"/>
        </w:rPr>
        <w:t>이름의 객체이다.</w:t>
      </w:r>
      <w:r w:rsidR="00145325">
        <w:t xml:space="preserve"> </w:t>
      </w:r>
      <w:r w:rsidR="00D950D2">
        <w:t>(</w:t>
      </w:r>
      <w:r w:rsidR="00D950D2">
        <w:rPr>
          <w:rFonts w:hint="eastAsia"/>
        </w:rPr>
        <w:t xml:space="preserve">뷰에 전달된 </w:t>
      </w:r>
      <w:r w:rsidR="00D950D2">
        <w:t xml:space="preserve">model attribute </w:t>
      </w:r>
      <w:r w:rsidR="00D950D2">
        <w:rPr>
          <w:rFonts w:hint="eastAsia"/>
        </w:rPr>
        <w:t>데이터)</w:t>
      </w:r>
      <w:r w:rsidR="00D950D2">
        <w:t xml:space="preserve"> </w:t>
      </w:r>
    </w:p>
    <w:p w14:paraId="2B6EBFB5" w14:textId="5FDE8B3E" w:rsidR="00145325" w:rsidRDefault="00145325" w:rsidP="004D7418">
      <w:pPr>
        <w:pStyle w:val="a9"/>
        <w:rPr>
          <w:color w:val="008080"/>
        </w:rPr>
      </w:pPr>
    </w:p>
    <w:p w14:paraId="7790BE2F" w14:textId="77777777" w:rsidR="004158DD" w:rsidRDefault="004158DD" w:rsidP="004D7418">
      <w:pPr>
        <w:pStyle w:val="a9"/>
        <w:rPr>
          <w:color w:val="008080"/>
        </w:rPr>
      </w:pPr>
    </w:p>
    <w:p w14:paraId="751C38DE" w14:textId="77777777" w:rsidR="00D950D2" w:rsidRDefault="00D950D2" w:rsidP="004D7418">
      <w:pPr>
        <w:pStyle w:val="a9"/>
        <w:rPr>
          <w:rFonts w:hAnsi="굴림체"/>
          <w:color w:val="008080"/>
        </w:rPr>
      </w:pPr>
      <w:r>
        <w:rPr>
          <w:rFonts w:hAnsi="굴림체" w:hint="eastAsia"/>
          <w:color w:val="008080"/>
        </w:rPr>
        <w:t>&lt;</w:t>
      </w:r>
      <w:r>
        <w:rPr>
          <w:rFonts w:hAnsi="굴림체" w:hint="eastAsia"/>
          <w:color w:val="3F7F7F"/>
        </w:rPr>
        <w:t>input</w:t>
      </w:r>
      <w:r>
        <w:rPr>
          <w:rFonts w:hAnsi="굴림체" w:hint="eastAsia"/>
          <w:color w:val="000000"/>
        </w:rPr>
        <w:t xml:space="preserve"> </w:t>
      </w:r>
      <w:r>
        <w:rPr>
          <w:rFonts w:hAnsi="굴림체" w:hint="eastAsia"/>
          <w:color w:val="7F007F"/>
        </w:rPr>
        <w:t>type</w:t>
      </w:r>
      <w:r>
        <w:rPr>
          <w:rFonts w:hAnsi="굴림체" w:hint="eastAsia"/>
          <w:color w:val="000000"/>
        </w:rPr>
        <w:t>=</w:t>
      </w:r>
      <w:r>
        <w:rPr>
          <w:rFonts w:hAnsi="굴림체" w:hint="eastAsia"/>
          <w:color w:val="2A00FF"/>
        </w:rPr>
        <w:t>"text"</w:t>
      </w:r>
      <w:r>
        <w:rPr>
          <w:rFonts w:hAnsi="굴림체" w:hint="eastAsia"/>
          <w:color w:val="000000"/>
        </w:rPr>
        <w:t xml:space="preserve"> </w:t>
      </w:r>
      <w:proofErr w:type="spellStart"/>
      <w:proofErr w:type="gramStart"/>
      <w:r>
        <w:rPr>
          <w:rFonts w:hAnsi="굴림체" w:hint="eastAsia"/>
          <w:color w:val="7F007F"/>
        </w:rPr>
        <w:t>th:field</w:t>
      </w:r>
      <w:proofErr w:type="spellEnd"/>
      <w:proofErr w:type="gramEnd"/>
      <w:r>
        <w:rPr>
          <w:rFonts w:hAnsi="굴림체" w:hint="eastAsia"/>
          <w:color w:val="000000"/>
        </w:rPr>
        <w:t>=</w:t>
      </w:r>
      <w:r>
        <w:rPr>
          <w:rFonts w:hAnsi="굴림체" w:hint="eastAsia"/>
          <w:color w:val="2A00FF"/>
        </w:rPr>
        <w:t>"*{</w:t>
      </w:r>
      <w:proofErr w:type="spellStart"/>
      <w:r w:rsidRPr="009E1E85">
        <w:rPr>
          <w:rFonts w:hAnsi="굴림체" w:hint="eastAsia"/>
          <w:color w:val="2A00FF"/>
          <w:shd w:val="clear" w:color="auto" w:fill="CCFFCC"/>
        </w:rPr>
        <w:t>studentNo</w:t>
      </w:r>
      <w:proofErr w:type="spellEnd"/>
      <w:r>
        <w:rPr>
          <w:rFonts w:hAnsi="굴림체" w:hint="eastAsia"/>
          <w:color w:val="2A00FF"/>
        </w:rPr>
        <w:t>}"</w:t>
      </w:r>
      <w:r>
        <w:rPr>
          <w:rFonts w:hAnsi="굴림체" w:hint="eastAsia"/>
          <w:color w:val="000000"/>
        </w:rPr>
        <w:t xml:space="preserve"> </w:t>
      </w:r>
      <w:r>
        <w:rPr>
          <w:rFonts w:hAnsi="굴림체" w:hint="eastAsia"/>
          <w:color w:val="008080"/>
        </w:rPr>
        <w:t>/&gt;</w:t>
      </w:r>
    </w:p>
    <w:p w14:paraId="1CDB6798" w14:textId="77777777" w:rsidR="00C96968" w:rsidRDefault="00431B4E" w:rsidP="004D7418">
      <w:pPr>
        <w:pStyle w:val="a9"/>
      </w:pPr>
      <w:r w:rsidRPr="00D950D2">
        <w:rPr>
          <w:rFonts w:hint="eastAsia"/>
        </w:rPr>
        <w:t xml:space="preserve"> </w:t>
      </w:r>
      <w:r w:rsidR="00836354" w:rsidRPr="00D950D2">
        <w:t xml:space="preserve"> </w:t>
      </w:r>
      <w:r w:rsidR="00D950D2" w:rsidRPr="00D950D2">
        <w:t>위</w:t>
      </w:r>
      <w:r w:rsidR="00836354">
        <w:rPr>
          <w:rFonts w:hint="eastAsia"/>
        </w:rPr>
        <w:t xml:space="preserve"> 확장 태그</w:t>
      </w:r>
      <w:r w:rsidR="00C96968">
        <w:rPr>
          <w:rFonts w:hint="eastAsia"/>
        </w:rPr>
        <w:t>의 기능은 다음과 같다.</w:t>
      </w:r>
    </w:p>
    <w:p w14:paraId="24E7EFC9" w14:textId="2177FA0E" w:rsidR="00AD22E0" w:rsidRDefault="00C96968" w:rsidP="009803DD">
      <w:pPr>
        <w:pStyle w:val="a9"/>
      </w:pPr>
      <w:r>
        <w:t xml:space="preserve"> </w:t>
      </w:r>
      <w:r w:rsidR="008D5ED4">
        <w:t xml:space="preserve"> - </w:t>
      </w:r>
      <w:r w:rsidR="008D5ED4">
        <w:rPr>
          <w:rFonts w:hint="eastAsia"/>
        </w:rPr>
        <w:t>입력 폼이 출력될 때,</w:t>
      </w:r>
      <w:r w:rsidR="008D5ED4">
        <w:t xml:space="preserve"> </w:t>
      </w:r>
      <w:r w:rsidR="009803DD" w:rsidRPr="009E1E85">
        <w:rPr>
          <w:rFonts w:hAnsi="굴림체" w:hint="eastAsia"/>
          <w:color w:val="2A00FF"/>
          <w:shd w:val="clear" w:color="auto" w:fill="FFCCFF"/>
        </w:rPr>
        <w:t>student</w:t>
      </w:r>
      <w:r w:rsidR="009803DD">
        <w:t xml:space="preserve"> </w:t>
      </w:r>
      <w:r w:rsidR="00CC2BAA">
        <w:rPr>
          <w:rFonts w:hint="eastAsia"/>
        </w:rPr>
        <w:t>객체의</w:t>
      </w:r>
      <w:r w:rsidR="005F13BF">
        <w:rPr>
          <w:rFonts w:hint="eastAsia"/>
        </w:rPr>
        <w:t xml:space="preserve"> </w:t>
      </w:r>
      <w:proofErr w:type="spellStart"/>
      <w:r w:rsidR="008D5ED4" w:rsidRPr="009E1E85">
        <w:rPr>
          <w:rFonts w:hAnsi="굴림체" w:hint="eastAsia"/>
          <w:color w:val="2A00FF"/>
          <w:shd w:val="clear" w:color="auto" w:fill="CCFFCC"/>
        </w:rPr>
        <w:t>studentNo</w:t>
      </w:r>
      <w:proofErr w:type="spellEnd"/>
      <w:r w:rsidR="008D5ED4">
        <w:rPr>
          <w:rFonts w:hint="eastAsia"/>
        </w:rPr>
        <w:t xml:space="preserve"> </w:t>
      </w:r>
      <w:r w:rsidR="005F13BF">
        <w:rPr>
          <w:rFonts w:hint="eastAsia"/>
        </w:rPr>
        <w:t>속성</w:t>
      </w:r>
      <w:r w:rsidR="00633F0A">
        <w:rPr>
          <w:rFonts w:hint="eastAsia"/>
        </w:rPr>
        <w:t>값</w:t>
      </w:r>
      <w:r w:rsidR="005F13BF">
        <w:rPr>
          <w:rFonts w:hint="eastAsia"/>
        </w:rPr>
        <w:t xml:space="preserve">이 </w:t>
      </w:r>
      <w:r w:rsidR="00633F0A">
        <w:t xml:space="preserve">input </w:t>
      </w:r>
      <w:r w:rsidR="00633F0A">
        <w:rPr>
          <w:rFonts w:hint="eastAsia"/>
        </w:rPr>
        <w:t xml:space="preserve">태그의 </w:t>
      </w:r>
      <w:r w:rsidR="005F13BF">
        <w:t>value</w:t>
      </w:r>
      <w:r w:rsidR="00633F0A">
        <w:rPr>
          <w:rFonts w:hint="eastAsia"/>
        </w:rPr>
        <w:t>에 채워</w:t>
      </w:r>
      <w:r w:rsidR="008D5ED4">
        <w:rPr>
          <w:rFonts w:hint="eastAsia"/>
        </w:rPr>
        <w:t>진다.</w:t>
      </w:r>
    </w:p>
    <w:p w14:paraId="7672B89F" w14:textId="77777777" w:rsidR="00D71CDE" w:rsidRDefault="008D5ED4" w:rsidP="00823EF6">
      <w:pPr>
        <w:pStyle w:val="a9"/>
      </w:pPr>
      <w:r>
        <w:t xml:space="preserve">  </w:t>
      </w:r>
      <w:r w:rsidR="00002934">
        <w:rPr>
          <w:rFonts w:hint="eastAsia"/>
        </w:rPr>
        <w:t>-</w:t>
      </w:r>
      <w:r w:rsidR="00002934">
        <w:t xml:space="preserve"> </w:t>
      </w:r>
      <w:r w:rsidR="00DD2A05">
        <w:rPr>
          <w:rFonts w:hint="eastAsia"/>
        </w:rPr>
        <w:t xml:space="preserve">이 </w:t>
      </w:r>
      <w:r w:rsidR="00DD2A05">
        <w:t xml:space="preserve">input </w:t>
      </w:r>
      <w:r w:rsidR="00DD2A05">
        <w:rPr>
          <w:rFonts w:hint="eastAsia"/>
        </w:rPr>
        <w:t xml:space="preserve">태그의 </w:t>
      </w:r>
      <w:r w:rsidR="00DD2A05">
        <w:t xml:space="preserve">name </w:t>
      </w:r>
      <w:r w:rsidR="00DD2A05">
        <w:rPr>
          <w:rFonts w:hint="eastAsia"/>
        </w:rPr>
        <w:t xml:space="preserve">값은 </w:t>
      </w:r>
      <w:proofErr w:type="spellStart"/>
      <w:proofErr w:type="gramStart"/>
      <w:r w:rsidR="00DD2A05" w:rsidRPr="009E1E85">
        <w:rPr>
          <w:rFonts w:hAnsi="굴림체" w:hint="eastAsia"/>
          <w:color w:val="2A00FF"/>
          <w:shd w:val="clear" w:color="auto" w:fill="CCFFCC"/>
        </w:rPr>
        <w:t>studentNo</w:t>
      </w:r>
      <w:proofErr w:type="spellEnd"/>
      <w:r w:rsidR="00DD2A05">
        <w:rPr>
          <w:rFonts w:hint="eastAsia"/>
        </w:rPr>
        <w:t xml:space="preserve"> 이다</w:t>
      </w:r>
      <w:proofErr w:type="gramEnd"/>
      <w:r w:rsidR="00DD2A05">
        <w:rPr>
          <w:rFonts w:hint="eastAsia"/>
        </w:rPr>
        <w:t>.</w:t>
      </w:r>
      <w:r w:rsidR="00DD2A05">
        <w:t xml:space="preserve"> </w:t>
      </w:r>
    </w:p>
    <w:p w14:paraId="737194D5" w14:textId="647CD42A" w:rsidR="00002934" w:rsidRDefault="00D71CDE" w:rsidP="00823EF6">
      <w:pPr>
        <w:pStyle w:val="a9"/>
      </w:pPr>
      <w:r>
        <w:t xml:space="preserve">    </w:t>
      </w:r>
      <w:r>
        <w:rPr>
          <w:rFonts w:hint="eastAsia"/>
        </w:rPr>
        <w:t xml:space="preserve">따라서 </w:t>
      </w:r>
      <w:r w:rsidR="00823EF6">
        <w:rPr>
          <w:rFonts w:hint="eastAsia"/>
        </w:rPr>
        <w:t>저장</w:t>
      </w:r>
      <w:r w:rsidR="00823EF6">
        <w:t>(</w:t>
      </w:r>
      <w:r w:rsidR="00823EF6">
        <w:rPr>
          <w:rFonts w:hint="eastAsia"/>
        </w:rPr>
        <w:t>s</w:t>
      </w:r>
      <w:r w:rsidR="00823EF6">
        <w:t xml:space="preserve">ubmit) </w:t>
      </w:r>
      <w:r w:rsidR="00823EF6">
        <w:rPr>
          <w:rFonts w:hint="eastAsia"/>
        </w:rPr>
        <w:t>버튼이 클릭되</w:t>
      </w:r>
      <w:r w:rsidR="00293B94">
        <w:rPr>
          <w:rFonts w:hint="eastAsia"/>
        </w:rPr>
        <w:t>고 폼에 입력된 데이터가 서버에 전송될 때,</w:t>
      </w:r>
    </w:p>
    <w:p w14:paraId="3C1B1A06" w14:textId="77777777" w:rsidR="0078697D" w:rsidRDefault="00293B94" w:rsidP="00823EF6">
      <w:pPr>
        <w:pStyle w:val="a9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이 </w:t>
      </w:r>
      <w:r>
        <w:t>inpu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태그에 입력된 데이터</w:t>
      </w:r>
      <w:r w:rsidR="0078697D">
        <w:rPr>
          <w:rFonts w:hint="eastAsia"/>
        </w:rPr>
        <w:t xml:space="preserve">가 </w:t>
      </w:r>
      <w:r>
        <w:t>request parameter</w:t>
      </w:r>
      <w:r w:rsidR="0078697D">
        <w:rPr>
          <w:rFonts w:hint="eastAsia"/>
        </w:rPr>
        <w:t>로 서버에 전송된다.</w:t>
      </w:r>
    </w:p>
    <w:p w14:paraId="4EC6D291" w14:textId="2808C03F" w:rsidR="00293B94" w:rsidRDefault="00BC5D4A" w:rsidP="00823EF6">
      <w:pPr>
        <w:pStyle w:val="a9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이 </w:t>
      </w:r>
      <w:r>
        <w:t>request parameter</w:t>
      </w:r>
      <w:r>
        <w:rPr>
          <w:rFonts w:hint="eastAsia"/>
        </w:rPr>
        <w:t xml:space="preserve">의 </w:t>
      </w:r>
      <w:r w:rsidR="00293B94">
        <w:rPr>
          <w:rFonts w:hint="eastAsia"/>
        </w:rPr>
        <w:t xml:space="preserve">이름은 </w:t>
      </w:r>
      <w:proofErr w:type="spellStart"/>
      <w:proofErr w:type="gramStart"/>
      <w:r w:rsidR="00293B94" w:rsidRPr="009E1E85">
        <w:rPr>
          <w:rFonts w:hAnsi="굴림체" w:hint="eastAsia"/>
          <w:color w:val="2A00FF"/>
          <w:shd w:val="clear" w:color="auto" w:fill="CCFFCC"/>
        </w:rPr>
        <w:t>studentNo</w:t>
      </w:r>
      <w:proofErr w:type="spellEnd"/>
      <w:r w:rsidR="00293B94">
        <w:t xml:space="preserve"> </w:t>
      </w:r>
      <w:r w:rsidR="00293B94">
        <w:rPr>
          <w:rFonts w:hint="eastAsia"/>
        </w:rPr>
        <w:t>이다</w:t>
      </w:r>
      <w:proofErr w:type="gramEnd"/>
      <w:r w:rsidR="00293B94">
        <w:rPr>
          <w:rFonts w:hint="eastAsia"/>
        </w:rPr>
        <w:t>.</w:t>
      </w:r>
    </w:p>
    <w:p w14:paraId="786E1DF9" w14:textId="3AC42EAA" w:rsidR="008420C4" w:rsidRDefault="008420C4" w:rsidP="00823EF6">
      <w:pPr>
        <w:pStyle w:val="a9"/>
      </w:pPr>
      <w:r>
        <w:rPr>
          <w:rFonts w:hint="eastAsia"/>
        </w:rPr>
        <w:t xml:space="preserve"> 즉 위 소스코드에 의해서 출력되는 html 태그는 다음과 같다.</w:t>
      </w:r>
    </w:p>
    <w:p w14:paraId="0D44384A" w14:textId="67009278" w:rsidR="008420C4" w:rsidRDefault="008420C4" w:rsidP="00823EF6">
      <w:pPr>
        <w:pStyle w:val="a9"/>
      </w:pPr>
      <w:r>
        <w:rPr>
          <w:rFonts w:hint="eastAsia"/>
        </w:rPr>
        <w:t xml:space="preserve">   &lt;input type="text" name="</w:t>
      </w:r>
      <w:proofErr w:type="spellStart"/>
      <w:r w:rsidR="009F5EA1" w:rsidRPr="009E1E85">
        <w:rPr>
          <w:rFonts w:hAnsi="굴림체" w:hint="eastAsia"/>
          <w:color w:val="2A00FF"/>
          <w:shd w:val="clear" w:color="auto" w:fill="CCFFCC"/>
        </w:rPr>
        <w:t>studentNo</w:t>
      </w:r>
      <w:proofErr w:type="spellEnd"/>
      <w:r>
        <w:rPr>
          <w:rFonts w:hint="eastAsia"/>
        </w:rPr>
        <w:t>" value="" /&gt;</w:t>
      </w:r>
    </w:p>
    <w:p w14:paraId="4430DFB8" w14:textId="277EBFD3" w:rsidR="009F5EA1" w:rsidRPr="009F5EA1" w:rsidRDefault="009F5EA1" w:rsidP="00823EF6">
      <w:pPr>
        <w:pStyle w:val="a9"/>
      </w:pPr>
      <w:r>
        <w:rPr>
          <w:rFonts w:hint="eastAsia"/>
        </w:rPr>
        <w:t xml:space="preserve">   ${</w:t>
      </w:r>
      <w:proofErr w:type="spellStart"/>
      <w:proofErr w:type="gramStart"/>
      <w:r w:rsidRPr="009E1E85">
        <w:rPr>
          <w:rFonts w:hAnsi="굴림체" w:hint="eastAsia"/>
          <w:color w:val="2A00FF"/>
          <w:shd w:val="clear" w:color="auto" w:fill="FFCCFF"/>
        </w:rPr>
        <w:t>student</w:t>
      </w:r>
      <w:r>
        <w:rPr>
          <w:rFonts w:hint="eastAsia"/>
        </w:rPr>
        <w:t>.</w:t>
      </w:r>
      <w:r w:rsidRPr="009E1E85">
        <w:rPr>
          <w:rFonts w:hAnsi="굴림체" w:hint="eastAsia"/>
          <w:color w:val="2A00FF"/>
          <w:shd w:val="clear" w:color="auto" w:fill="CCFFCC"/>
        </w:rPr>
        <w:t>studentNo</w:t>
      </w:r>
      <w:proofErr w:type="spellEnd"/>
      <w:proofErr w:type="gramEnd"/>
      <w:r>
        <w:rPr>
          <w:rFonts w:hint="eastAsia"/>
        </w:rPr>
        <w:t xml:space="preserve">} 값이 </w:t>
      </w:r>
      <w:r w:rsidR="00711A8B">
        <w:rPr>
          <w:rFonts w:hint="eastAsia"/>
        </w:rPr>
        <w:t>null</w:t>
      </w:r>
      <w:r>
        <w:rPr>
          <w:rFonts w:hint="eastAsia"/>
        </w:rPr>
        <w:t>이기 때문에 value 값</w:t>
      </w:r>
      <w:r w:rsidR="00711A8B">
        <w:rPr>
          <w:rFonts w:hint="eastAsia"/>
        </w:rPr>
        <w:t>이</w:t>
      </w:r>
      <w:r>
        <w:rPr>
          <w:rFonts w:hint="eastAsia"/>
        </w:rPr>
        <w:t xml:space="preserve"> 빈 문자열이다.</w:t>
      </w:r>
    </w:p>
    <w:p w14:paraId="5E6A2826" w14:textId="743BC0E3" w:rsidR="00AD22E0" w:rsidRDefault="008E3F2B" w:rsidP="004D7418">
      <w:pPr>
        <w:pStyle w:val="a9"/>
        <w:rPr>
          <w:color w:val="008080"/>
        </w:rPr>
      </w:pPr>
      <w:proofErr w:type="spellStart"/>
      <w:r>
        <w:rPr>
          <w:rFonts w:hint="eastAsia"/>
          <w:color w:val="008080"/>
        </w:rPr>
        <w:t>ㅌ</w:t>
      </w:r>
      <w:proofErr w:type="spellEnd"/>
    </w:p>
    <w:p w14:paraId="11D0B016" w14:textId="0DFFF3E4" w:rsidR="008E3F2B" w:rsidRDefault="008E3F2B" w:rsidP="004D7418">
      <w:pPr>
        <w:pStyle w:val="a9"/>
        <w:rPr>
          <w:rFonts w:hint="eastAsia"/>
          <w:color w:val="008080"/>
        </w:rPr>
      </w:pPr>
      <w:r>
        <w:rPr>
          <w:rFonts w:hint="eastAsia"/>
          <w:color w:val="008080"/>
        </w:rPr>
        <w:t>2</w:t>
      </w:r>
    </w:p>
    <w:p w14:paraId="0CD2B5F5" w14:textId="77777777" w:rsidR="00FE662C" w:rsidRDefault="00FE662C" w:rsidP="00FE662C">
      <w:pPr>
        <w:pStyle w:val="a4"/>
        <w:rPr>
          <w:rFonts w:hAnsi="굴림체"/>
          <w:color w:val="000000"/>
          <w:szCs w:val="20"/>
        </w:rPr>
      </w:pPr>
      <w:r>
        <w:rPr>
          <w:rFonts w:hAnsi="굴림체" w:hint="eastAsia"/>
          <w:color w:val="008080"/>
          <w:szCs w:val="20"/>
        </w:rPr>
        <w:t>&lt;</w:t>
      </w:r>
      <w:r>
        <w:rPr>
          <w:rFonts w:hAnsi="굴림체" w:hint="eastAsia"/>
          <w:color w:val="3F7F7F"/>
          <w:szCs w:val="20"/>
        </w:rPr>
        <w:t>select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proofErr w:type="gramStart"/>
      <w:r>
        <w:rPr>
          <w:rFonts w:hAnsi="굴림체" w:hint="eastAsia"/>
          <w:color w:val="7F007F"/>
          <w:szCs w:val="20"/>
        </w:rPr>
        <w:t>th:field</w:t>
      </w:r>
      <w:proofErr w:type="spellEnd"/>
      <w:proofErr w:type="gram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"*{</w:t>
      </w:r>
      <w:proofErr w:type="spellStart"/>
      <w:r w:rsidRPr="009E1E85">
        <w:rPr>
          <w:rFonts w:hAnsi="굴림체" w:hint="eastAsia"/>
          <w:color w:val="2A00FF"/>
          <w:szCs w:val="20"/>
          <w:shd w:val="clear" w:color="auto" w:fill="CCFFCC"/>
        </w:rPr>
        <w:t>departmentId</w:t>
      </w:r>
      <w:proofErr w:type="spellEnd"/>
      <w:r>
        <w:rPr>
          <w:rFonts w:hAnsi="굴림체" w:hint="eastAsia"/>
          <w:color w:val="2A00FF"/>
          <w:szCs w:val="20"/>
        </w:rPr>
        <w:t>}"</w:t>
      </w:r>
      <w:r>
        <w:rPr>
          <w:rFonts w:hAnsi="굴림체" w:hint="eastAsia"/>
          <w:color w:val="008080"/>
          <w:szCs w:val="20"/>
        </w:rPr>
        <w:t>&gt;</w:t>
      </w:r>
    </w:p>
    <w:p w14:paraId="0A9B2F74" w14:textId="10627C7A" w:rsidR="00FE662C" w:rsidRDefault="00FE662C" w:rsidP="00FE662C">
      <w:pPr>
        <w:pStyle w:val="a4"/>
        <w:rPr>
          <w:rFonts w:hAnsi="굴림체"/>
          <w:color w:val="000000"/>
          <w:szCs w:val="20"/>
        </w:rPr>
      </w:pPr>
      <w:r>
        <w:rPr>
          <w:rFonts w:hAnsi="굴림체" w:hint="eastAsia"/>
          <w:color w:val="000000"/>
          <w:szCs w:val="20"/>
        </w:rPr>
        <w:t xml:space="preserve">  </w:t>
      </w:r>
      <w:r>
        <w:rPr>
          <w:rFonts w:hAnsi="굴림체" w:hint="eastAsia"/>
          <w:color w:val="008080"/>
          <w:szCs w:val="20"/>
        </w:rPr>
        <w:t>&lt;</w:t>
      </w:r>
      <w:r>
        <w:rPr>
          <w:rFonts w:hAnsi="굴림체" w:hint="eastAsia"/>
          <w:color w:val="3F7F7F"/>
          <w:szCs w:val="20"/>
        </w:rPr>
        <w:t>option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proofErr w:type="gramStart"/>
      <w:r>
        <w:rPr>
          <w:rFonts w:hAnsi="굴림체" w:hint="eastAsia"/>
          <w:color w:val="7F007F"/>
          <w:szCs w:val="20"/>
        </w:rPr>
        <w:t>th:each</w:t>
      </w:r>
      <w:proofErr w:type="spellEnd"/>
      <w:proofErr w:type="gram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</w:t>
      </w:r>
      <w:r w:rsidRPr="00361678">
        <w:rPr>
          <w:rFonts w:hAnsi="굴림체" w:hint="eastAsia"/>
          <w:color w:val="2A00FF"/>
          <w:szCs w:val="20"/>
          <w:shd w:val="clear" w:color="auto" w:fill="FFFF99"/>
        </w:rPr>
        <w:t>dt</w:t>
      </w:r>
      <w:r>
        <w:rPr>
          <w:rFonts w:hAnsi="굴림체" w:hint="eastAsia"/>
          <w:color w:val="2A00FF"/>
          <w:szCs w:val="20"/>
        </w:rPr>
        <w:t xml:space="preserve"> : ${ </w:t>
      </w:r>
      <w:r w:rsidRPr="00D0023A">
        <w:rPr>
          <w:rFonts w:hAnsi="굴림체" w:hint="eastAsia"/>
          <w:color w:val="2A00FF"/>
          <w:szCs w:val="20"/>
          <w:shd w:val="clear" w:color="auto" w:fill="FF99FF"/>
        </w:rPr>
        <w:t>departments</w:t>
      </w:r>
      <w:r>
        <w:rPr>
          <w:rFonts w:hAnsi="굴림체" w:hint="eastAsia"/>
          <w:color w:val="2A00FF"/>
          <w:szCs w:val="20"/>
        </w:rPr>
        <w:t xml:space="preserve"> }"</w:t>
      </w:r>
    </w:p>
    <w:p w14:paraId="7E78387F" w14:textId="15729875" w:rsidR="00FE662C" w:rsidRDefault="00FE662C" w:rsidP="00FE662C">
      <w:pPr>
        <w:pStyle w:val="a4"/>
        <w:rPr>
          <w:rFonts w:hAnsi="굴림체"/>
          <w:color w:val="000000"/>
          <w:szCs w:val="20"/>
        </w:rPr>
      </w:pPr>
      <w:r>
        <w:rPr>
          <w:rFonts w:hAnsi="굴림체" w:hint="eastAsia"/>
          <w:color w:val="000000"/>
          <w:szCs w:val="20"/>
        </w:rPr>
        <w:t xml:space="preserve">          </w:t>
      </w:r>
      <w:proofErr w:type="spellStart"/>
      <w:r>
        <w:rPr>
          <w:rFonts w:hAnsi="굴림체" w:hint="eastAsia"/>
          <w:color w:val="7F007F"/>
          <w:szCs w:val="20"/>
        </w:rPr>
        <w:t>th:value</w:t>
      </w:r>
      <w:proofErr w:type="spell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</w:t>
      </w:r>
      <w:proofErr w:type="gramStart"/>
      <w:r>
        <w:rPr>
          <w:rFonts w:hAnsi="굴림체" w:hint="eastAsia"/>
          <w:color w:val="2A00FF"/>
          <w:szCs w:val="20"/>
        </w:rPr>
        <w:t xml:space="preserve">${ </w:t>
      </w:r>
      <w:r w:rsidRPr="00361678">
        <w:rPr>
          <w:rFonts w:hAnsi="굴림체" w:hint="eastAsia"/>
          <w:color w:val="2A00FF"/>
          <w:szCs w:val="20"/>
          <w:shd w:val="clear" w:color="auto" w:fill="FFFF99"/>
        </w:rPr>
        <w:t>dt</w:t>
      </w:r>
      <w:r>
        <w:rPr>
          <w:rFonts w:hAnsi="굴림체" w:hint="eastAsia"/>
          <w:color w:val="2A00FF"/>
          <w:szCs w:val="20"/>
        </w:rPr>
        <w:t>.id</w:t>
      </w:r>
      <w:proofErr w:type="gramEnd"/>
      <w:r>
        <w:rPr>
          <w:rFonts w:hAnsi="굴림체" w:hint="eastAsia"/>
          <w:color w:val="2A00FF"/>
          <w:szCs w:val="20"/>
        </w:rPr>
        <w:t xml:space="preserve"> }"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r>
        <w:rPr>
          <w:rFonts w:hAnsi="굴림체" w:hint="eastAsia"/>
          <w:color w:val="7F007F"/>
          <w:szCs w:val="20"/>
        </w:rPr>
        <w:t>th:text</w:t>
      </w:r>
      <w:proofErr w:type="spell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 xml:space="preserve">"${ </w:t>
      </w:r>
      <w:r w:rsidRPr="00361678">
        <w:rPr>
          <w:rFonts w:hAnsi="굴림체" w:hint="eastAsia"/>
          <w:color w:val="2A00FF"/>
          <w:szCs w:val="20"/>
          <w:shd w:val="clear" w:color="auto" w:fill="FFFF99"/>
        </w:rPr>
        <w:t>dt</w:t>
      </w:r>
      <w:r>
        <w:rPr>
          <w:rFonts w:hAnsi="굴림체" w:hint="eastAsia"/>
          <w:color w:val="2A00FF"/>
          <w:szCs w:val="20"/>
        </w:rPr>
        <w:t>.name }"</w:t>
      </w:r>
      <w:r>
        <w:rPr>
          <w:rFonts w:hAnsi="굴림체" w:hint="eastAsia"/>
          <w:color w:val="008080"/>
          <w:szCs w:val="20"/>
        </w:rPr>
        <w:t>&gt;</w:t>
      </w:r>
    </w:p>
    <w:p w14:paraId="651C6BA7" w14:textId="684F8BCE" w:rsidR="00FE662C" w:rsidRDefault="00FE662C" w:rsidP="00FE662C">
      <w:pPr>
        <w:pStyle w:val="a4"/>
        <w:rPr>
          <w:rFonts w:hAnsi="굴림체"/>
          <w:color w:val="000000"/>
          <w:szCs w:val="20"/>
        </w:rPr>
      </w:pPr>
      <w:r>
        <w:rPr>
          <w:rFonts w:hAnsi="굴림체" w:hint="eastAsia"/>
          <w:color w:val="000000"/>
          <w:szCs w:val="20"/>
        </w:rPr>
        <w:t xml:space="preserve">  </w:t>
      </w:r>
      <w:r>
        <w:rPr>
          <w:rFonts w:hAnsi="굴림체" w:hint="eastAsia"/>
          <w:color w:val="008080"/>
          <w:szCs w:val="20"/>
        </w:rPr>
        <w:t>&lt;/</w:t>
      </w:r>
      <w:r>
        <w:rPr>
          <w:rFonts w:hAnsi="굴림체" w:hint="eastAsia"/>
          <w:color w:val="3F7F7F"/>
          <w:szCs w:val="20"/>
        </w:rPr>
        <w:t>option</w:t>
      </w:r>
      <w:r>
        <w:rPr>
          <w:rFonts w:hAnsi="굴림체" w:hint="eastAsia"/>
          <w:color w:val="008080"/>
          <w:szCs w:val="20"/>
        </w:rPr>
        <w:t>&gt;</w:t>
      </w:r>
    </w:p>
    <w:p w14:paraId="4E6827FB" w14:textId="4EB34CBB" w:rsidR="00FE662C" w:rsidRDefault="00FE662C" w:rsidP="00FE662C">
      <w:pPr>
        <w:pStyle w:val="a9"/>
        <w:rPr>
          <w:color w:val="008080"/>
        </w:rPr>
      </w:pPr>
      <w:r>
        <w:rPr>
          <w:rFonts w:hAnsi="굴림체" w:hint="eastAsia"/>
          <w:color w:val="008080"/>
        </w:rPr>
        <w:t>&lt;/</w:t>
      </w:r>
      <w:r>
        <w:rPr>
          <w:rFonts w:hAnsi="굴림체" w:hint="eastAsia"/>
          <w:color w:val="3F7F7F"/>
        </w:rPr>
        <w:t>select</w:t>
      </w:r>
      <w:r>
        <w:rPr>
          <w:rFonts w:hAnsi="굴림체" w:hint="eastAsia"/>
          <w:color w:val="008080"/>
        </w:rPr>
        <w:t>&gt;</w:t>
      </w:r>
    </w:p>
    <w:p w14:paraId="61CF6EB3" w14:textId="53702597" w:rsidR="00B045FE" w:rsidRPr="00B045FE" w:rsidRDefault="00FE662C" w:rsidP="004D7418">
      <w:pPr>
        <w:pStyle w:val="a9"/>
      </w:pPr>
      <w:r>
        <w:rPr>
          <w:rFonts w:hint="eastAsia"/>
        </w:rPr>
        <w:t xml:space="preserve"> </w:t>
      </w:r>
      <w:r>
        <w:t xml:space="preserve"> </w:t>
      </w:r>
      <w:r w:rsidR="00B045FE">
        <w:rPr>
          <w:rFonts w:hint="eastAsia"/>
        </w:rPr>
        <w:t>이 확장 태그</w:t>
      </w:r>
      <w:r>
        <w:rPr>
          <w:rFonts w:hint="eastAsia"/>
        </w:rPr>
        <w:t>의 기능은</w:t>
      </w:r>
      <w:r w:rsidR="00B045FE">
        <w:rPr>
          <w:rFonts w:hint="eastAsia"/>
        </w:rPr>
        <w:t xml:space="preserve"> 다음과 같다.</w:t>
      </w:r>
    </w:p>
    <w:p w14:paraId="4FD911D4" w14:textId="0121B659" w:rsidR="00430B5E" w:rsidRDefault="00715166" w:rsidP="004D7418">
      <w:pPr>
        <w:pStyle w:val="a9"/>
      </w:pPr>
      <w:r>
        <w:t xml:space="preserve">  </w:t>
      </w:r>
      <w:r w:rsidR="00B045FE">
        <w:t xml:space="preserve">- </w:t>
      </w:r>
      <w:r w:rsidR="00430B5E">
        <w:t xml:space="preserve">select </w:t>
      </w:r>
      <w:r w:rsidR="00430B5E">
        <w:rPr>
          <w:rFonts w:hint="eastAsia"/>
        </w:rPr>
        <w:t xml:space="preserve">태그와 </w:t>
      </w:r>
      <w:r w:rsidR="00A66998">
        <w:rPr>
          <w:rFonts w:hint="eastAsia"/>
        </w:rPr>
        <w:t>o</w:t>
      </w:r>
      <w:r w:rsidR="00A66998">
        <w:t>ption</w:t>
      </w:r>
      <w:r w:rsidR="00430B5E">
        <w:rPr>
          <w:rFonts w:hint="eastAsia"/>
        </w:rPr>
        <w:t xml:space="preserve"> 태그</w:t>
      </w:r>
      <w:r w:rsidR="00FE662C">
        <w:rPr>
          <w:rFonts w:hint="eastAsia"/>
        </w:rPr>
        <w:t>들이 출력된다.</w:t>
      </w:r>
    </w:p>
    <w:p w14:paraId="4B2FAE36" w14:textId="77777777" w:rsidR="000A2200" w:rsidRDefault="00715166" w:rsidP="004D7418">
      <w:pPr>
        <w:pStyle w:val="a9"/>
      </w:pPr>
      <w:r>
        <w:t xml:space="preserve">  </w:t>
      </w:r>
      <w:r w:rsidR="00B045FE">
        <w:t>-</w:t>
      </w:r>
      <w:r w:rsidR="004D7418">
        <w:t xml:space="preserve"> </w:t>
      </w:r>
      <w:r w:rsidR="00361678" w:rsidRPr="00361678">
        <w:rPr>
          <w:rFonts w:hAnsi="굴림체" w:hint="eastAsia"/>
          <w:color w:val="2A00FF"/>
          <w:shd w:val="clear" w:color="auto" w:fill="FFFF99"/>
        </w:rPr>
        <w:t>departments</w:t>
      </w:r>
      <w:r w:rsidR="00E5389B">
        <w:rPr>
          <w:color w:val="000000"/>
        </w:rPr>
        <w:t xml:space="preserve"> </w:t>
      </w:r>
      <w:r w:rsidR="00E5389B">
        <w:rPr>
          <w:rFonts w:hint="eastAsia"/>
        </w:rPr>
        <w:t xml:space="preserve">객체 </w:t>
      </w:r>
      <w:r w:rsidR="004D7418">
        <w:rPr>
          <w:rFonts w:hint="eastAsia"/>
        </w:rPr>
        <w:t>목록</w:t>
      </w:r>
      <w:r w:rsidR="00E5389B">
        <w:rPr>
          <w:rFonts w:hint="eastAsia"/>
        </w:rPr>
        <w:t xml:space="preserve">에 들어있는 </w:t>
      </w:r>
      <w:r w:rsidR="00B53C09">
        <w:t xml:space="preserve">Department </w:t>
      </w:r>
      <w:r w:rsidR="004D7418">
        <w:rPr>
          <w:rFonts w:hint="eastAsia"/>
        </w:rPr>
        <w:t>객체 각각</w:t>
      </w:r>
      <w:r w:rsidR="00361678">
        <w:rPr>
          <w:rFonts w:hint="eastAsia"/>
        </w:rPr>
        <w:t>이</w:t>
      </w:r>
      <w:r w:rsidR="000A2200">
        <w:rPr>
          <w:rFonts w:hint="eastAsia"/>
        </w:rPr>
        <w:t xml:space="preserve"> </w:t>
      </w:r>
      <w:r w:rsidR="000A2200" w:rsidRPr="00361678">
        <w:rPr>
          <w:rFonts w:hAnsi="굴림체" w:hint="eastAsia"/>
          <w:color w:val="2A00FF"/>
          <w:shd w:val="clear" w:color="auto" w:fill="FFFF99"/>
        </w:rPr>
        <w:t>dt</w:t>
      </w:r>
      <w:r w:rsidR="000A2200">
        <w:t xml:space="preserve"> </w:t>
      </w:r>
      <w:r w:rsidR="000A2200">
        <w:rPr>
          <w:rFonts w:hint="eastAsia"/>
        </w:rPr>
        <w:t>변수에 대입되어,</w:t>
      </w:r>
      <w:r w:rsidR="000A2200">
        <w:t xml:space="preserve"> </w:t>
      </w:r>
    </w:p>
    <w:p w14:paraId="07F23223" w14:textId="1E1D5E07" w:rsidR="004D7418" w:rsidRDefault="000A2200" w:rsidP="004D7418">
      <w:pPr>
        <w:pStyle w:val="a9"/>
      </w:pPr>
      <w:r>
        <w:t xml:space="preserve">    </w:t>
      </w:r>
      <w:r w:rsidR="004D7418">
        <w:t xml:space="preserve">option </w:t>
      </w:r>
      <w:r w:rsidR="004D7418">
        <w:rPr>
          <w:rFonts w:hint="eastAsia"/>
        </w:rPr>
        <w:t>태그</w:t>
      </w:r>
      <w:r>
        <w:rPr>
          <w:rFonts w:hint="eastAsia"/>
        </w:rPr>
        <w:t xml:space="preserve">가 반복 </w:t>
      </w:r>
      <w:r w:rsidR="004D7418">
        <w:rPr>
          <w:rFonts w:hint="eastAsia"/>
        </w:rPr>
        <w:t>출력</w:t>
      </w:r>
      <w:r>
        <w:rPr>
          <w:rFonts w:hint="eastAsia"/>
        </w:rPr>
        <w:t>된다.</w:t>
      </w:r>
    </w:p>
    <w:p w14:paraId="6F689AD4" w14:textId="1BB6F242" w:rsidR="000A2200" w:rsidRDefault="000A2200" w:rsidP="004D7418">
      <w:pPr>
        <w:pStyle w:val="a9"/>
      </w:pPr>
      <w:r>
        <w:rPr>
          <w:rFonts w:hint="eastAsia"/>
        </w:rPr>
        <w:t xml:space="preserve"> </w:t>
      </w:r>
      <w:r>
        <w:t xml:space="preserve"> - </w:t>
      </w:r>
      <w:r>
        <w:rPr>
          <w:rFonts w:hint="eastAsia"/>
        </w:rPr>
        <w:t xml:space="preserve">반복 출력되는 </w:t>
      </w:r>
      <w:r>
        <w:t xml:space="preserve">option </w:t>
      </w:r>
      <w:r>
        <w:rPr>
          <w:rFonts w:hint="eastAsia"/>
        </w:rPr>
        <w:t xml:space="preserve">태그의 </w:t>
      </w:r>
      <w:r>
        <w:t>value</w:t>
      </w:r>
      <w:r>
        <w:rPr>
          <w:rFonts w:hint="eastAsia"/>
        </w:rPr>
        <w:t xml:space="preserve">는 </w:t>
      </w:r>
      <w:r w:rsidR="003F2876">
        <w:t xml:space="preserve">Department </w:t>
      </w:r>
      <w:r w:rsidR="003F2876">
        <w:rPr>
          <w:rFonts w:hint="eastAsia"/>
        </w:rPr>
        <w:t xml:space="preserve">객체의 </w:t>
      </w:r>
      <w:r w:rsidR="003F2876">
        <w:t xml:space="preserve">id </w:t>
      </w:r>
      <w:r w:rsidR="003F2876">
        <w:rPr>
          <w:rFonts w:hint="eastAsia"/>
        </w:rPr>
        <w:t>값이고,</w:t>
      </w:r>
    </w:p>
    <w:p w14:paraId="2FC2DD07" w14:textId="54119D36" w:rsidR="003F2876" w:rsidRDefault="003F2876" w:rsidP="004D7418">
      <w:pPr>
        <w:pStyle w:val="a9"/>
      </w:pPr>
      <w:r>
        <w:rPr>
          <w:rFonts w:hint="eastAsia"/>
        </w:rPr>
        <w:t xml:space="preserve"> </w:t>
      </w:r>
      <w:r>
        <w:t xml:space="preserve">                 option </w:t>
      </w:r>
      <w:r>
        <w:rPr>
          <w:rFonts w:hint="eastAsia"/>
        </w:rPr>
        <w:t xml:space="preserve">태그의 </w:t>
      </w:r>
      <w:proofErr w:type="spellStart"/>
      <w:r>
        <w:rPr>
          <w:rFonts w:hint="eastAsia"/>
        </w:rPr>
        <w:t>텍스트틑</w:t>
      </w:r>
      <w:proofErr w:type="spellEnd"/>
      <w:r>
        <w:rPr>
          <w:rFonts w:hint="eastAsia"/>
        </w:rPr>
        <w:t xml:space="preserve"> </w:t>
      </w:r>
      <w:r>
        <w:t xml:space="preserve">Department </w:t>
      </w:r>
      <w:r>
        <w:rPr>
          <w:rFonts w:hint="eastAsia"/>
        </w:rPr>
        <w:t xml:space="preserve">객체의 </w:t>
      </w:r>
      <w:r>
        <w:t xml:space="preserve">name </w:t>
      </w:r>
      <w:r>
        <w:rPr>
          <w:rFonts w:hint="eastAsia"/>
        </w:rPr>
        <w:t>값이다.</w:t>
      </w:r>
    </w:p>
    <w:p w14:paraId="565A0929" w14:textId="1B8217E5" w:rsidR="00FC5A4B" w:rsidRDefault="003F2876" w:rsidP="00604B13">
      <w:pPr>
        <w:pStyle w:val="a9"/>
      </w:pPr>
      <w:r>
        <w:t xml:space="preserve">  </w:t>
      </w:r>
      <w:r w:rsidR="00B045FE">
        <w:t>-</w:t>
      </w:r>
      <w:r w:rsidR="00FC5A4B">
        <w:t xml:space="preserve"> </w:t>
      </w:r>
      <w:r w:rsidRPr="009E1E85">
        <w:rPr>
          <w:rFonts w:hAnsi="굴림체" w:hint="eastAsia"/>
          <w:color w:val="2A00FF"/>
          <w:shd w:val="clear" w:color="auto" w:fill="FFCCFF"/>
        </w:rPr>
        <w:t>student</w:t>
      </w:r>
      <w:r>
        <w:t xml:space="preserve"> </w:t>
      </w:r>
      <w:r>
        <w:rPr>
          <w:rFonts w:hint="eastAsia"/>
        </w:rPr>
        <w:t>객체의</w:t>
      </w:r>
      <w:r>
        <w:t xml:space="preserve"> </w:t>
      </w:r>
      <w:proofErr w:type="spellStart"/>
      <w:r w:rsidRPr="009E1E85">
        <w:rPr>
          <w:rFonts w:hAnsi="굴림체" w:hint="eastAsia"/>
          <w:color w:val="2A00FF"/>
          <w:shd w:val="clear" w:color="auto" w:fill="CCFFCC"/>
        </w:rPr>
        <w:t>departmentId</w:t>
      </w:r>
      <w:proofErr w:type="spellEnd"/>
      <w:r>
        <w:t xml:space="preserve"> </w:t>
      </w:r>
      <w:r w:rsidR="00604B13">
        <w:rPr>
          <w:rFonts w:hint="eastAsia"/>
        </w:rPr>
        <w:t xml:space="preserve">속성값과 </w:t>
      </w:r>
      <w:r w:rsidR="00604B13">
        <w:t xml:space="preserve">value </w:t>
      </w:r>
      <w:r w:rsidR="00604B13">
        <w:rPr>
          <w:rFonts w:hint="eastAsia"/>
        </w:rPr>
        <w:t xml:space="preserve">값이 일치하는 </w:t>
      </w:r>
      <w:r w:rsidR="00FC5A4B">
        <w:t xml:space="preserve">option </w:t>
      </w:r>
      <w:r w:rsidR="00FC5A4B">
        <w:rPr>
          <w:rFonts w:hint="eastAsia"/>
        </w:rPr>
        <w:t>태그</w:t>
      </w:r>
      <w:r w:rsidR="00DD2A05">
        <w:rPr>
          <w:rFonts w:hint="eastAsia"/>
        </w:rPr>
        <w:t xml:space="preserve">가 </w:t>
      </w:r>
      <w:r w:rsidR="00FC5A4B">
        <w:t>selected</w:t>
      </w:r>
      <w:r w:rsidR="00604B13">
        <w:rPr>
          <w:rFonts w:hint="eastAsia"/>
        </w:rPr>
        <w:t xml:space="preserve"> </w:t>
      </w:r>
      <w:r w:rsidR="00DD2A05">
        <w:rPr>
          <w:rFonts w:hint="eastAsia"/>
        </w:rPr>
        <w:t>된다.</w:t>
      </w:r>
    </w:p>
    <w:p w14:paraId="3AC51B2D" w14:textId="367272DC" w:rsidR="006E5E6D" w:rsidRDefault="00DD2A05" w:rsidP="00DD2A05">
      <w:pPr>
        <w:pStyle w:val="a9"/>
      </w:pPr>
      <w:r>
        <w:rPr>
          <w:rFonts w:hint="eastAsia"/>
        </w:rPr>
        <w:t xml:space="preserve"> </w:t>
      </w:r>
      <w:r>
        <w:t xml:space="preserve"> - </w:t>
      </w:r>
      <w:r w:rsidR="00FC5A4B">
        <w:t xml:space="preserve">select </w:t>
      </w:r>
      <w:r w:rsidR="00FC5A4B">
        <w:rPr>
          <w:rFonts w:hint="eastAsia"/>
        </w:rPr>
        <w:t xml:space="preserve">태그의 </w:t>
      </w:r>
      <w:r w:rsidR="00FC5A4B">
        <w:t xml:space="preserve">name </w:t>
      </w:r>
      <w:r w:rsidR="00FC5A4B">
        <w:rPr>
          <w:rFonts w:hint="eastAsia"/>
        </w:rPr>
        <w:t xml:space="preserve">값은 </w:t>
      </w:r>
      <w:proofErr w:type="spellStart"/>
      <w:proofErr w:type="gramStart"/>
      <w:r w:rsidRPr="009E1E85">
        <w:rPr>
          <w:rFonts w:hAnsi="굴림체" w:hint="eastAsia"/>
          <w:color w:val="2A00FF"/>
          <w:shd w:val="clear" w:color="auto" w:fill="CCFFCC"/>
        </w:rPr>
        <w:t>departmentId</w:t>
      </w:r>
      <w:proofErr w:type="spellEnd"/>
      <w:r>
        <w:t xml:space="preserve"> </w:t>
      </w:r>
      <w:r w:rsidR="00FC5A4B">
        <w:rPr>
          <w:rFonts w:hint="eastAsia"/>
        </w:rPr>
        <w:t>이다</w:t>
      </w:r>
      <w:proofErr w:type="gramEnd"/>
      <w:r w:rsidR="00FC5A4B">
        <w:rPr>
          <w:rFonts w:hint="eastAsia"/>
        </w:rPr>
        <w:t>.</w:t>
      </w:r>
    </w:p>
    <w:p w14:paraId="717FE196" w14:textId="77777777" w:rsidR="00D71CDE" w:rsidRDefault="00FC5A4B" w:rsidP="00D71CDE">
      <w:pPr>
        <w:pStyle w:val="a9"/>
      </w:pPr>
      <w:r>
        <w:rPr>
          <w:rFonts w:hint="eastAsia"/>
        </w:rPr>
        <w:t xml:space="preserve"> </w:t>
      </w:r>
      <w:r>
        <w:t xml:space="preserve"> </w:t>
      </w:r>
      <w:r w:rsidR="00715166">
        <w:t xml:space="preserve">  </w:t>
      </w:r>
      <w:r w:rsidR="00D71CDE">
        <w:rPr>
          <w:rFonts w:hint="eastAsia"/>
        </w:rPr>
        <w:t>따라서 저장</w:t>
      </w:r>
      <w:r w:rsidR="00D71CDE">
        <w:t>(</w:t>
      </w:r>
      <w:r w:rsidR="00D71CDE">
        <w:rPr>
          <w:rFonts w:hint="eastAsia"/>
        </w:rPr>
        <w:t>s</w:t>
      </w:r>
      <w:r w:rsidR="00D71CDE">
        <w:t xml:space="preserve">ubmit) </w:t>
      </w:r>
      <w:r w:rsidR="00D71CDE">
        <w:rPr>
          <w:rFonts w:hint="eastAsia"/>
        </w:rPr>
        <w:t>버튼이 클릭되고 폼에 입력된 데이터가 서버에 전송될 때,</w:t>
      </w:r>
    </w:p>
    <w:p w14:paraId="5661D28F" w14:textId="5A7C1123" w:rsidR="00FC5A4B" w:rsidRDefault="00D71CDE" w:rsidP="00D71CDE">
      <w:pPr>
        <w:pStyle w:val="a9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이 </w:t>
      </w:r>
      <w:r>
        <w:t xml:space="preserve">select </w:t>
      </w:r>
      <w:r>
        <w:rPr>
          <w:rFonts w:hint="eastAsia"/>
        </w:rPr>
        <w:t>태그에서 선택</w:t>
      </w:r>
      <w:r w:rsidR="00781737">
        <w:rPr>
          <w:rFonts w:hint="eastAsia"/>
        </w:rPr>
        <w:t xml:space="preserve">된 </w:t>
      </w:r>
      <w:r w:rsidR="00781737">
        <w:t xml:space="preserve">option </w:t>
      </w:r>
      <w:r w:rsidR="00781737">
        <w:rPr>
          <w:rFonts w:hint="eastAsia"/>
        </w:rPr>
        <w:t xml:space="preserve">태그의 </w:t>
      </w:r>
      <w:r>
        <w:t xml:space="preserve">value </w:t>
      </w:r>
      <w:r w:rsidR="00781737">
        <w:rPr>
          <w:rFonts w:hint="eastAsia"/>
        </w:rPr>
        <w:t xml:space="preserve">값이 </w:t>
      </w:r>
      <w:r w:rsidR="00781737">
        <w:t>request parameter</w:t>
      </w:r>
      <w:r w:rsidR="00781737">
        <w:rPr>
          <w:rFonts w:hint="eastAsia"/>
        </w:rPr>
        <w:t>로</w:t>
      </w:r>
      <w:r w:rsidR="0078697D">
        <w:t xml:space="preserve"> </w:t>
      </w:r>
      <w:r w:rsidR="0078697D">
        <w:rPr>
          <w:rFonts w:hint="eastAsia"/>
        </w:rPr>
        <w:t>서버에 전송</w:t>
      </w:r>
      <w:r w:rsidR="00781737">
        <w:rPr>
          <w:rFonts w:hint="eastAsia"/>
        </w:rPr>
        <w:t>된다.</w:t>
      </w:r>
    </w:p>
    <w:p w14:paraId="12D3ADA0" w14:textId="31A3F067" w:rsidR="00781737" w:rsidRDefault="00715166" w:rsidP="00FC5A4B">
      <w:r>
        <w:t xml:space="preserve"> </w:t>
      </w:r>
      <w:r w:rsidR="00781737">
        <w:rPr>
          <w:rFonts w:hint="eastAsia"/>
        </w:rPr>
        <w:t xml:space="preserve"> </w:t>
      </w:r>
      <w:r w:rsidR="00781737">
        <w:t xml:space="preserve">  </w:t>
      </w:r>
      <w:r w:rsidR="00F5376C">
        <w:rPr>
          <w:rFonts w:hint="eastAsia"/>
        </w:rPr>
        <w:t xml:space="preserve">이 </w:t>
      </w:r>
      <w:r w:rsidR="00781737">
        <w:t>request parameter</w:t>
      </w:r>
      <w:r w:rsidR="00781737">
        <w:rPr>
          <w:rFonts w:hint="eastAsia"/>
        </w:rPr>
        <w:t>의 이름</w:t>
      </w:r>
      <w:r w:rsidR="00F5376C">
        <w:rPr>
          <w:rFonts w:hint="eastAsia"/>
        </w:rPr>
        <w:t>은</w:t>
      </w:r>
      <w:r w:rsidR="00781737">
        <w:t xml:space="preserve"> </w:t>
      </w:r>
      <w:proofErr w:type="spellStart"/>
      <w:proofErr w:type="gramStart"/>
      <w:r w:rsidR="002130E1" w:rsidRPr="009E1E85">
        <w:rPr>
          <w:rFonts w:hAnsi="굴림체" w:hint="eastAsia"/>
          <w:color w:val="2A00FF"/>
          <w:szCs w:val="20"/>
          <w:shd w:val="clear" w:color="auto" w:fill="CCFFCC"/>
        </w:rPr>
        <w:t>departmentId</w:t>
      </w:r>
      <w:proofErr w:type="spellEnd"/>
      <w:r w:rsidR="002130E1">
        <w:t xml:space="preserve"> </w:t>
      </w:r>
      <w:r w:rsidR="00F5376C">
        <w:rPr>
          <w:rFonts w:hint="eastAsia"/>
        </w:rPr>
        <w:t>이다</w:t>
      </w:r>
      <w:proofErr w:type="gramEnd"/>
      <w:r w:rsidR="00F5376C">
        <w:rPr>
          <w:rFonts w:hint="eastAsia"/>
        </w:rPr>
        <w:t>.</w:t>
      </w:r>
    </w:p>
    <w:p w14:paraId="7CE84AB9" w14:textId="77777777" w:rsidR="00B24CE1" w:rsidRDefault="00B24CE1" w:rsidP="00B24CE1">
      <w:pPr>
        <w:pStyle w:val="a9"/>
      </w:pPr>
      <w:r>
        <w:rPr>
          <w:rFonts w:hint="eastAsia"/>
        </w:rPr>
        <w:t xml:space="preserve"> 즉 위 소스코드에 의해서 출력되는 html 태그는 다음과 같다.</w:t>
      </w:r>
    </w:p>
    <w:p w14:paraId="7A81527C" w14:textId="3495629F" w:rsidR="00781737" w:rsidRDefault="00311CA4" w:rsidP="00FC5A4B">
      <w:r>
        <w:rPr>
          <w:rFonts w:hint="eastAsia"/>
        </w:rPr>
        <w:t xml:space="preserve">  </w:t>
      </w:r>
      <w:r w:rsidR="004E2A7F">
        <w:rPr>
          <w:rFonts w:hint="eastAsia"/>
        </w:rPr>
        <w:t xml:space="preserve">   &lt;select name="</w:t>
      </w:r>
      <w:proofErr w:type="spellStart"/>
      <w:r w:rsidR="00D0023A" w:rsidRPr="009E1E85">
        <w:rPr>
          <w:rFonts w:hAnsi="굴림체" w:hint="eastAsia"/>
          <w:color w:val="2A00FF"/>
          <w:szCs w:val="20"/>
          <w:shd w:val="clear" w:color="auto" w:fill="CCFFCC"/>
        </w:rPr>
        <w:t>departmentId</w:t>
      </w:r>
      <w:proofErr w:type="spellEnd"/>
      <w:r w:rsidR="004E2A7F">
        <w:rPr>
          <w:rFonts w:hint="eastAsia"/>
        </w:rPr>
        <w:t>"&gt;</w:t>
      </w:r>
    </w:p>
    <w:p w14:paraId="6E1C1952" w14:textId="1744CD97" w:rsidR="004E2A7F" w:rsidRPr="004B5D96" w:rsidRDefault="004E2A7F" w:rsidP="004B5D96">
      <w:pPr>
        <w:rPr>
          <w:szCs w:val="20"/>
        </w:rPr>
      </w:pPr>
      <w:r w:rsidRPr="004B5D96">
        <w:rPr>
          <w:rFonts w:hint="eastAsia"/>
          <w:szCs w:val="20"/>
        </w:rPr>
        <w:t xml:space="preserve">  </w:t>
      </w:r>
      <w:r w:rsidR="00311CA4">
        <w:rPr>
          <w:rFonts w:hint="eastAsia"/>
          <w:szCs w:val="20"/>
        </w:rPr>
        <w:t xml:space="preserve">  </w:t>
      </w:r>
      <w:r w:rsidRPr="004B5D96">
        <w:rPr>
          <w:rFonts w:hint="eastAsia"/>
          <w:szCs w:val="20"/>
        </w:rPr>
        <w:t xml:space="preserve">   &lt;option value="1"&gt;소프트웨어공학과&lt;/option&gt;</w:t>
      </w:r>
    </w:p>
    <w:p w14:paraId="44D6CA41" w14:textId="390FC430" w:rsidR="00E0057E" w:rsidRPr="004B5D96" w:rsidRDefault="00E0057E" w:rsidP="004B5D96">
      <w:pPr>
        <w:rPr>
          <w:szCs w:val="20"/>
        </w:rPr>
      </w:pPr>
      <w:r w:rsidRPr="004B5D96">
        <w:rPr>
          <w:rFonts w:hint="eastAsia"/>
          <w:szCs w:val="20"/>
        </w:rPr>
        <w:t xml:space="preserve">    </w:t>
      </w:r>
      <w:r w:rsidR="00311CA4">
        <w:rPr>
          <w:rFonts w:hint="eastAsia"/>
          <w:szCs w:val="20"/>
        </w:rPr>
        <w:t xml:space="preserve">  </w:t>
      </w:r>
      <w:r w:rsidRPr="004B5D96">
        <w:rPr>
          <w:rFonts w:hint="eastAsia"/>
          <w:szCs w:val="20"/>
        </w:rPr>
        <w:t xml:space="preserve"> &lt;option value="2"&gt;</w:t>
      </w:r>
      <w:r w:rsidRPr="004B5D96">
        <w:rPr>
          <w:rFonts w:ascii="굴림" w:eastAsia="굴림" w:hAnsi="굴림" w:cs="굴림"/>
          <w:kern w:val="0"/>
          <w:szCs w:val="20"/>
        </w:rPr>
        <w:t>컴퓨터공학과</w:t>
      </w:r>
      <w:r w:rsidRPr="004B5D96">
        <w:rPr>
          <w:rFonts w:hint="eastAsia"/>
          <w:szCs w:val="20"/>
        </w:rPr>
        <w:t>&lt;/option&gt;</w:t>
      </w:r>
    </w:p>
    <w:p w14:paraId="179E60BE" w14:textId="1935CB89" w:rsidR="00E0057E" w:rsidRPr="004B5D96" w:rsidRDefault="00311CA4" w:rsidP="004B5D96">
      <w:pPr>
        <w:rPr>
          <w:szCs w:val="20"/>
        </w:rPr>
      </w:pPr>
      <w:r>
        <w:rPr>
          <w:rFonts w:hint="eastAsia"/>
          <w:szCs w:val="20"/>
        </w:rPr>
        <w:t xml:space="preserve">  </w:t>
      </w:r>
      <w:r w:rsidR="00E0057E" w:rsidRPr="004B5D96">
        <w:rPr>
          <w:rFonts w:hint="eastAsia"/>
          <w:szCs w:val="20"/>
        </w:rPr>
        <w:t xml:space="preserve">     &lt;option value="3"&gt;</w:t>
      </w:r>
      <w:r w:rsidR="00E0057E" w:rsidRPr="004B5D96">
        <w:rPr>
          <w:rFonts w:ascii="굴림" w:eastAsia="굴림" w:hAnsi="굴림" w:cs="굴림"/>
          <w:kern w:val="0"/>
          <w:szCs w:val="20"/>
        </w:rPr>
        <w:t>정보통신공학과</w:t>
      </w:r>
      <w:r w:rsidR="00E0057E" w:rsidRPr="004B5D96">
        <w:rPr>
          <w:rFonts w:hint="eastAsia"/>
          <w:szCs w:val="20"/>
        </w:rPr>
        <w:t>&lt;/option&gt;</w:t>
      </w:r>
    </w:p>
    <w:p w14:paraId="5A30CEC1" w14:textId="5D704443" w:rsidR="00E0057E" w:rsidRPr="004B5D96" w:rsidRDefault="00E0057E" w:rsidP="004B5D96">
      <w:pPr>
        <w:rPr>
          <w:szCs w:val="20"/>
        </w:rPr>
      </w:pPr>
      <w:r w:rsidRPr="004B5D96">
        <w:rPr>
          <w:rFonts w:hint="eastAsia"/>
          <w:szCs w:val="20"/>
        </w:rPr>
        <w:t xml:space="preserve">  </w:t>
      </w:r>
      <w:r w:rsidR="00311CA4">
        <w:rPr>
          <w:rFonts w:hint="eastAsia"/>
          <w:szCs w:val="20"/>
        </w:rPr>
        <w:t xml:space="preserve">  </w:t>
      </w:r>
      <w:r w:rsidRPr="004B5D96">
        <w:rPr>
          <w:rFonts w:hint="eastAsia"/>
          <w:szCs w:val="20"/>
        </w:rPr>
        <w:t xml:space="preserve">   &lt;option value="4"&gt;</w:t>
      </w:r>
      <w:proofErr w:type="spellStart"/>
      <w:r w:rsidRPr="004B5D96">
        <w:rPr>
          <w:rFonts w:hint="eastAsia"/>
          <w:szCs w:val="20"/>
        </w:rPr>
        <w:t>글로컬</w:t>
      </w:r>
      <w:proofErr w:type="spellEnd"/>
      <w:r w:rsidRPr="004B5D96">
        <w:rPr>
          <w:szCs w:val="20"/>
        </w:rPr>
        <w:t>IT공학과</w:t>
      </w:r>
      <w:r w:rsidRPr="004B5D96">
        <w:rPr>
          <w:rFonts w:hint="eastAsia"/>
          <w:szCs w:val="20"/>
        </w:rPr>
        <w:t>&lt;/option&gt;</w:t>
      </w:r>
    </w:p>
    <w:p w14:paraId="08CA3B20" w14:textId="5630D061" w:rsidR="004E2A7F" w:rsidRDefault="00311CA4" w:rsidP="004B5D96">
      <w:pPr>
        <w:rPr>
          <w:szCs w:val="20"/>
        </w:rPr>
      </w:pPr>
      <w:r>
        <w:rPr>
          <w:rFonts w:hint="eastAsia"/>
          <w:szCs w:val="20"/>
        </w:rPr>
        <w:t xml:space="preserve">  </w:t>
      </w:r>
      <w:r w:rsidR="004E2A7F" w:rsidRPr="004B5D96">
        <w:rPr>
          <w:rFonts w:hint="eastAsia"/>
          <w:szCs w:val="20"/>
        </w:rPr>
        <w:t xml:space="preserve">   &lt;/select&gt;</w:t>
      </w:r>
    </w:p>
    <w:p w14:paraId="1CC9853D" w14:textId="29B6F5A0" w:rsidR="00ED002D" w:rsidRDefault="00ED002D" w:rsidP="004B5D96">
      <w:r>
        <w:rPr>
          <w:rFonts w:hint="eastAsia"/>
          <w:szCs w:val="20"/>
        </w:rPr>
        <w:t xml:space="preserve">  그런데 </w:t>
      </w:r>
      <w:r>
        <w:rPr>
          <w:rFonts w:hint="eastAsia"/>
        </w:rPr>
        <w:t>${</w:t>
      </w:r>
      <w:proofErr w:type="spellStart"/>
      <w:proofErr w:type="gramStart"/>
      <w:r w:rsidRPr="009E1E85">
        <w:rPr>
          <w:rFonts w:hAnsi="굴림체" w:hint="eastAsia"/>
          <w:color w:val="2A00FF"/>
          <w:shd w:val="clear" w:color="auto" w:fill="FFCCFF"/>
        </w:rPr>
        <w:t>student</w:t>
      </w:r>
      <w:r>
        <w:rPr>
          <w:rFonts w:hint="eastAsia"/>
        </w:rPr>
        <w:t>.</w:t>
      </w:r>
      <w:r w:rsidRPr="009E1E85">
        <w:rPr>
          <w:rFonts w:hAnsi="굴림체" w:hint="eastAsia"/>
          <w:color w:val="2A00FF"/>
          <w:shd w:val="clear" w:color="auto" w:fill="CCFFCC"/>
        </w:rPr>
        <w:t>departmentId</w:t>
      </w:r>
      <w:proofErr w:type="spellEnd"/>
      <w:proofErr w:type="gramEnd"/>
      <w:r>
        <w:rPr>
          <w:rFonts w:hint="eastAsia"/>
        </w:rPr>
        <w:t>} 값이 0 이다.</w:t>
      </w:r>
      <w:r w:rsidR="00311CA4">
        <w:rPr>
          <w:rFonts w:hint="eastAsia"/>
        </w:rPr>
        <w:t xml:space="preserve"> 이 값과 value가 일치하는 항목이 없기 때문에</w:t>
      </w:r>
    </w:p>
    <w:p w14:paraId="2DA0BCA6" w14:textId="7981B3BF" w:rsidR="00311CA4" w:rsidRDefault="00311CA4" w:rsidP="004B5D96">
      <w:r>
        <w:rPr>
          <w:rFonts w:hint="eastAsia"/>
        </w:rPr>
        <w:t xml:space="preserve">  selected 가 붙은 option 태그가 없다.</w:t>
      </w:r>
    </w:p>
    <w:p w14:paraId="6541FA37" w14:textId="6AF9D38A" w:rsidR="00311CA4" w:rsidRDefault="00311CA4" w:rsidP="004B5D96">
      <w:r>
        <w:rPr>
          <w:rFonts w:hint="eastAsia"/>
        </w:rPr>
        <w:t xml:space="preserve">  만약 ${</w:t>
      </w:r>
      <w:proofErr w:type="spellStart"/>
      <w:proofErr w:type="gramStart"/>
      <w:r w:rsidRPr="009E1E85">
        <w:rPr>
          <w:rFonts w:hAnsi="굴림체" w:hint="eastAsia"/>
          <w:color w:val="2A00FF"/>
          <w:shd w:val="clear" w:color="auto" w:fill="FFCCFF"/>
        </w:rPr>
        <w:t>student</w:t>
      </w:r>
      <w:r>
        <w:rPr>
          <w:rFonts w:hint="eastAsia"/>
        </w:rPr>
        <w:t>.</w:t>
      </w:r>
      <w:r w:rsidRPr="009E1E85">
        <w:rPr>
          <w:rFonts w:hAnsi="굴림체" w:hint="eastAsia"/>
          <w:color w:val="2A00FF"/>
          <w:shd w:val="clear" w:color="auto" w:fill="CCFFCC"/>
        </w:rPr>
        <w:t>departmentId</w:t>
      </w:r>
      <w:proofErr w:type="spellEnd"/>
      <w:proofErr w:type="gramEnd"/>
      <w:r>
        <w:rPr>
          <w:rFonts w:hint="eastAsia"/>
        </w:rPr>
        <w:t>} 값이 1 이라면, 이 값과 value가 일치하는 항목이 있으니</w:t>
      </w:r>
    </w:p>
    <w:p w14:paraId="112C3B7E" w14:textId="29437B1D" w:rsidR="00311CA4" w:rsidRPr="00311CA4" w:rsidRDefault="00311CA4" w:rsidP="004B5D96">
      <w:r>
        <w:rPr>
          <w:rFonts w:hint="eastAsia"/>
        </w:rPr>
        <w:t xml:space="preserve">  다음과 같이 출력된다.</w:t>
      </w:r>
    </w:p>
    <w:p w14:paraId="72227482" w14:textId="77DC30B6" w:rsidR="00311CA4" w:rsidRDefault="00311CA4" w:rsidP="00311CA4">
      <w:r>
        <w:rPr>
          <w:rFonts w:hint="eastAsia"/>
        </w:rPr>
        <w:t xml:space="preserve">     &lt;select name="</w:t>
      </w:r>
      <w:proofErr w:type="spellStart"/>
      <w:r w:rsidRPr="009E1E85">
        <w:rPr>
          <w:rFonts w:hAnsi="굴림체" w:hint="eastAsia"/>
          <w:color w:val="2A00FF"/>
          <w:szCs w:val="20"/>
          <w:shd w:val="clear" w:color="auto" w:fill="CCFFCC"/>
        </w:rPr>
        <w:t>departmentId</w:t>
      </w:r>
      <w:proofErr w:type="spellEnd"/>
      <w:r>
        <w:rPr>
          <w:rFonts w:hint="eastAsia"/>
        </w:rPr>
        <w:t>"&gt;</w:t>
      </w:r>
    </w:p>
    <w:p w14:paraId="2EDCA340" w14:textId="6DBB219B" w:rsidR="00311CA4" w:rsidRPr="004B5D96" w:rsidRDefault="00311CA4" w:rsidP="00311CA4">
      <w:pPr>
        <w:rPr>
          <w:szCs w:val="20"/>
        </w:rPr>
      </w:pPr>
      <w:r w:rsidRPr="004B5D96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 xml:space="preserve">  </w:t>
      </w:r>
      <w:r w:rsidRPr="004B5D96">
        <w:rPr>
          <w:rFonts w:hint="eastAsia"/>
          <w:szCs w:val="20"/>
        </w:rPr>
        <w:t xml:space="preserve">   &lt;option value="1"</w:t>
      </w:r>
      <w:r>
        <w:rPr>
          <w:rFonts w:hint="eastAsia"/>
          <w:szCs w:val="20"/>
        </w:rPr>
        <w:t xml:space="preserve"> </w:t>
      </w:r>
      <w:r w:rsidRPr="005947F2">
        <w:rPr>
          <w:rFonts w:hint="eastAsia"/>
          <w:szCs w:val="20"/>
          <w:shd w:val="clear" w:color="auto" w:fill="FFFFCC"/>
        </w:rPr>
        <w:t>selected</w:t>
      </w:r>
      <w:r w:rsidRPr="004B5D96">
        <w:rPr>
          <w:rFonts w:hint="eastAsia"/>
          <w:szCs w:val="20"/>
        </w:rPr>
        <w:t>&gt;소프트웨어공학과&lt;/option&gt;</w:t>
      </w:r>
    </w:p>
    <w:p w14:paraId="616FAA2F" w14:textId="44C81E94" w:rsidR="00311CA4" w:rsidRPr="004B5D96" w:rsidRDefault="00311CA4" w:rsidP="00311CA4">
      <w:pPr>
        <w:rPr>
          <w:szCs w:val="20"/>
        </w:rPr>
      </w:pPr>
      <w:r w:rsidRPr="004B5D96">
        <w:rPr>
          <w:rFonts w:hint="eastAsia"/>
          <w:szCs w:val="20"/>
        </w:rPr>
        <w:t xml:space="preserve">    </w:t>
      </w:r>
      <w:r>
        <w:rPr>
          <w:rFonts w:hint="eastAsia"/>
          <w:szCs w:val="20"/>
        </w:rPr>
        <w:t xml:space="preserve">  </w:t>
      </w:r>
      <w:r w:rsidRPr="004B5D96">
        <w:rPr>
          <w:rFonts w:hint="eastAsia"/>
          <w:szCs w:val="20"/>
        </w:rPr>
        <w:t xml:space="preserve"> &lt;option value="2"&gt;</w:t>
      </w:r>
      <w:r w:rsidRPr="004B5D96">
        <w:rPr>
          <w:rFonts w:ascii="굴림" w:eastAsia="굴림" w:hAnsi="굴림" w:cs="굴림"/>
          <w:kern w:val="0"/>
          <w:szCs w:val="20"/>
        </w:rPr>
        <w:t>컴퓨터공학과</w:t>
      </w:r>
      <w:r w:rsidRPr="004B5D96">
        <w:rPr>
          <w:rFonts w:hint="eastAsia"/>
          <w:szCs w:val="20"/>
        </w:rPr>
        <w:t>&lt;/option&gt;</w:t>
      </w:r>
    </w:p>
    <w:p w14:paraId="13E0C869" w14:textId="3B5190B7" w:rsidR="00311CA4" w:rsidRPr="004B5D96" w:rsidRDefault="00311CA4" w:rsidP="00311CA4">
      <w:pPr>
        <w:rPr>
          <w:szCs w:val="20"/>
        </w:rPr>
      </w:pPr>
      <w:r>
        <w:rPr>
          <w:rFonts w:hint="eastAsia"/>
          <w:szCs w:val="20"/>
        </w:rPr>
        <w:t xml:space="preserve">  </w:t>
      </w:r>
      <w:r w:rsidRPr="004B5D96">
        <w:rPr>
          <w:rFonts w:hint="eastAsia"/>
          <w:szCs w:val="20"/>
        </w:rPr>
        <w:t xml:space="preserve">     &lt;option value="3"&gt;</w:t>
      </w:r>
      <w:r w:rsidRPr="004B5D96">
        <w:rPr>
          <w:rFonts w:ascii="굴림" w:eastAsia="굴림" w:hAnsi="굴림" w:cs="굴림"/>
          <w:kern w:val="0"/>
          <w:szCs w:val="20"/>
        </w:rPr>
        <w:t>정보통신공학과</w:t>
      </w:r>
      <w:r w:rsidRPr="004B5D96">
        <w:rPr>
          <w:rFonts w:hint="eastAsia"/>
          <w:szCs w:val="20"/>
        </w:rPr>
        <w:t>&lt;/option&gt;</w:t>
      </w:r>
    </w:p>
    <w:p w14:paraId="317516DF" w14:textId="2D8418F2" w:rsidR="00311CA4" w:rsidRPr="004B5D96" w:rsidRDefault="00311CA4" w:rsidP="00311CA4">
      <w:pPr>
        <w:rPr>
          <w:szCs w:val="20"/>
        </w:rPr>
      </w:pPr>
      <w:r w:rsidRPr="004B5D96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 xml:space="preserve">  </w:t>
      </w:r>
      <w:r w:rsidRPr="004B5D96">
        <w:rPr>
          <w:rFonts w:hint="eastAsia"/>
          <w:szCs w:val="20"/>
        </w:rPr>
        <w:t xml:space="preserve">   &lt;option value="4"&gt;</w:t>
      </w:r>
      <w:proofErr w:type="spellStart"/>
      <w:r w:rsidRPr="004B5D96">
        <w:rPr>
          <w:rFonts w:hint="eastAsia"/>
          <w:szCs w:val="20"/>
        </w:rPr>
        <w:t>글로컬</w:t>
      </w:r>
      <w:proofErr w:type="spellEnd"/>
      <w:r w:rsidRPr="004B5D96">
        <w:rPr>
          <w:szCs w:val="20"/>
        </w:rPr>
        <w:t>IT공학과</w:t>
      </w:r>
      <w:r w:rsidRPr="004B5D96">
        <w:rPr>
          <w:rFonts w:hint="eastAsia"/>
          <w:szCs w:val="20"/>
        </w:rPr>
        <w:t>&lt;/option&gt;</w:t>
      </w:r>
    </w:p>
    <w:p w14:paraId="2D9617F9" w14:textId="6E347C03" w:rsidR="00311CA4" w:rsidRPr="004B5D96" w:rsidRDefault="00311CA4" w:rsidP="00311CA4">
      <w:pPr>
        <w:rPr>
          <w:szCs w:val="20"/>
        </w:rPr>
      </w:pPr>
      <w:r>
        <w:rPr>
          <w:rFonts w:hint="eastAsia"/>
          <w:szCs w:val="20"/>
        </w:rPr>
        <w:t xml:space="preserve">  </w:t>
      </w:r>
      <w:r w:rsidRPr="004B5D96">
        <w:rPr>
          <w:rFonts w:hint="eastAsia"/>
          <w:szCs w:val="20"/>
        </w:rPr>
        <w:t xml:space="preserve">   &lt;/select&gt;</w:t>
      </w:r>
    </w:p>
    <w:p w14:paraId="2CE24318" w14:textId="77777777" w:rsidR="00BC5D4A" w:rsidRDefault="00BC5D4A" w:rsidP="00FC5A4B"/>
    <w:p w14:paraId="4B0A5BB2" w14:textId="2DC6ACAC" w:rsidR="00BC5D4A" w:rsidRDefault="00BC5D4A" w:rsidP="00BC5D4A">
      <w:pPr>
        <w:pStyle w:val="a4"/>
        <w:rPr>
          <w:rFonts w:hAnsi="굴림체"/>
          <w:color w:val="000000"/>
          <w:szCs w:val="20"/>
        </w:rPr>
      </w:pPr>
      <w:r>
        <w:rPr>
          <w:rFonts w:hAnsi="굴림체" w:hint="eastAsia"/>
          <w:color w:val="008080"/>
          <w:szCs w:val="20"/>
        </w:rPr>
        <w:t>&lt;</w:t>
      </w:r>
      <w:r>
        <w:rPr>
          <w:rFonts w:hAnsi="굴림체" w:hint="eastAsia"/>
          <w:color w:val="3F7F7F"/>
          <w:szCs w:val="20"/>
        </w:rPr>
        <w:t>a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proofErr w:type="gramStart"/>
      <w:r>
        <w:rPr>
          <w:rFonts w:hAnsi="굴림체" w:hint="eastAsia"/>
          <w:color w:val="7F007F"/>
          <w:szCs w:val="20"/>
        </w:rPr>
        <w:t>th:if</w:t>
      </w:r>
      <w:proofErr w:type="spellEnd"/>
      <w:proofErr w:type="gram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 xml:space="preserve">"${ </w:t>
      </w:r>
      <w:r w:rsidRPr="009E1E85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Ansi="굴림체" w:hint="eastAsia"/>
          <w:color w:val="2A00FF"/>
          <w:szCs w:val="20"/>
        </w:rPr>
        <w:t>.id &gt; 0 }"</w:t>
      </w:r>
      <w:r>
        <w:rPr>
          <w:rFonts w:hAnsi="굴림체" w:hint="eastAsia"/>
          <w:color w:val="000000"/>
          <w:szCs w:val="20"/>
        </w:rPr>
        <w:t xml:space="preserve"> </w:t>
      </w:r>
      <w:proofErr w:type="spellStart"/>
      <w:r>
        <w:rPr>
          <w:rFonts w:hAnsi="굴림체" w:hint="eastAsia"/>
          <w:color w:val="7F007F"/>
          <w:szCs w:val="20"/>
        </w:rPr>
        <w:t>th:href</w:t>
      </w:r>
      <w:proofErr w:type="spell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"${ '</w:t>
      </w:r>
      <w:proofErr w:type="spellStart"/>
      <w:r>
        <w:rPr>
          <w:rFonts w:hAnsi="굴림체" w:hint="eastAsia"/>
          <w:color w:val="2A00FF"/>
          <w:szCs w:val="20"/>
        </w:rPr>
        <w:t>delete?id</w:t>
      </w:r>
      <w:proofErr w:type="spellEnd"/>
      <w:r>
        <w:rPr>
          <w:rFonts w:hAnsi="굴림체" w:hint="eastAsia"/>
          <w:color w:val="2A00FF"/>
          <w:szCs w:val="20"/>
        </w:rPr>
        <w:t xml:space="preserve">=' + </w:t>
      </w:r>
      <w:r w:rsidR="00440F69" w:rsidRPr="009E1E85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Ansi="굴림체" w:hint="eastAsia"/>
          <w:color w:val="2A00FF"/>
          <w:szCs w:val="20"/>
        </w:rPr>
        <w:t>.id }"</w:t>
      </w:r>
    </w:p>
    <w:p w14:paraId="676CA28A" w14:textId="3ADE5147" w:rsidR="00BC5D4A" w:rsidRDefault="00BC5D4A" w:rsidP="00BC5D4A">
      <w:pPr>
        <w:pStyle w:val="a4"/>
        <w:rPr>
          <w:rFonts w:hAnsi="굴림체"/>
          <w:color w:val="000000"/>
          <w:szCs w:val="20"/>
        </w:rPr>
      </w:pPr>
      <w:r>
        <w:rPr>
          <w:rFonts w:hAnsi="굴림체" w:hint="eastAsia"/>
          <w:color w:val="000000"/>
          <w:szCs w:val="20"/>
        </w:rPr>
        <w:t xml:space="preserve">   </w:t>
      </w:r>
      <w:r>
        <w:rPr>
          <w:rFonts w:hAnsi="굴림체" w:hint="eastAsia"/>
          <w:color w:val="7F007F"/>
          <w:szCs w:val="20"/>
        </w:rPr>
        <w:t>class</w:t>
      </w:r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</w:t>
      </w:r>
      <w:proofErr w:type="spellStart"/>
      <w:r>
        <w:rPr>
          <w:rFonts w:hAnsi="굴림체" w:hint="eastAsia"/>
          <w:color w:val="2A00FF"/>
          <w:szCs w:val="20"/>
        </w:rPr>
        <w:t>btn</w:t>
      </w:r>
      <w:proofErr w:type="spellEnd"/>
      <w:r>
        <w:rPr>
          <w:rFonts w:hAnsi="굴림체" w:hint="eastAsia"/>
          <w:color w:val="2A00FF"/>
          <w:szCs w:val="20"/>
        </w:rPr>
        <w:t>"</w:t>
      </w:r>
      <w:r>
        <w:rPr>
          <w:rFonts w:hAnsi="굴림체" w:hint="eastAsia"/>
          <w:color w:val="000000"/>
          <w:szCs w:val="20"/>
        </w:rPr>
        <w:t xml:space="preserve"> </w:t>
      </w:r>
      <w:r>
        <w:rPr>
          <w:rFonts w:hAnsi="굴림체" w:hint="eastAsia"/>
          <w:color w:val="7F007F"/>
          <w:szCs w:val="20"/>
        </w:rPr>
        <w:t>onclick</w:t>
      </w:r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"return confirm('</w:t>
      </w:r>
      <w:proofErr w:type="spellStart"/>
      <w:r>
        <w:rPr>
          <w:rFonts w:hAnsi="굴림체" w:hint="eastAsia"/>
          <w:color w:val="2A00FF"/>
          <w:szCs w:val="20"/>
        </w:rPr>
        <w:t>삭제하시겠습니까</w:t>
      </w:r>
      <w:proofErr w:type="spellEnd"/>
      <w:r>
        <w:rPr>
          <w:rFonts w:hAnsi="굴림체" w:hint="eastAsia"/>
          <w:color w:val="2A00FF"/>
          <w:szCs w:val="20"/>
        </w:rPr>
        <w:t>?')"</w:t>
      </w:r>
      <w:r>
        <w:rPr>
          <w:rFonts w:hAnsi="굴림체" w:hint="eastAsia"/>
          <w:color w:val="008080"/>
          <w:szCs w:val="20"/>
        </w:rPr>
        <w:t>&gt;</w:t>
      </w:r>
      <w:r>
        <w:rPr>
          <w:rFonts w:hAnsi="굴림체" w:hint="eastAsia"/>
          <w:color w:val="000000"/>
          <w:szCs w:val="20"/>
        </w:rPr>
        <w:t>삭제</w:t>
      </w:r>
      <w:r>
        <w:rPr>
          <w:rFonts w:hAnsi="굴림체" w:hint="eastAsia"/>
          <w:color w:val="008080"/>
          <w:szCs w:val="20"/>
        </w:rPr>
        <w:t>&lt;/</w:t>
      </w:r>
      <w:r>
        <w:rPr>
          <w:rFonts w:hAnsi="굴림체" w:hint="eastAsia"/>
          <w:color w:val="3F7F7F"/>
          <w:szCs w:val="20"/>
        </w:rPr>
        <w:t>a</w:t>
      </w:r>
      <w:r>
        <w:rPr>
          <w:rFonts w:hAnsi="굴림체" w:hint="eastAsia"/>
          <w:color w:val="008080"/>
          <w:szCs w:val="20"/>
        </w:rPr>
        <w:t>&gt;</w:t>
      </w:r>
    </w:p>
    <w:p w14:paraId="692A3337" w14:textId="77777777" w:rsidR="00BC5D4A" w:rsidRDefault="00BC5D4A" w:rsidP="00FC5A4B"/>
    <w:p w14:paraId="1D355DD4" w14:textId="77777777" w:rsidR="00086001" w:rsidRDefault="00BC5D4A" w:rsidP="00FC5A4B">
      <w:pPr>
        <w:rPr>
          <w:rFonts w:hAnsi="굴림체"/>
          <w:color w:val="2A00FF"/>
          <w:szCs w:val="20"/>
        </w:rPr>
      </w:pPr>
      <w:r>
        <w:t xml:space="preserve">   </w:t>
      </w:r>
      <w:proofErr w:type="spellStart"/>
      <w:proofErr w:type="gramStart"/>
      <w:r>
        <w:rPr>
          <w:rFonts w:hAnsi="굴림체" w:hint="eastAsia"/>
          <w:color w:val="7F007F"/>
          <w:szCs w:val="20"/>
        </w:rPr>
        <w:t>th:if</w:t>
      </w:r>
      <w:proofErr w:type="spellEnd"/>
      <w:proofErr w:type="gram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 xml:space="preserve">"${ </w:t>
      </w:r>
      <w:r w:rsidRPr="009E1E85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Ansi="굴림체" w:hint="eastAsia"/>
          <w:color w:val="2A00FF"/>
          <w:szCs w:val="20"/>
        </w:rPr>
        <w:t>.id &gt; 0 }"</w:t>
      </w:r>
      <w:r>
        <w:rPr>
          <w:rFonts w:hAnsi="굴림체"/>
          <w:color w:val="2A00FF"/>
          <w:szCs w:val="20"/>
        </w:rPr>
        <w:t xml:space="preserve"> </w:t>
      </w:r>
    </w:p>
    <w:p w14:paraId="26E3E9C8" w14:textId="7DBF44C0" w:rsidR="00BC5D4A" w:rsidRDefault="00086001" w:rsidP="00FC5A4B">
      <w:r>
        <w:rPr>
          <w:rFonts w:hAnsi="굴림체"/>
          <w:color w:val="2A00FF"/>
          <w:szCs w:val="20"/>
        </w:rPr>
        <w:t xml:space="preserve">         </w:t>
      </w:r>
      <w:proofErr w:type="gramStart"/>
      <w:r w:rsidRPr="009E1E85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Ansi="굴림체" w:hint="eastAsia"/>
          <w:color w:val="2A00FF"/>
          <w:szCs w:val="20"/>
        </w:rPr>
        <w:t>.id &gt;</w:t>
      </w:r>
      <w:proofErr w:type="gramEnd"/>
      <w:r>
        <w:rPr>
          <w:rFonts w:hAnsi="굴림체" w:hint="eastAsia"/>
          <w:color w:val="2A00FF"/>
          <w:szCs w:val="20"/>
        </w:rPr>
        <w:t xml:space="preserve"> 0</w:t>
      </w:r>
      <w:r>
        <w:rPr>
          <w:rFonts w:hAnsi="굴림체"/>
          <w:color w:val="2A00FF"/>
          <w:szCs w:val="20"/>
        </w:rPr>
        <w:t xml:space="preserve"> </w:t>
      </w:r>
      <w:r w:rsidR="00BC5D4A" w:rsidRPr="00BC5D4A">
        <w:t>조</w:t>
      </w:r>
      <w:r w:rsidR="00BC5D4A">
        <w:rPr>
          <w:rFonts w:hint="eastAsia"/>
        </w:rPr>
        <w:t xml:space="preserve">건식이 </w:t>
      </w:r>
      <w:r w:rsidR="00BC5D4A">
        <w:t xml:space="preserve">false </w:t>
      </w:r>
      <w:r w:rsidR="00BC5D4A">
        <w:rPr>
          <w:rFonts w:hint="eastAsia"/>
        </w:rPr>
        <w:t>이면</w:t>
      </w:r>
      <w:r w:rsidR="00440F69">
        <w:rPr>
          <w:rFonts w:hint="eastAsia"/>
        </w:rPr>
        <w:t xml:space="preserve"> 이 </w:t>
      </w:r>
      <w:r w:rsidR="00440F69">
        <w:t>&lt;</w:t>
      </w:r>
      <w:r w:rsidR="00440F69">
        <w:rPr>
          <w:rFonts w:hint="eastAsia"/>
        </w:rPr>
        <w:t>a</w:t>
      </w:r>
      <w:r w:rsidR="00440F69">
        <w:t xml:space="preserve">&gt; </w:t>
      </w:r>
      <w:r w:rsidR="00440F69">
        <w:rPr>
          <w:rFonts w:hint="eastAsia"/>
        </w:rPr>
        <w:t xml:space="preserve">태그가 </w:t>
      </w:r>
      <w:r w:rsidR="00BC5D4A">
        <w:rPr>
          <w:rFonts w:hint="eastAsia"/>
        </w:rPr>
        <w:t>출력되지 않는다.</w:t>
      </w:r>
    </w:p>
    <w:p w14:paraId="0C661957" w14:textId="720EB02C" w:rsidR="00440F69" w:rsidRDefault="00440F69" w:rsidP="00FC5A4B"/>
    <w:p w14:paraId="6E85C08E" w14:textId="7FEDE890" w:rsidR="00086001" w:rsidRDefault="00086001" w:rsidP="00086001">
      <w:pPr>
        <w:pStyle w:val="a4"/>
        <w:rPr>
          <w:rFonts w:hAnsi="굴림체"/>
          <w:color w:val="2A00FF"/>
          <w:szCs w:val="20"/>
        </w:rPr>
      </w:pPr>
      <w:r>
        <w:rPr>
          <w:rFonts w:hAnsi="굴림체"/>
          <w:color w:val="7F007F"/>
          <w:szCs w:val="20"/>
        </w:rPr>
        <w:t xml:space="preserve">   </w:t>
      </w:r>
      <w:proofErr w:type="spellStart"/>
      <w:proofErr w:type="gramStart"/>
      <w:r>
        <w:rPr>
          <w:rFonts w:hAnsi="굴림체" w:hint="eastAsia"/>
          <w:color w:val="7F007F"/>
          <w:szCs w:val="20"/>
        </w:rPr>
        <w:t>th:href</w:t>
      </w:r>
      <w:proofErr w:type="spellEnd"/>
      <w:proofErr w:type="gramEnd"/>
      <w:r>
        <w:rPr>
          <w:rFonts w:hAnsi="굴림체" w:hint="eastAsia"/>
          <w:color w:val="000000"/>
          <w:szCs w:val="20"/>
        </w:rPr>
        <w:t>=</w:t>
      </w:r>
      <w:r>
        <w:rPr>
          <w:rFonts w:hAnsi="굴림체" w:hint="eastAsia"/>
          <w:color w:val="2A00FF"/>
          <w:szCs w:val="20"/>
        </w:rPr>
        <w:t>"${ '</w:t>
      </w:r>
      <w:proofErr w:type="spellStart"/>
      <w:r>
        <w:rPr>
          <w:rFonts w:hAnsi="굴림체" w:hint="eastAsia"/>
          <w:color w:val="2A00FF"/>
          <w:szCs w:val="20"/>
        </w:rPr>
        <w:t>delete?id</w:t>
      </w:r>
      <w:proofErr w:type="spellEnd"/>
      <w:r>
        <w:rPr>
          <w:rFonts w:hAnsi="굴림체" w:hint="eastAsia"/>
          <w:color w:val="2A00FF"/>
          <w:szCs w:val="20"/>
        </w:rPr>
        <w:t xml:space="preserve">=' + </w:t>
      </w:r>
      <w:r w:rsidRPr="009E1E85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Ansi="굴림체" w:hint="eastAsia"/>
          <w:color w:val="2A00FF"/>
          <w:szCs w:val="20"/>
        </w:rPr>
        <w:t>.id }"</w:t>
      </w:r>
    </w:p>
    <w:p w14:paraId="5A4592D9" w14:textId="620D1136" w:rsidR="00630FEF" w:rsidRDefault="00630FEF" w:rsidP="00086001">
      <w:pPr>
        <w:pStyle w:val="a4"/>
      </w:pPr>
      <w:r w:rsidRPr="00630FEF">
        <w:rPr>
          <w:rFonts w:hint="eastAsia"/>
        </w:rPr>
        <w:t xml:space="preserve"> </w:t>
      </w:r>
      <w:r w:rsidRPr="00630FEF">
        <w:t xml:space="preserve">        예</w:t>
      </w:r>
      <w:r>
        <w:rPr>
          <w:rFonts w:hint="eastAsia"/>
        </w:rPr>
        <w:t xml:space="preserve">를 들어 </w:t>
      </w:r>
      <w:r w:rsidRPr="009E1E85">
        <w:rPr>
          <w:rFonts w:hAnsi="굴림체" w:hint="eastAsia"/>
          <w:color w:val="2A00FF"/>
          <w:szCs w:val="20"/>
          <w:shd w:val="clear" w:color="auto" w:fill="FFCCFF"/>
        </w:rPr>
        <w:t>student</w:t>
      </w:r>
      <w:r>
        <w:rPr>
          <w:rFonts w:hint="eastAsia"/>
        </w:rPr>
        <w:t xml:space="preserve"> 객체의 </w:t>
      </w:r>
      <w:r>
        <w:t xml:space="preserve">id </w:t>
      </w:r>
      <w:r>
        <w:rPr>
          <w:rFonts w:hint="eastAsia"/>
        </w:rPr>
        <w:t xml:space="preserve">값이 </w:t>
      </w:r>
      <w:r w:rsidRPr="00630FEF">
        <w:rPr>
          <w:shd w:val="clear" w:color="auto" w:fill="FFFF99"/>
        </w:rPr>
        <w:t>3</w:t>
      </w:r>
      <w:r>
        <w:t xml:space="preserve"> </w:t>
      </w:r>
      <w:r>
        <w:rPr>
          <w:rFonts w:hint="eastAsia"/>
        </w:rPr>
        <w:t>이라면 다음과 같은 태그가 출력된다.</w:t>
      </w:r>
    </w:p>
    <w:p w14:paraId="5E2701FC" w14:textId="58BD3186" w:rsidR="00630FEF" w:rsidRPr="00630FEF" w:rsidRDefault="00630FEF" w:rsidP="00086001">
      <w:pPr>
        <w:pStyle w:val="a4"/>
      </w:pPr>
      <w:r>
        <w:rPr>
          <w:rFonts w:hint="eastAsia"/>
        </w:rPr>
        <w:t xml:space="preserve"> </w:t>
      </w:r>
      <w:r>
        <w:t xml:space="preserve">        &lt;</w:t>
      </w:r>
      <w:r>
        <w:rPr>
          <w:rFonts w:hint="eastAsia"/>
        </w:rPr>
        <w:t>a</w:t>
      </w:r>
      <w: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delete?id</w:t>
      </w:r>
      <w:proofErr w:type="spellEnd"/>
      <w:r>
        <w:t>=</w:t>
      </w:r>
      <w:r w:rsidRPr="00630FEF">
        <w:rPr>
          <w:shd w:val="clear" w:color="auto" w:fill="FFFF99"/>
        </w:rPr>
        <w:t>3</w:t>
      </w:r>
      <w:r>
        <w:t>" class="</w:t>
      </w:r>
      <w:proofErr w:type="spellStart"/>
      <w:r>
        <w:t>btn</w:t>
      </w:r>
      <w:proofErr w:type="spellEnd"/>
      <w:r>
        <w:t>" onclick=</w:t>
      </w:r>
      <w:r w:rsidRPr="00630FEF">
        <w:t>"return confirm('</w:t>
      </w:r>
      <w:proofErr w:type="spellStart"/>
      <w:r w:rsidRPr="00630FEF">
        <w:t>삭제하시겠습니까</w:t>
      </w:r>
      <w:proofErr w:type="spellEnd"/>
      <w:r w:rsidRPr="00630FEF">
        <w:t>?')"&gt;삭제&lt;/a&gt;</w:t>
      </w:r>
    </w:p>
    <w:p w14:paraId="0FD5BB22" w14:textId="77777777" w:rsidR="00440F69" w:rsidRDefault="00440F69" w:rsidP="00FC5A4B"/>
    <w:p w14:paraId="1480C46C" w14:textId="43628E8B" w:rsidR="00505447" w:rsidRDefault="00B53F37" w:rsidP="00FC5A4B">
      <w:r>
        <w:rPr>
          <w:rFonts w:hint="eastAsia"/>
        </w:rPr>
        <w:t xml:space="preserve"> </w:t>
      </w:r>
      <w:r>
        <w:t xml:space="preserve">        </w:t>
      </w:r>
      <w:r w:rsidR="00505447">
        <w:rPr>
          <w:rFonts w:hint="eastAsia"/>
        </w:rPr>
        <w:t xml:space="preserve">이 </w:t>
      </w:r>
      <w:r>
        <w:rPr>
          <w:rFonts w:hint="eastAsia"/>
        </w:rPr>
        <w:t xml:space="preserve">삭제 버튼을 클릭하면 </w:t>
      </w:r>
      <w:r>
        <w:t>onclick=</w:t>
      </w:r>
      <w:r w:rsidRPr="00630FEF">
        <w:t>"return confirm('</w:t>
      </w:r>
      <w:proofErr w:type="spellStart"/>
      <w:r w:rsidRPr="00630FEF">
        <w:t>삭제하시겠습니까</w:t>
      </w:r>
      <w:proofErr w:type="spellEnd"/>
      <w:r w:rsidRPr="00630FEF">
        <w:t>?')"</w:t>
      </w:r>
      <w:r>
        <w:t xml:space="preserve"> </w:t>
      </w:r>
      <w:r>
        <w:rPr>
          <w:rFonts w:hint="eastAsia"/>
        </w:rPr>
        <w:t>부분이 실행된다.</w:t>
      </w:r>
    </w:p>
    <w:p w14:paraId="6CCAB1DC" w14:textId="77777777" w:rsidR="00B53F37" w:rsidRDefault="00B53F37" w:rsidP="00B53F37">
      <w:r w:rsidRPr="0009421D">
        <w:rPr>
          <w:noProof/>
        </w:rPr>
        <w:drawing>
          <wp:inline distT="0" distB="0" distL="0" distR="0" wp14:anchorId="198CB656" wp14:editId="463BC474">
            <wp:extent cx="3697356" cy="1062362"/>
            <wp:effectExtent l="19050" t="19050" r="17780" b="23495"/>
            <wp:docPr id="1965982987" name="Picture 1965982987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82987" name="Picture 1965982987" descr="A white background with black and white cloud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9513" cy="1065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1625E1" w14:textId="77777777" w:rsidR="00B53F37" w:rsidRDefault="00B53F37" w:rsidP="00B53F37">
      <w:r>
        <w:rPr>
          <w:rFonts w:hint="eastAsia"/>
        </w:rPr>
        <w:t>확인 버튼을 클릭하면,</w:t>
      </w:r>
      <w:r>
        <w:t xml:space="preserve"> a </w:t>
      </w:r>
      <w:r>
        <w:rPr>
          <w:rFonts w:hint="eastAsia"/>
        </w:rPr>
        <w:t xml:space="preserve">태그의 </w:t>
      </w:r>
      <w:proofErr w:type="spellStart"/>
      <w:r>
        <w:t>href</w:t>
      </w:r>
      <w:proofErr w:type="spellEnd"/>
      <w:r>
        <w:t xml:space="preserve"> URL</w:t>
      </w:r>
      <w:r>
        <w:rPr>
          <w:rFonts w:hint="eastAsia"/>
        </w:rPr>
        <w:t>이 서버에 요청된다.</w:t>
      </w:r>
    </w:p>
    <w:p w14:paraId="67B80460" w14:textId="77777777" w:rsidR="00B53F37" w:rsidRDefault="00B53F37" w:rsidP="00B53F37">
      <w:r>
        <w:rPr>
          <w:rFonts w:hint="eastAsia"/>
        </w:rPr>
        <w:t>취소 버튼을 클릭하면,</w:t>
      </w:r>
      <w:r>
        <w:t xml:space="preserve"> a </w:t>
      </w:r>
      <w:r>
        <w:rPr>
          <w:rFonts w:hint="eastAsia"/>
        </w:rPr>
        <w:t>태그 클릭이 취소되어</w:t>
      </w:r>
      <w:r>
        <w:t xml:space="preserve"> </w:t>
      </w:r>
      <w:proofErr w:type="spellStart"/>
      <w:r>
        <w:rPr>
          <w:rFonts w:hint="eastAsia"/>
        </w:rPr>
        <w:t>아무일도</w:t>
      </w:r>
      <w:proofErr w:type="spellEnd"/>
      <w:r>
        <w:rPr>
          <w:rFonts w:hint="eastAsia"/>
        </w:rPr>
        <w:t xml:space="preserve"> 일어나지 않는다.</w:t>
      </w:r>
    </w:p>
    <w:p w14:paraId="1316AC48" w14:textId="77777777" w:rsidR="00B53F37" w:rsidRPr="00B53F37" w:rsidRDefault="00B53F37" w:rsidP="00FC5A4B"/>
    <w:p w14:paraId="2364DCC6" w14:textId="77777777" w:rsidR="00505447" w:rsidRPr="00440F69" w:rsidRDefault="00505447" w:rsidP="00FC5A4B"/>
    <w:p w14:paraId="5671540F" w14:textId="77777777" w:rsidR="009060FB" w:rsidRDefault="009060FB" w:rsidP="00FC5A4B"/>
    <w:p w14:paraId="6335EC83" w14:textId="77777777" w:rsidR="00C408D1" w:rsidRDefault="00C408D1" w:rsidP="00B61654"/>
    <w:p w14:paraId="3647A29C" w14:textId="77777777" w:rsidR="00C408D1" w:rsidRDefault="00C408D1" w:rsidP="00C408D1">
      <w:pPr>
        <w:pStyle w:val="3"/>
        <w:ind w:left="400" w:hanging="400"/>
      </w:pP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기능과</w:t>
      </w:r>
      <w:r>
        <w:rPr>
          <w:rFonts w:hint="eastAsia"/>
        </w:rPr>
        <w:t xml:space="preserve"> </w:t>
      </w:r>
      <w:r>
        <w:t xml:space="preserve">GET </w:t>
      </w:r>
      <w:r>
        <w:rPr>
          <w:rFonts w:hint="eastAsia"/>
        </w:rPr>
        <w:t>요청</w:t>
      </w:r>
    </w:p>
    <w:p w14:paraId="003830C4" w14:textId="77777777" w:rsidR="00F96570" w:rsidRDefault="00C408D1" w:rsidP="00C408D1">
      <w:pPr>
        <w:wordWrap/>
      </w:pPr>
      <w:r>
        <w:rPr>
          <w:rFonts w:hint="eastAsia"/>
        </w:rPr>
        <w:t xml:space="preserve">삭제 버튼을 위와 같이 </w:t>
      </w:r>
      <w:r>
        <w:t xml:space="preserve">a </w:t>
      </w:r>
      <w:r>
        <w:rPr>
          <w:rFonts w:hint="eastAsia"/>
        </w:rPr>
        <w:t>태그로 구현하면,</w:t>
      </w:r>
    </w:p>
    <w:p w14:paraId="2A2D313A" w14:textId="1D41CBE7" w:rsidR="00C408D1" w:rsidRDefault="00C408D1" w:rsidP="00C408D1">
      <w:pPr>
        <w:wordWrap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 xml:space="preserve">태그를 클릭하면 </w:t>
      </w:r>
      <w:r>
        <w:t xml:space="preserve">GET </w:t>
      </w:r>
      <w:r>
        <w:rPr>
          <w:rFonts w:hint="eastAsia"/>
        </w:rPr>
        <w:t>요청이 서버에 전송된다.</w:t>
      </w:r>
    </w:p>
    <w:p w14:paraId="3630DD99" w14:textId="77777777" w:rsidR="00C408D1" w:rsidRDefault="00C408D1" w:rsidP="00C408D1">
      <w:pPr>
        <w:wordWrap/>
      </w:pPr>
      <w:r>
        <w:rPr>
          <w:rFonts w:hint="eastAsia"/>
        </w:rPr>
        <w:t>이것은 바람직하지 않다.</w:t>
      </w:r>
    </w:p>
    <w:p w14:paraId="1255BA2B" w14:textId="77777777" w:rsidR="005D543F" w:rsidRDefault="005D543F" w:rsidP="00C408D1">
      <w:pPr>
        <w:wordWrap/>
      </w:pPr>
    </w:p>
    <w:p w14:paraId="0BB21A2A" w14:textId="0C1EBD6D" w:rsidR="00C408D1" w:rsidRDefault="00C408D1" w:rsidP="00C408D1">
      <w:pPr>
        <w:wordWrap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요청은 자료 조회 요청에서만 사용해야 한다.</w:t>
      </w:r>
    </w:p>
    <w:p w14:paraId="0C2BE64C" w14:textId="213B0614" w:rsidR="005D543F" w:rsidRDefault="005D543F" w:rsidP="00C408D1">
      <w:pPr>
        <w:wordWrap/>
      </w:pPr>
      <w:r>
        <w:rPr>
          <w:rFonts w:hint="eastAsia"/>
        </w:rPr>
        <w:t>삭제 기능</w:t>
      </w:r>
      <w:r w:rsidR="0053195E">
        <w:rPr>
          <w:rFonts w:hint="eastAsia"/>
        </w:rPr>
        <w:t>은</w:t>
      </w:r>
      <w:r>
        <w:rPr>
          <w:rFonts w:hint="eastAsia"/>
        </w:rPr>
        <w:t xml:space="preserve"> </w:t>
      </w:r>
      <w:r>
        <w:t>GET</w:t>
      </w:r>
      <w:r>
        <w:rPr>
          <w:rFonts w:hint="eastAsia"/>
        </w:rPr>
        <w:t>이 아닌,</w:t>
      </w:r>
      <w:r>
        <w:t xml:space="preserve"> POST </w:t>
      </w:r>
      <w:r>
        <w:rPr>
          <w:rFonts w:hint="eastAsia"/>
        </w:rPr>
        <w:t xml:space="preserve">요청이나 </w:t>
      </w:r>
      <w:r>
        <w:t xml:space="preserve">DELETE </w:t>
      </w:r>
      <w:r>
        <w:rPr>
          <w:rFonts w:hint="eastAsia"/>
        </w:rPr>
        <w:t>요청으로 구현해야 한다.</w:t>
      </w:r>
    </w:p>
    <w:p w14:paraId="4B18A92B" w14:textId="1D59A4DE" w:rsidR="005D543F" w:rsidRDefault="005D543F" w:rsidP="00C408D1">
      <w:pPr>
        <w:wordWrap/>
      </w:pP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바람직</w:t>
      </w:r>
      <w:proofErr w:type="spellEnd"/>
      <w:r>
        <w:rPr>
          <w:rFonts w:hint="eastAsia"/>
        </w:rPr>
        <w:t xml:space="preserve"> 하게 구현하는 기법은,</w:t>
      </w:r>
      <w:r>
        <w:t xml:space="preserve"> </w:t>
      </w:r>
      <w:r>
        <w:rPr>
          <w:rFonts w:hint="eastAsia"/>
        </w:rPr>
        <w:t xml:space="preserve">나중에 </w:t>
      </w:r>
      <w:r>
        <w:t xml:space="preserve">pagination </w:t>
      </w:r>
      <w:r>
        <w:rPr>
          <w:rFonts w:hint="eastAsia"/>
        </w:rPr>
        <w:t>예제에서 살펴보자.</w:t>
      </w:r>
    </w:p>
    <w:p w14:paraId="6A5C32B2" w14:textId="77777777" w:rsidR="0053195E" w:rsidRDefault="0053195E" w:rsidP="00C408D1">
      <w:pPr>
        <w:wordWrap/>
      </w:pPr>
    </w:p>
    <w:p w14:paraId="395C4323" w14:textId="4759456D" w:rsidR="0053195E" w:rsidRDefault="0053195E" w:rsidP="00C408D1">
      <w:pPr>
        <w:wordWrap/>
      </w:pPr>
      <w:r>
        <w:rPr>
          <w:rFonts w:hint="eastAsia"/>
        </w:rPr>
        <w:t>조회가 아닌 수정/삭제 요청을 GET 요청으로 구현하는 것이 바람직하지 않은 이유</w:t>
      </w:r>
    </w:p>
    <w:p w14:paraId="07A0E550" w14:textId="77777777" w:rsidR="0053195E" w:rsidRDefault="0053195E" w:rsidP="00C408D1">
      <w:pPr>
        <w:wordWrap/>
      </w:pPr>
      <w:r>
        <w:rPr>
          <w:rFonts w:hint="eastAsia"/>
        </w:rPr>
        <w:t xml:space="preserve">  GET 요청을 자료 조회 요청이기 때문에, </w:t>
      </w:r>
    </w:p>
    <w:p w14:paraId="64A4ED37" w14:textId="77777777" w:rsidR="00482F50" w:rsidRDefault="0053195E" w:rsidP="00C408D1">
      <w:pPr>
        <w:wordWrap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웹브라우저</w:t>
      </w:r>
      <w:proofErr w:type="spellEnd"/>
      <w:r>
        <w:rPr>
          <w:rFonts w:hint="eastAsia"/>
        </w:rPr>
        <w:t xml:space="preserve"> 캐시나 웹 서버 근처 캐시 서버가</w:t>
      </w:r>
      <w:r w:rsidR="00482F50">
        <w:rPr>
          <w:rFonts w:hint="eastAsia"/>
        </w:rPr>
        <w:t xml:space="preserve"> 처리하여 </w:t>
      </w:r>
    </w:p>
    <w:p w14:paraId="2FC890BC" w14:textId="52092BF1" w:rsidR="0053195E" w:rsidRDefault="00482F50" w:rsidP="00C408D1">
      <w:pPr>
        <w:wordWrap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캐시된</w:t>
      </w:r>
      <w:proofErr w:type="spellEnd"/>
      <w:r>
        <w:rPr>
          <w:rFonts w:hint="eastAsia"/>
        </w:rPr>
        <w:t xml:space="preserve"> 응답 화면만 </w:t>
      </w:r>
      <w:proofErr w:type="spellStart"/>
      <w:r>
        <w:rPr>
          <w:rFonts w:hint="eastAsia"/>
        </w:rPr>
        <w:t>전달할뿐</w:t>
      </w:r>
      <w:proofErr w:type="spellEnd"/>
      <w:r>
        <w:rPr>
          <w:rFonts w:hint="eastAsia"/>
        </w:rPr>
        <w:t xml:space="preserve"> 그 요청이 실제 서버까지 전달되지 않을 수 있다.</w:t>
      </w:r>
    </w:p>
    <w:p w14:paraId="04F13B73" w14:textId="77777777" w:rsidR="00482F50" w:rsidRDefault="00482F50" w:rsidP="00C408D1">
      <w:pPr>
        <w:wordWrap/>
      </w:pPr>
    </w:p>
    <w:p w14:paraId="66C56581" w14:textId="77777777" w:rsidR="00482F50" w:rsidRDefault="00482F50" w:rsidP="00C408D1">
      <w:pPr>
        <w:wordWrap/>
      </w:pPr>
    </w:p>
    <w:p w14:paraId="094D139C" w14:textId="77777777" w:rsidR="00482F50" w:rsidRDefault="00482F50" w:rsidP="00C408D1">
      <w:pPr>
        <w:wordWrap/>
      </w:pPr>
    </w:p>
    <w:p w14:paraId="67F86085" w14:textId="77777777" w:rsidR="005D543F" w:rsidRDefault="005D543F" w:rsidP="00C408D1">
      <w:pPr>
        <w:wordWrap/>
      </w:pPr>
    </w:p>
    <w:p w14:paraId="50D91429" w14:textId="77777777" w:rsidR="00C408D1" w:rsidRDefault="00C408D1" w:rsidP="00C408D1">
      <w:pPr>
        <w:wordWrap/>
      </w:pPr>
    </w:p>
    <w:p w14:paraId="4A83FEEB" w14:textId="41482436" w:rsidR="00386936" w:rsidRPr="00C408D1" w:rsidRDefault="00386936" w:rsidP="00E10A72"/>
    <w:p w14:paraId="07A203A9" w14:textId="0B6838F6" w:rsidR="00723F63" w:rsidRDefault="00723F63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48C8A49" w14:textId="51A1E1BC" w:rsidR="00386936" w:rsidRDefault="0009399A" w:rsidP="00D7739D">
      <w:pPr>
        <w:pStyle w:val="2"/>
      </w:pPr>
      <w:bookmarkStart w:id="39" w:name="_Toc144855079"/>
      <w:r>
        <w:rPr>
          <w:rFonts w:hint="eastAsia"/>
        </w:rPr>
        <w:lastRenderedPageBreak/>
        <w:t>실행</w:t>
      </w:r>
      <w:bookmarkEnd w:id="39"/>
    </w:p>
    <w:p w14:paraId="48E5FD64" w14:textId="13C230FA" w:rsidR="005D7638" w:rsidRDefault="00DA6549" w:rsidP="0009399A">
      <w:r w:rsidRPr="00DA6549">
        <w:t>http://localhost:8088/student/list</w:t>
      </w:r>
    </w:p>
    <w:p w14:paraId="5D74B91B" w14:textId="02F88FAA" w:rsidR="005D7638" w:rsidRDefault="00646227" w:rsidP="0009399A">
      <w:r>
        <w:rPr>
          <w:noProof/>
        </w:rPr>
        <w:drawing>
          <wp:inline distT="0" distB="0" distL="0" distR="0" wp14:anchorId="14AC2675" wp14:editId="6C2A8ED8">
            <wp:extent cx="6645910" cy="3712210"/>
            <wp:effectExtent l="0" t="0" r="2540" b="2540"/>
            <wp:docPr id="2038219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94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3DFE" w14:textId="51F89590" w:rsidR="00B95ECF" w:rsidRDefault="00E12604" w:rsidP="0009399A">
      <w:r>
        <w:rPr>
          <w:rFonts w:hint="eastAsia"/>
        </w:rPr>
        <w:t xml:space="preserve">위 화면에서 </w:t>
      </w:r>
      <w:proofErr w:type="spellStart"/>
      <w:r w:rsidR="00545BCC">
        <w:rPr>
          <w:rFonts w:hint="eastAsia"/>
        </w:rPr>
        <w:t>나철진</w:t>
      </w:r>
      <w:proofErr w:type="spellEnd"/>
      <w:r w:rsidR="00005C2A">
        <w:rPr>
          <w:rFonts w:hint="eastAsia"/>
        </w:rPr>
        <w:t xml:space="preserve"> 학생 클릭</w:t>
      </w:r>
    </w:p>
    <w:p w14:paraId="1F8A5EEF" w14:textId="77777777" w:rsidR="00E12604" w:rsidRPr="00E12604" w:rsidRDefault="00E12604" w:rsidP="0009399A"/>
    <w:p w14:paraId="711E95D6" w14:textId="0FE5BE49" w:rsidR="009B272B" w:rsidRDefault="00545BCC" w:rsidP="0009399A">
      <w:r>
        <w:rPr>
          <w:noProof/>
        </w:rPr>
        <w:drawing>
          <wp:inline distT="0" distB="0" distL="0" distR="0" wp14:anchorId="7BC1B2FC" wp14:editId="22A1C6D2">
            <wp:extent cx="6645910" cy="3712210"/>
            <wp:effectExtent l="0" t="0" r="2540" b="2540"/>
            <wp:docPr id="1692056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5632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D03F" w14:textId="7FC08F6C" w:rsidR="00E12604" w:rsidRDefault="00E12604" w:rsidP="0009399A">
      <w:r>
        <w:rPr>
          <w:rFonts w:hint="eastAsia"/>
        </w:rPr>
        <w:t>위 화면에서 삭제 버튼을 클릭하면,</w:t>
      </w:r>
      <w:r>
        <w:t xml:space="preserve"> </w:t>
      </w:r>
      <w:r>
        <w:rPr>
          <w:rFonts w:hint="eastAsia"/>
        </w:rPr>
        <w:t>참조 무결성 제약조건 위반 에러가 발생한다.</w:t>
      </w:r>
    </w:p>
    <w:p w14:paraId="747D3CF3" w14:textId="77777777" w:rsidR="00E12604" w:rsidRDefault="00E12604" w:rsidP="0009399A"/>
    <w:p w14:paraId="62B0EFE8" w14:textId="77777777" w:rsidR="00FF0A49" w:rsidRDefault="00FF0A49" w:rsidP="0009399A"/>
    <w:p w14:paraId="3D6C7C02" w14:textId="3C1D4C72" w:rsidR="00DE1217" w:rsidRDefault="00DE121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B0A8B67" w14:textId="4A0B9626" w:rsidR="00FF0A49" w:rsidRDefault="00DE1217" w:rsidP="00DE1217">
      <w:pPr>
        <w:pStyle w:val="1"/>
      </w:pPr>
      <w:bookmarkStart w:id="40" w:name="_Toc144855080"/>
      <w:r>
        <w:rPr>
          <w:rFonts w:hint="eastAsia"/>
        </w:rPr>
        <w:lastRenderedPageBreak/>
        <w:t>연습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bookmarkEnd w:id="40"/>
    </w:p>
    <w:p w14:paraId="4CA58D40" w14:textId="5754E68A" w:rsidR="00DE1217" w:rsidRDefault="00DE1217" w:rsidP="00DE1217">
      <w:r>
        <w:rPr>
          <w:rFonts w:hint="eastAsia"/>
        </w:rPr>
        <w:t>p</w:t>
      </w:r>
      <w:r>
        <w:t xml:space="preserve">rofessor </w:t>
      </w:r>
      <w:r>
        <w:rPr>
          <w:rFonts w:hint="eastAsia"/>
        </w:rPr>
        <w:t>테이블에 대해서</w:t>
      </w:r>
    </w:p>
    <w:p w14:paraId="4A062173" w14:textId="10B0FF37" w:rsidR="00DE1217" w:rsidRDefault="00DE1217" w:rsidP="00DE1217">
      <w:r>
        <w:rPr>
          <w:rFonts w:hint="eastAsia"/>
        </w:rPr>
        <w:t>목록,</w:t>
      </w:r>
      <w:r>
        <w:t xml:space="preserve"> </w:t>
      </w:r>
      <w:r>
        <w:rPr>
          <w:rFonts w:hint="eastAsia"/>
        </w:rPr>
        <w:t>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 기능을 구현하라.</w:t>
      </w:r>
    </w:p>
    <w:p w14:paraId="16BDD28A" w14:textId="77777777" w:rsidR="00DE1217" w:rsidRDefault="00DE1217" w:rsidP="00DE1217"/>
    <w:p w14:paraId="1995BC23" w14:textId="77777777" w:rsidR="00DE1217" w:rsidRDefault="00DE1217" w:rsidP="00DE1217"/>
    <w:p w14:paraId="0303D6E8" w14:textId="77777777" w:rsidR="00DE1217" w:rsidRPr="00D7739D" w:rsidRDefault="00DE1217" w:rsidP="00DE1217"/>
    <w:sectPr w:rsidR="00DE1217" w:rsidRPr="00D7739D" w:rsidSect="00D42010">
      <w:footerReference w:type="default" r:id="rId40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8" w:author="혬니 남궁" w:date="2024-03-20T20:18:00Z" w:initials="혬남">
    <w:p w14:paraId="464B0BFF" w14:textId="77777777" w:rsidR="0074294A" w:rsidRDefault="0074294A" w:rsidP="0074294A">
      <w:pPr>
        <w:pStyle w:val="ad"/>
      </w:pPr>
      <w:r>
        <w:rPr>
          <w:rStyle w:val="ac"/>
        </w:rPr>
        <w:annotationRef/>
      </w:r>
      <w:r>
        <w:t>get메소드로 읽고, 채울때는 set메소드를 통해 채운다.</w:t>
      </w:r>
    </w:p>
  </w:comment>
  <w:comment w:id="31" w:author="혬니 남궁" w:date="2024-03-20T20:21:00Z" w:initials="혬남">
    <w:p w14:paraId="4C46DEEA" w14:textId="77777777" w:rsidR="0074294A" w:rsidRDefault="0074294A" w:rsidP="0074294A">
      <w:pPr>
        <w:pStyle w:val="ad"/>
      </w:pPr>
      <w:r>
        <w:rPr>
          <w:rStyle w:val="ac"/>
        </w:rPr>
        <w:annotationRef/>
      </w:r>
      <w:r>
        <w:t xml:space="preserve">필기시험 가능성 </w:t>
      </w:r>
    </w:p>
  </w:comment>
  <w:comment w:id="32" w:author="혬니 남궁" w:date="2024-03-20T20:24:00Z" w:initials="혬남">
    <w:p w14:paraId="692244F8" w14:textId="77777777" w:rsidR="0074294A" w:rsidRDefault="0074294A" w:rsidP="0074294A">
      <w:pPr>
        <w:pStyle w:val="ad"/>
      </w:pPr>
      <w:r>
        <w:rPr>
          <w:rStyle w:val="ac"/>
        </w:rPr>
        <w:annotationRef/>
      </w:r>
      <w:r>
        <w:t xml:space="preserve">필기시험 가능성 </w:t>
      </w:r>
    </w:p>
  </w:comment>
  <w:comment w:id="35" w:author="혬니 남궁" w:date="2024-03-20T20:42:00Z" w:initials="혬남">
    <w:p w14:paraId="1630BCD0" w14:textId="77777777" w:rsidR="00E750E8" w:rsidRDefault="00311448" w:rsidP="00E750E8">
      <w:pPr>
        <w:pStyle w:val="ad"/>
      </w:pPr>
      <w:r>
        <w:rPr>
          <w:rStyle w:val="ac"/>
        </w:rPr>
        <w:annotationRef/>
      </w:r>
      <w:r w:rsidR="00E750E8">
        <w:t xml:space="preserve">필기시험 가능성 </w:t>
      </w:r>
    </w:p>
    <w:p w14:paraId="66C83AC5" w14:textId="77777777" w:rsidR="00E750E8" w:rsidRDefault="00E750E8" w:rsidP="00E750E8">
      <w:pPr>
        <w:pStyle w:val="ad"/>
      </w:pPr>
      <w:r>
        <w:t xml:space="preserve">Student이름 값  Student객체의 목록이 전달된다. </w:t>
      </w:r>
    </w:p>
    <w:p w14:paraId="2A839526" w14:textId="77777777" w:rsidR="00E750E8" w:rsidRDefault="00E750E8" w:rsidP="00E750E8">
      <w:pPr>
        <w:pStyle w:val="ad"/>
      </w:pPr>
      <w:r>
        <w:t xml:space="preserve">호출하기 위한 uurl은 GetMapping에 적힌 url </w:t>
      </w:r>
    </w:p>
    <w:p w14:paraId="49C02DA6" w14:textId="77777777" w:rsidR="00E750E8" w:rsidRDefault="00E750E8" w:rsidP="00E750E8">
      <w:pPr>
        <w:pStyle w:val="ad"/>
      </w:pPr>
      <w:r>
        <w:t xml:space="preserve">Return 에 있는 것은 view의 이름 이다.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64B0BFF" w15:done="0"/>
  <w15:commentEx w15:paraId="4C46DEEA" w15:done="0"/>
  <w15:commentEx w15:paraId="692244F8" w15:done="0"/>
  <w15:commentEx w15:paraId="49C02D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DFB8FA1" w16cex:dateUtc="2024-03-20T11:18:00Z"/>
  <w16cex:commentExtensible w16cex:durableId="29DB1E6D" w16cex:dateUtc="2024-03-20T11:21:00Z"/>
  <w16cex:commentExtensible w16cex:durableId="07A2D463" w16cex:dateUtc="2024-03-20T11:24:00Z"/>
  <w16cex:commentExtensible w16cex:durableId="31B678E9" w16cex:dateUtc="2024-03-20T11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64B0BFF" w16cid:durableId="6DFB8FA1"/>
  <w16cid:commentId w16cid:paraId="4C46DEEA" w16cid:durableId="29DB1E6D"/>
  <w16cid:commentId w16cid:paraId="692244F8" w16cid:durableId="07A2D463"/>
  <w16cid:commentId w16cid:paraId="49C02DA6" w16cid:durableId="31B678E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8E864" w14:textId="77777777" w:rsidR="00D42010" w:rsidRDefault="00D42010" w:rsidP="00B12C18">
      <w:r>
        <w:separator/>
      </w:r>
    </w:p>
  </w:endnote>
  <w:endnote w:type="continuationSeparator" w:id="0">
    <w:p w14:paraId="65BF4125" w14:textId="77777777" w:rsidR="00D42010" w:rsidRDefault="00D42010" w:rsidP="00B12C18">
      <w:r>
        <w:continuationSeparator/>
      </w:r>
    </w:p>
  </w:endnote>
  <w:endnote w:type="continuationNotice" w:id="1">
    <w:p w14:paraId="42302737" w14:textId="77777777" w:rsidR="00D42010" w:rsidRDefault="00D420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07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F9E5E" w14:textId="47ADA3B9" w:rsidR="00215FE3" w:rsidRPr="00B12C18" w:rsidRDefault="00215FE3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>
      <w:rPr>
        <w:noProof/>
        <w:color w:val="A6A6A6" w:themeColor="background1" w:themeShade="A6"/>
      </w:rPr>
      <w:t>30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>
      <w:rPr>
        <w:noProof/>
        <w:color w:val="A6A6A6" w:themeColor="background1" w:themeShade="A6"/>
      </w:rPr>
      <w:t>30</w:t>
    </w:r>
    <w:r w:rsidRPr="00B12C18">
      <w:rPr>
        <w:color w:val="A6A6A6" w:themeColor="background1" w:themeShade="A6"/>
      </w:rPr>
      <w:fldChar w:fldCharType="end"/>
    </w:r>
  </w:p>
  <w:p w14:paraId="348B3253" w14:textId="77777777" w:rsidR="00215FE3" w:rsidRDefault="00215FE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C1D9B" w14:textId="77777777" w:rsidR="00D42010" w:rsidRDefault="00D42010" w:rsidP="00B12C18">
      <w:r>
        <w:separator/>
      </w:r>
    </w:p>
  </w:footnote>
  <w:footnote w:type="continuationSeparator" w:id="0">
    <w:p w14:paraId="7236C56F" w14:textId="77777777" w:rsidR="00D42010" w:rsidRDefault="00D42010" w:rsidP="00B12C18">
      <w:r>
        <w:continuationSeparator/>
      </w:r>
    </w:p>
  </w:footnote>
  <w:footnote w:type="continuationNotice" w:id="1">
    <w:p w14:paraId="70C78635" w14:textId="77777777" w:rsidR="00D42010" w:rsidRDefault="00D4201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1C20E4"/>
    <w:multiLevelType w:val="hybridMultilevel"/>
    <w:tmpl w:val="1962062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6126C3"/>
    <w:multiLevelType w:val="multilevel"/>
    <w:tmpl w:val="A5287F6A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01C58B3"/>
    <w:multiLevelType w:val="hybridMultilevel"/>
    <w:tmpl w:val="EBFEEEA8"/>
    <w:lvl w:ilvl="0" w:tplc="6FAA64C6">
      <w:numFmt w:val="bullet"/>
      <w:lvlText w:val="-"/>
      <w:lvlJc w:val="left"/>
      <w:pPr>
        <w:ind w:left="760" w:hanging="360"/>
      </w:pPr>
      <w:rPr>
        <w:rFonts w:ascii="굴림체" w:eastAsia="굴림체" w:hAnsi="굴림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027648"/>
    <w:multiLevelType w:val="multilevel"/>
    <w:tmpl w:val="E984EC32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0D6804"/>
    <w:multiLevelType w:val="hybridMultilevel"/>
    <w:tmpl w:val="916A01AA"/>
    <w:lvl w:ilvl="0" w:tplc="6FAA64C6">
      <w:numFmt w:val="bullet"/>
      <w:lvlText w:val="-"/>
      <w:lvlJc w:val="left"/>
      <w:pPr>
        <w:ind w:left="760" w:hanging="360"/>
      </w:pPr>
      <w:rPr>
        <w:rFonts w:ascii="굴림체" w:eastAsia="굴림체" w:hAnsi="굴림체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3B8050A"/>
    <w:multiLevelType w:val="multilevel"/>
    <w:tmpl w:val="F284505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0D15EC"/>
    <w:multiLevelType w:val="hybridMultilevel"/>
    <w:tmpl w:val="41A252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25305088">
    <w:abstractNumId w:val="2"/>
  </w:num>
  <w:num w:numId="2" w16cid:durableId="1818184813">
    <w:abstractNumId w:val="0"/>
  </w:num>
  <w:num w:numId="3" w16cid:durableId="826281624">
    <w:abstractNumId w:val="4"/>
  </w:num>
  <w:num w:numId="4" w16cid:durableId="747769924">
    <w:abstractNumId w:val="5"/>
  </w:num>
  <w:num w:numId="5" w16cid:durableId="1895852208">
    <w:abstractNumId w:val="3"/>
  </w:num>
  <w:num w:numId="6" w16cid:durableId="1897543186">
    <w:abstractNumId w:val="7"/>
  </w:num>
  <w:num w:numId="7" w16cid:durableId="31656157">
    <w:abstractNumId w:val="1"/>
  </w:num>
  <w:num w:numId="8" w16cid:durableId="38850285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혬니 남궁">
    <w15:presenceInfo w15:providerId="Windows Live" w15:userId="eb4863beb41a7d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linkStyl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C48"/>
    <w:rsid w:val="00000148"/>
    <w:rsid w:val="00001C00"/>
    <w:rsid w:val="00002934"/>
    <w:rsid w:val="00005C2A"/>
    <w:rsid w:val="0000601F"/>
    <w:rsid w:val="00010810"/>
    <w:rsid w:val="00013EB7"/>
    <w:rsid w:val="000144C2"/>
    <w:rsid w:val="00016C11"/>
    <w:rsid w:val="00017433"/>
    <w:rsid w:val="000245DA"/>
    <w:rsid w:val="0003611F"/>
    <w:rsid w:val="000409C4"/>
    <w:rsid w:val="000461B6"/>
    <w:rsid w:val="00051698"/>
    <w:rsid w:val="00051867"/>
    <w:rsid w:val="00056267"/>
    <w:rsid w:val="00065D97"/>
    <w:rsid w:val="00066EA9"/>
    <w:rsid w:val="000720E1"/>
    <w:rsid w:val="000723A9"/>
    <w:rsid w:val="000770F7"/>
    <w:rsid w:val="000826DA"/>
    <w:rsid w:val="000836C2"/>
    <w:rsid w:val="00083BDB"/>
    <w:rsid w:val="00084A1D"/>
    <w:rsid w:val="00086001"/>
    <w:rsid w:val="00087FEB"/>
    <w:rsid w:val="00090618"/>
    <w:rsid w:val="0009175C"/>
    <w:rsid w:val="0009179E"/>
    <w:rsid w:val="0009399A"/>
    <w:rsid w:val="0009421D"/>
    <w:rsid w:val="000A17B1"/>
    <w:rsid w:val="000A2200"/>
    <w:rsid w:val="000A2458"/>
    <w:rsid w:val="000A2A8A"/>
    <w:rsid w:val="000A38AF"/>
    <w:rsid w:val="000A3EFD"/>
    <w:rsid w:val="000A4D1E"/>
    <w:rsid w:val="000A6EB5"/>
    <w:rsid w:val="000B0F2F"/>
    <w:rsid w:val="000B5EB1"/>
    <w:rsid w:val="000C3BA8"/>
    <w:rsid w:val="000D68B5"/>
    <w:rsid w:val="000D68F5"/>
    <w:rsid w:val="000D6A50"/>
    <w:rsid w:val="000E3167"/>
    <w:rsid w:val="000E416A"/>
    <w:rsid w:val="000F25E2"/>
    <w:rsid w:val="000F421E"/>
    <w:rsid w:val="000F4BA9"/>
    <w:rsid w:val="000F50E8"/>
    <w:rsid w:val="000F5820"/>
    <w:rsid w:val="000F632B"/>
    <w:rsid w:val="000F665D"/>
    <w:rsid w:val="00104581"/>
    <w:rsid w:val="00107DB8"/>
    <w:rsid w:val="001145E1"/>
    <w:rsid w:val="001214DD"/>
    <w:rsid w:val="00122CF3"/>
    <w:rsid w:val="00124439"/>
    <w:rsid w:val="001332D0"/>
    <w:rsid w:val="00142288"/>
    <w:rsid w:val="00145325"/>
    <w:rsid w:val="001460AE"/>
    <w:rsid w:val="001478FC"/>
    <w:rsid w:val="00151900"/>
    <w:rsid w:val="0015318A"/>
    <w:rsid w:val="00154C59"/>
    <w:rsid w:val="00155037"/>
    <w:rsid w:val="00161767"/>
    <w:rsid w:val="00162F22"/>
    <w:rsid w:val="00163F53"/>
    <w:rsid w:val="00165F2A"/>
    <w:rsid w:val="00180810"/>
    <w:rsid w:val="00182876"/>
    <w:rsid w:val="00183B11"/>
    <w:rsid w:val="0018584E"/>
    <w:rsid w:val="0018742B"/>
    <w:rsid w:val="00187D2B"/>
    <w:rsid w:val="00195985"/>
    <w:rsid w:val="001960DD"/>
    <w:rsid w:val="001A61FB"/>
    <w:rsid w:val="001A7917"/>
    <w:rsid w:val="001B1095"/>
    <w:rsid w:val="001B29FB"/>
    <w:rsid w:val="001C08C0"/>
    <w:rsid w:val="001C3F46"/>
    <w:rsid w:val="001C5C85"/>
    <w:rsid w:val="001C5E69"/>
    <w:rsid w:val="001C6967"/>
    <w:rsid w:val="001D078B"/>
    <w:rsid w:val="001D4830"/>
    <w:rsid w:val="001D508F"/>
    <w:rsid w:val="001D665E"/>
    <w:rsid w:val="001D7875"/>
    <w:rsid w:val="001E0AC9"/>
    <w:rsid w:val="001E51AA"/>
    <w:rsid w:val="001E66CE"/>
    <w:rsid w:val="001E6FD3"/>
    <w:rsid w:val="001E7752"/>
    <w:rsid w:val="001F547C"/>
    <w:rsid w:val="00200510"/>
    <w:rsid w:val="00201A79"/>
    <w:rsid w:val="00203D33"/>
    <w:rsid w:val="002059C8"/>
    <w:rsid w:val="002069D3"/>
    <w:rsid w:val="002130E1"/>
    <w:rsid w:val="0021338B"/>
    <w:rsid w:val="0021479E"/>
    <w:rsid w:val="00215FE3"/>
    <w:rsid w:val="002161B8"/>
    <w:rsid w:val="00222143"/>
    <w:rsid w:val="0022616E"/>
    <w:rsid w:val="00226E86"/>
    <w:rsid w:val="00227C3F"/>
    <w:rsid w:val="0023274E"/>
    <w:rsid w:val="00233672"/>
    <w:rsid w:val="00234531"/>
    <w:rsid w:val="00241FE2"/>
    <w:rsid w:val="00243E46"/>
    <w:rsid w:val="002627D8"/>
    <w:rsid w:val="00262B56"/>
    <w:rsid w:val="00264CB6"/>
    <w:rsid w:val="00270CF9"/>
    <w:rsid w:val="00271449"/>
    <w:rsid w:val="00273410"/>
    <w:rsid w:val="002735FC"/>
    <w:rsid w:val="00273807"/>
    <w:rsid w:val="00274EBF"/>
    <w:rsid w:val="0027797B"/>
    <w:rsid w:val="0028097B"/>
    <w:rsid w:val="00282865"/>
    <w:rsid w:val="002854B0"/>
    <w:rsid w:val="00285EF0"/>
    <w:rsid w:val="002868D2"/>
    <w:rsid w:val="002914AC"/>
    <w:rsid w:val="00291D70"/>
    <w:rsid w:val="0029331F"/>
    <w:rsid w:val="00293399"/>
    <w:rsid w:val="0029380D"/>
    <w:rsid w:val="00293B94"/>
    <w:rsid w:val="00294A55"/>
    <w:rsid w:val="002968C5"/>
    <w:rsid w:val="002A15D4"/>
    <w:rsid w:val="002A22B3"/>
    <w:rsid w:val="002B0706"/>
    <w:rsid w:val="002B13CE"/>
    <w:rsid w:val="002B1442"/>
    <w:rsid w:val="002B1925"/>
    <w:rsid w:val="002B2081"/>
    <w:rsid w:val="002B2618"/>
    <w:rsid w:val="002B3B19"/>
    <w:rsid w:val="002B7984"/>
    <w:rsid w:val="002C12D2"/>
    <w:rsid w:val="002C1502"/>
    <w:rsid w:val="002C3FD8"/>
    <w:rsid w:val="002C567E"/>
    <w:rsid w:val="002C6B0D"/>
    <w:rsid w:val="002D197B"/>
    <w:rsid w:val="002D3042"/>
    <w:rsid w:val="002E1382"/>
    <w:rsid w:val="002E3C95"/>
    <w:rsid w:val="002E570E"/>
    <w:rsid w:val="002E74B2"/>
    <w:rsid w:val="002E7528"/>
    <w:rsid w:val="002F238A"/>
    <w:rsid w:val="002F41DD"/>
    <w:rsid w:val="002F5400"/>
    <w:rsid w:val="002F5922"/>
    <w:rsid w:val="002F7B19"/>
    <w:rsid w:val="00301B1F"/>
    <w:rsid w:val="00302631"/>
    <w:rsid w:val="00302C71"/>
    <w:rsid w:val="003034D7"/>
    <w:rsid w:val="003064A9"/>
    <w:rsid w:val="00306E13"/>
    <w:rsid w:val="003113A7"/>
    <w:rsid w:val="00311448"/>
    <w:rsid w:val="00311CA4"/>
    <w:rsid w:val="00313E16"/>
    <w:rsid w:val="00325ABF"/>
    <w:rsid w:val="003318C7"/>
    <w:rsid w:val="00331F6C"/>
    <w:rsid w:val="00332943"/>
    <w:rsid w:val="00333207"/>
    <w:rsid w:val="00335A00"/>
    <w:rsid w:val="00343853"/>
    <w:rsid w:val="003449EA"/>
    <w:rsid w:val="003459DD"/>
    <w:rsid w:val="00345BEA"/>
    <w:rsid w:val="00347B46"/>
    <w:rsid w:val="00353C14"/>
    <w:rsid w:val="00354BCE"/>
    <w:rsid w:val="00356FB0"/>
    <w:rsid w:val="00361678"/>
    <w:rsid w:val="00362334"/>
    <w:rsid w:val="00362DC4"/>
    <w:rsid w:val="003719E7"/>
    <w:rsid w:val="00371F6E"/>
    <w:rsid w:val="00375CE6"/>
    <w:rsid w:val="0037634F"/>
    <w:rsid w:val="00377A57"/>
    <w:rsid w:val="00383EB5"/>
    <w:rsid w:val="003867FF"/>
    <w:rsid w:val="00386936"/>
    <w:rsid w:val="00390BB3"/>
    <w:rsid w:val="00393BCA"/>
    <w:rsid w:val="00395B44"/>
    <w:rsid w:val="00397429"/>
    <w:rsid w:val="003A2C7E"/>
    <w:rsid w:val="003A4CB1"/>
    <w:rsid w:val="003A60AD"/>
    <w:rsid w:val="003A73A9"/>
    <w:rsid w:val="003B22C1"/>
    <w:rsid w:val="003B30E2"/>
    <w:rsid w:val="003B513A"/>
    <w:rsid w:val="003C30CE"/>
    <w:rsid w:val="003C51DF"/>
    <w:rsid w:val="003C52E6"/>
    <w:rsid w:val="003C6600"/>
    <w:rsid w:val="003D0C93"/>
    <w:rsid w:val="003D18E0"/>
    <w:rsid w:val="003D1C52"/>
    <w:rsid w:val="003D1D09"/>
    <w:rsid w:val="003D2523"/>
    <w:rsid w:val="003D5F09"/>
    <w:rsid w:val="003D6560"/>
    <w:rsid w:val="003D7BDF"/>
    <w:rsid w:val="003E516D"/>
    <w:rsid w:val="003E5222"/>
    <w:rsid w:val="003E70CD"/>
    <w:rsid w:val="003F243F"/>
    <w:rsid w:val="003F2876"/>
    <w:rsid w:val="003F3803"/>
    <w:rsid w:val="003F6296"/>
    <w:rsid w:val="003F711E"/>
    <w:rsid w:val="0040136A"/>
    <w:rsid w:val="00401430"/>
    <w:rsid w:val="0041128F"/>
    <w:rsid w:val="00414572"/>
    <w:rsid w:val="0041534B"/>
    <w:rsid w:val="004158DD"/>
    <w:rsid w:val="00422427"/>
    <w:rsid w:val="00422743"/>
    <w:rsid w:val="0042415F"/>
    <w:rsid w:val="004241CD"/>
    <w:rsid w:val="00426063"/>
    <w:rsid w:val="00430B5E"/>
    <w:rsid w:val="00431B4E"/>
    <w:rsid w:val="0043202A"/>
    <w:rsid w:val="00440F69"/>
    <w:rsid w:val="00441381"/>
    <w:rsid w:val="00441EF5"/>
    <w:rsid w:val="004462ED"/>
    <w:rsid w:val="00451308"/>
    <w:rsid w:val="00454CA4"/>
    <w:rsid w:val="004618F0"/>
    <w:rsid w:val="00466DCD"/>
    <w:rsid w:val="00470B66"/>
    <w:rsid w:val="00471E8C"/>
    <w:rsid w:val="00472C7F"/>
    <w:rsid w:val="00473015"/>
    <w:rsid w:val="004762E3"/>
    <w:rsid w:val="00477818"/>
    <w:rsid w:val="00480152"/>
    <w:rsid w:val="004816E4"/>
    <w:rsid w:val="0048173C"/>
    <w:rsid w:val="0048192E"/>
    <w:rsid w:val="00481A29"/>
    <w:rsid w:val="00481A73"/>
    <w:rsid w:val="00482F50"/>
    <w:rsid w:val="00486553"/>
    <w:rsid w:val="00491F87"/>
    <w:rsid w:val="00492281"/>
    <w:rsid w:val="00492BD6"/>
    <w:rsid w:val="0049671C"/>
    <w:rsid w:val="004A3691"/>
    <w:rsid w:val="004A57E9"/>
    <w:rsid w:val="004B1188"/>
    <w:rsid w:val="004B5D96"/>
    <w:rsid w:val="004B6B2D"/>
    <w:rsid w:val="004C06D7"/>
    <w:rsid w:val="004C20EB"/>
    <w:rsid w:val="004C27D0"/>
    <w:rsid w:val="004D3E6D"/>
    <w:rsid w:val="004D573E"/>
    <w:rsid w:val="004D6809"/>
    <w:rsid w:val="004D7418"/>
    <w:rsid w:val="004E2A7F"/>
    <w:rsid w:val="004E6B2A"/>
    <w:rsid w:val="004E6C2E"/>
    <w:rsid w:val="004F23C3"/>
    <w:rsid w:val="004F537D"/>
    <w:rsid w:val="004F5505"/>
    <w:rsid w:val="004F67FD"/>
    <w:rsid w:val="004F71F1"/>
    <w:rsid w:val="00504401"/>
    <w:rsid w:val="00505447"/>
    <w:rsid w:val="00516A4E"/>
    <w:rsid w:val="00523280"/>
    <w:rsid w:val="00530990"/>
    <w:rsid w:val="00530E33"/>
    <w:rsid w:val="0053195E"/>
    <w:rsid w:val="00533A31"/>
    <w:rsid w:val="00535788"/>
    <w:rsid w:val="00544690"/>
    <w:rsid w:val="00545BCC"/>
    <w:rsid w:val="00554066"/>
    <w:rsid w:val="0055573D"/>
    <w:rsid w:val="00556195"/>
    <w:rsid w:val="00557A94"/>
    <w:rsid w:val="005614C0"/>
    <w:rsid w:val="00561E42"/>
    <w:rsid w:val="00563E8F"/>
    <w:rsid w:val="00565B57"/>
    <w:rsid w:val="00565F8C"/>
    <w:rsid w:val="005719C6"/>
    <w:rsid w:val="00571F68"/>
    <w:rsid w:val="00576005"/>
    <w:rsid w:val="00576D15"/>
    <w:rsid w:val="005838C0"/>
    <w:rsid w:val="00584FB4"/>
    <w:rsid w:val="00587CC1"/>
    <w:rsid w:val="00587ED4"/>
    <w:rsid w:val="005920E7"/>
    <w:rsid w:val="005947F2"/>
    <w:rsid w:val="00595D62"/>
    <w:rsid w:val="005974DC"/>
    <w:rsid w:val="005A3A10"/>
    <w:rsid w:val="005B5912"/>
    <w:rsid w:val="005B64C4"/>
    <w:rsid w:val="005C640C"/>
    <w:rsid w:val="005C7BF9"/>
    <w:rsid w:val="005D12D0"/>
    <w:rsid w:val="005D4FD3"/>
    <w:rsid w:val="005D543F"/>
    <w:rsid w:val="005D69D2"/>
    <w:rsid w:val="005D7638"/>
    <w:rsid w:val="005E1FAC"/>
    <w:rsid w:val="005E2356"/>
    <w:rsid w:val="005E3F77"/>
    <w:rsid w:val="005E7210"/>
    <w:rsid w:val="005F13BF"/>
    <w:rsid w:val="005F4030"/>
    <w:rsid w:val="0060206F"/>
    <w:rsid w:val="006026FE"/>
    <w:rsid w:val="00604727"/>
    <w:rsid w:val="00604B13"/>
    <w:rsid w:val="006110BC"/>
    <w:rsid w:val="006149AB"/>
    <w:rsid w:val="00615710"/>
    <w:rsid w:val="006162B8"/>
    <w:rsid w:val="00617EFA"/>
    <w:rsid w:val="00620709"/>
    <w:rsid w:val="00620E72"/>
    <w:rsid w:val="006211D7"/>
    <w:rsid w:val="00623110"/>
    <w:rsid w:val="0062445D"/>
    <w:rsid w:val="00627A82"/>
    <w:rsid w:val="00630FEF"/>
    <w:rsid w:val="00633F0A"/>
    <w:rsid w:val="00634FF3"/>
    <w:rsid w:val="00635DE3"/>
    <w:rsid w:val="0063753A"/>
    <w:rsid w:val="0063771E"/>
    <w:rsid w:val="00645504"/>
    <w:rsid w:val="0064562F"/>
    <w:rsid w:val="00646227"/>
    <w:rsid w:val="00650E74"/>
    <w:rsid w:val="00654FB8"/>
    <w:rsid w:val="00660A11"/>
    <w:rsid w:val="00664BE2"/>
    <w:rsid w:val="006762D4"/>
    <w:rsid w:val="006764B0"/>
    <w:rsid w:val="00676D7C"/>
    <w:rsid w:val="00682109"/>
    <w:rsid w:val="00682B29"/>
    <w:rsid w:val="00685A77"/>
    <w:rsid w:val="006867AF"/>
    <w:rsid w:val="00694738"/>
    <w:rsid w:val="0069479D"/>
    <w:rsid w:val="00694903"/>
    <w:rsid w:val="0069564E"/>
    <w:rsid w:val="006A0A24"/>
    <w:rsid w:val="006A7A55"/>
    <w:rsid w:val="006B2F53"/>
    <w:rsid w:val="006B3787"/>
    <w:rsid w:val="006B50D6"/>
    <w:rsid w:val="006B6408"/>
    <w:rsid w:val="006B7507"/>
    <w:rsid w:val="006B7CA3"/>
    <w:rsid w:val="006C20A6"/>
    <w:rsid w:val="006C3C34"/>
    <w:rsid w:val="006C5ACE"/>
    <w:rsid w:val="006C66F1"/>
    <w:rsid w:val="006D19D6"/>
    <w:rsid w:val="006D596C"/>
    <w:rsid w:val="006D5F44"/>
    <w:rsid w:val="006D6065"/>
    <w:rsid w:val="006E2ACF"/>
    <w:rsid w:val="006E4B2C"/>
    <w:rsid w:val="006E5E6D"/>
    <w:rsid w:val="006E63DB"/>
    <w:rsid w:val="006E7015"/>
    <w:rsid w:val="006E75F7"/>
    <w:rsid w:val="006F0B84"/>
    <w:rsid w:val="006F71E2"/>
    <w:rsid w:val="006F77B8"/>
    <w:rsid w:val="00702213"/>
    <w:rsid w:val="007043FA"/>
    <w:rsid w:val="00707D1D"/>
    <w:rsid w:val="00710395"/>
    <w:rsid w:val="00710DA4"/>
    <w:rsid w:val="00711A8B"/>
    <w:rsid w:val="00715166"/>
    <w:rsid w:val="007165FE"/>
    <w:rsid w:val="00717A1D"/>
    <w:rsid w:val="00721D53"/>
    <w:rsid w:val="00723F63"/>
    <w:rsid w:val="0072449B"/>
    <w:rsid w:val="00725208"/>
    <w:rsid w:val="007260FC"/>
    <w:rsid w:val="00727786"/>
    <w:rsid w:val="007308D7"/>
    <w:rsid w:val="00734D24"/>
    <w:rsid w:val="0073549E"/>
    <w:rsid w:val="0074246B"/>
    <w:rsid w:val="0074294A"/>
    <w:rsid w:val="00745614"/>
    <w:rsid w:val="00745CC1"/>
    <w:rsid w:val="00754A3A"/>
    <w:rsid w:val="007608F6"/>
    <w:rsid w:val="00763004"/>
    <w:rsid w:val="00763408"/>
    <w:rsid w:val="007642A5"/>
    <w:rsid w:val="0076656B"/>
    <w:rsid w:val="007711F7"/>
    <w:rsid w:val="007728C5"/>
    <w:rsid w:val="00772D33"/>
    <w:rsid w:val="00780EAA"/>
    <w:rsid w:val="00781737"/>
    <w:rsid w:val="007817C7"/>
    <w:rsid w:val="007858F4"/>
    <w:rsid w:val="0078697D"/>
    <w:rsid w:val="00791A42"/>
    <w:rsid w:val="00794B38"/>
    <w:rsid w:val="0079516D"/>
    <w:rsid w:val="0079756F"/>
    <w:rsid w:val="00797AC5"/>
    <w:rsid w:val="00797DAE"/>
    <w:rsid w:val="007A05B2"/>
    <w:rsid w:val="007A0807"/>
    <w:rsid w:val="007A2E6B"/>
    <w:rsid w:val="007A3B4E"/>
    <w:rsid w:val="007A42BE"/>
    <w:rsid w:val="007A4920"/>
    <w:rsid w:val="007A67BC"/>
    <w:rsid w:val="007B0006"/>
    <w:rsid w:val="007B1DB3"/>
    <w:rsid w:val="007B5F11"/>
    <w:rsid w:val="007C204D"/>
    <w:rsid w:val="007C2115"/>
    <w:rsid w:val="007C6D17"/>
    <w:rsid w:val="007C7118"/>
    <w:rsid w:val="007D204F"/>
    <w:rsid w:val="007D314C"/>
    <w:rsid w:val="007D3C23"/>
    <w:rsid w:val="007D7972"/>
    <w:rsid w:val="007E28C9"/>
    <w:rsid w:val="007E4FEF"/>
    <w:rsid w:val="007F09E6"/>
    <w:rsid w:val="007F0A32"/>
    <w:rsid w:val="007F2FEF"/>
    <w:rsid w:val="007F37EB"/>
    <w:rsid w:val="00802224"/>
    <w:rsid w:val="00804E58"/>
    <w:rsid w:val="0080647D"/>
    <w:rsid w:val="00816F3D"/>
    <w:rsid w:val="00816FA6"/>
    <w:rsid w:val="00820D9F"/>
    <w:rsid w:val="00823335"/>
    <w:rsid w:val="00823B74"/>
    <w:rsid w:val="00823EF6"/>
    <w:rsid w:val="00827056"/>
    <w:rsid w:val="008305E2"/>
    <w:rsid w:val="008354C1"/>
    <w:rsid w:val="00836354"/>
    <w:rsid w:val="00840F5F"/>
    <w:rsid w:val="00841C48"/>
    <w:rsid w:val="008420C4"/>
    <w:rsid w:val="0084255D"/>
    <w:rsid w:val="00843216"/>
    <w:rsid w:val="00851347"/>
    <w:rsid w:val="0085165B"/>
    <w:rsid w:val="00852475"/>
    <w:rsid w:val="00856079"/>
    <w:rsid w:val="0086012E"/>
    <w:rsid w:val="008608C3"/>
    <w:rsid w:val="008668A7"/>
    <w:rsid w:val="00867A9F"/>
    <w:rsid w:val="008730F7"/>
    <w:rsid w:val="00873843"/>
    <w:rsid w:val="00873A25"/>
    <w:rsid w:val="008800C1"/>
    <w:rsid w:val="00883B59"/>
    <w:rsid w:val="00883CDC"/>
    <w:rsid w:val="00884CF4"/>
    <w:rsid w:val="00890C5E"/>
    <w:rsid w:val="00891EB5"/>
    <w:rsid w:val="00895B4A"/>
    <w:rsid w:val="00896847"/>
    <w:rsid w:val="008A2DE9"/>
    <w:rsid w:val="008A3C55"/>
    <w:rsid w:val="008A4DE9"/>
    <w:rsid w:val="008A5C4F"/>
    <w:rsid w:val="008A5F30"/>
    <w:rsid w:val="008A628F"/>
    <w:rsid w:val="008A67AF"/>
    <w:rsid w:val="008A6994"/>
    <w:rsid w:val="008A754F"/>
    <w:rsid w:val="008A795E"/>
    <w:rsid w:val="008B19DC"/>
    <w:rsid w:val="008B4789"/>
    <w:rsid w:val="008C0AC4"/>
    <w:rsid w:val="008C0E51"/>
    <w:rsid w:val="008D01E9"/>
    <w:rsid w:val="008D1B08"/>
    <w:rsid w:val="008D1E2D"/>
    <w:rsid w:val="008D3D29"/>
    <w:rsid w:val="008D4D4C"/>
    <w:rsid w:val="008D5ED4"/>
    <w:rsid w:val="008D75E7"/>
    <w:rsid w:val="008E01C3"/>
    <w:rsid w:val="008E0A63"/>
    <w:rsid w:val="008E3F2B"/>
    <w:rsid w:val="008E4077"/>
    <w:rsid w:val="008E409B"/>
    <w:rsid w:val="008F002F"/>
    <w:rsid w:val="008F2152"/>
    <w:rsid w:val="008F3C2B"/>
    <w:rsid w:val="00902978"/>
    <w:rsid w:val="00903F13"/>
    <w:rsid w:val="00905752"/>
    <w:rsid w:val="009060FB"/>
    <w:rsid w:val="00910A73"/>
    <w:rsid w:val="009163F2"/>
    <w:rsid w:val="00916FC7"/>
    <w:rsid w:val="00922B83"/>
    <w:rsid w:val="009241DF"/>
    <w:rsid w:val="00934C62"/>
    <w:rsid w:val="00935889"/>
    <w:rsid w:val="00936BA1"/>
    <w:rsid w:val="00940D66"/>
    <w:rsid w:val="009453B0"/>
    <w:rsid w:val="00945EF4"/>
    <w:rsid w:val="00952775"/>
    <w:rsid w:val="00952A8A"/>
    <w:rsid w:val="0095544C"/>
    <w:rsid w:val="009570AE"/>
    <w:rsid w:val="00960C9D"/>
    <w:rsid w:val="00964100"/>
    <w:rsid w:val="00966898"/>
    <w:rsid w:val="00967211"/>
    <w:rsid w:val="00967E8D"/>
    <w:rsid w:val="00972A1B"/>
    <w:rsid w:val="00975C14"/>
    <w:rsid w:val="00975D83"/>
    <w:rsid w:val="00976874"/>
    <w:rsid w:val="009803DD"/>
    <w:rsid w:val="00980502"/>
    <w:rsid w:val="0098050E"/>
    <w:rsid w:val="00980AA6"/>
    <w:rsid w:val="00981F05"/>
    <w:rsid w:val="00983A9B"/>
    <w:rsid w:val="009849D8"/>
    <w:rsid w:val="00984CD4"/>
    <w:rsid w:val="00985421"/>
    <w:rsid w:val="0098686A"/>
    <w:rsid w:val="009879A8"/>
    <w:rsid w:val="00990C8C"/>
    <w:rsid w:val="00991A99"/>
    <w:rsid w:val="00993BE8"/>
    <w:rsid w:val="009944C9"/>
    <w:rsid w:val="00994F19"/>
    <w:rsid w:val="009A3DE5"/>
    <w:rsid w:val="009A7F2B"/>
    <w:rsid w:val="009B272B"/>
    <w:rsid w:val="009B27A6"/>
    <w:rsid w:val="009B39CA"/>
    <w:rsid w:val="009B6647"/>
    <w:rsid w:val="009B75E3"/>
    <w:rsid w:val="009C42EA"/>
    <w:rsid w:val="009C4FBE"/>
    <w:rsid w:val="009D2C05"/>
    <w:rsid w:val="009D6DE3"/>
    <w:rsid w:val="009D7865"/>
    <w:rsid w:val="009D78CE"/>
    <w:rsid w:val="009E074B"/>
    <w:rsid w:val="009E1E85"/>
    <w:rsid w:val="009E4895"/>
    <w:rsid w:val="009E7890"/>
    <w:rsid w:val="009F06BF"/>
    <w:rsid w:val="009F0FCC"/>
    <w:rsid w:val="009F5EA1"/>
    <w:rsid w:val="009F690E"/>
    <w:rsid w:val="009F6CDF"/>
    <w:rsid w:val="009F776B"/>
    <w:rsid w:val="00A04DA0"/>
    <w:rsid w:val="00A05BC4"/>
    <w:rsid w:val="00A07AB8"/>
    <w:rsid w:val="00A12580"/>
    <w:rsid w:val="00A1336D"/>
    <w:rsid w:val="00A17577"/>
    <w:rsid w:val="00A20085"/>
    <w:rsid w:val="00A23946"/>
    <w:rsid w:val="00A246C0"/>
    <w:rsid w:val="00A2738B"/>
    <w:rsid w:val="00A330C5"/>
    <w:rsid w:val="00A3634D"/>
    <w:rsid w:val="00A4250E"/>
    <w:rsid w:val="00A46D5D"/>
    <w:rsid w:val="00A513DF"/>
    <w:rsid w:val="00A5366B"/>
    <w:rsid w:val="00A56ACE"/>
    <w:rsid w:val="00A64169"/>
    <w:rsid w:val="00A66998"/>
    <w:rsid w:val="00A7754C"/>
    <w:rsid w:val="00A81F66"/>
    <w:rsid w:val="00A8472A"/>
    <w:rsid w:val="00A847B2"/>
    <w:rsid w:val="00A90011"/>
    <w:rsid w:val="00A90180"/>
    <w:rsid w:val="00A90923"/>
    <w:rsid w:val="00A913CA"/>
    <w:rsid w:val="00A91F53"/>
    <w:rsid w:val="00A9297C"/>
    <w:rsid w:val="00AA06CC"/>
    <w:rsid w:val="00AA77F0"/>
    <w:rsid w:val="00AB0114"/>
    <w:rsid w:val="00AB2805"/>
    <w:rsid w:val="00AB53AA"/>
    <w:rsid w:val="00AB6DE7"/>
    <w:rsid w:val="00AB7203"/>
    <w:rsid w:val="00AC249E"/>
    <w:rsid w:val="00AC2B40"/>
    <w:rsid w:val="00AC5483"/>
    <w:rsid w:val="00AD0994"/>
    <w:rsid w:val="00AD0C99"/>
    <w:rsid w:val="00AD22E0"/>
    <w:rsid w:val="00AD2C53"/>
    <w:rsid w:val="00AD4552"/>
    <w:rsid w:val="00AD7108"/>
    <w:rsid w:val="00AD7A5F"/>
    <w:rsid w:val="00AE2AE3"/>
    <w:rsid w:val="00AE3903"/>
    <w:rsid w:val="00AE3951"/>
    <w:rsid w:val="00AE4301"/>
    <w:rsid w:val="00AE74EF"/>
    <w:rsid w:val="00AF08B6"/>
    <w:rsid w:val="00AF32C9"/>
    <w:rsid w:val="00AF3F4F"/>
    <w:rsid w:val="00AF5235"/>
    <w:rsid w:val="00B02289"/>
    <w:rsid w:val="00B0331F"/>
    <w:rsid w:val="00B045FE"/>
    <w:rsid w:val="00B0788B"/>
    <w:rsid w:val="00B107FA"/>
    <w:rsid w:val="00B1135F"/>
    <w:rsid w:val="00B12C18"/>
    <w:rsid w:val="00B14788"/>
    <w:rsid w:val="00B159EA"/>
    <w:rsid w:val="00B16E53"/>
    <w:rsid w:val="00B20572"/>
    <w:rsid w:val="00B24CE1"/>
    <w:rsid w:val="00B267B6"/>
    <w:rsid w:val="00B3099D"/>
    <w:rsid w:val="00B5383E"/>
    <w:rsid w:val="00B53C09"/>
    <w:rsid w:val="00B53F37"/>
    <w:rsid w:val="00B61654"/>
    <w:rsid w:val="00B637FF"/>
    <w:rsid w:val="00B640B6"/>
    <w:rsid w:val="00B67B48"/>
    <w:rsid w:val="00B71026"/>
    <w:rsid w:val="00B7791B"/>
    <w:rsid w:val="00B84922"/>
    <w:rsid w:val="00B85C56"/>
    <w:rsid w:val="00B8766B"/>
    <w:rsid w:val="00B87744"/>
    <w:rsid w:val="00B9189C"/>
    <w:rsid w:val="00B918D3"/>
    <w:rsid w:val="00B92075"/>
    <w:rsid w:val="00B924F2"/>
    <w:rsid w:val="00B92DAD"/>
    <w:rsid w:val="00B942A0"/>
    <w:rsid w:val="00B944CD"/>
    <w:rsid w:val="00B95ECF"/>
    <w:rsid w:val="00B96F10"/>
    <w:rsid w:val="00BA08E1"/>
    <w:rsid w:val="00BA2408"/>
    <w:rsid w:val="00BA3F0B"/>
    <w:rsid w:val="00BA57F9"/>
    <w:rsid w:val="00BA5CAA"/>
    <w:rsid w:val="00BA6594"/>
    <w:rsid w:val="00BB1C85"/>
    <w:rsid w:val="00BB6C4F"/>
    <w:rsid w:val="00BC1779"/>
    <w:rsid w:val="00BC1CF1"/>
    <w:rsid w:val="00BC4850"/>
    <w:rsid w:val="00BC5D4A"/>
    <w:rsid w:val="00BC7FFB"/>
    <w:rsid w:val="00BD28A4"/>
    <w:rsid w:val="00BD4052"/>
    <w:rsid w:val="00BD4B4F"/>
    <w:rsid w:val="00BD509D"/>
    <w:rsid w:val="00BD6475"/>
    <w:rsid w:val="00BD7CC6"/>
    <w:rsid w:val="00BE19D0"/>
    <w:rsid w:val="00BE1C9B"/>
    <w:rsid w:val="00BE2295"/>
    <w:rsid w:val="00BE3E94"/>
    <w:rsid w:val="00BF29E9"/>
    <w:rsid w:val="00BF5235"/>
    <w:rsid w:val="00BF553E"/>
    <w:rsid w:val="00BF78A5"/>
    <w:rsid w:val="00C016A2"/>
    <w:rsid w:val="00C02BD6"/>
    <w:rsid w:val="00C04A4B"/>
    <w:rsid w:val="00C04BD3"/>
    <w:rsid w:val="00C050B1"/>
    <w:rsid w:val="00C0697E"/>
    <w:rsid w:val="00C07297"/>
    <w:rsid w:val="00C07FF9"/>
    <w:rsid w:val="00C141F6"/>
    <w:rsid w:val="00C24040"/>
    <w:rsid w:val="00C31773"/>
    <w:rsid w:val="00C32B7B"/>
    <w:rsid w:val="00C34C68"/>
    <w:rsid w:val="00C352DD"/>
    <w:rsid w:val="00C369A6"/>
    <w:rsid w:val="00C408D1"/>
    <w:rsid w:val="00C4232A"/>
    <w:rsid w:val="00C43355"/>
    <w:rsid w:val="00C45B1D"/>
    <w:rsid w:val="00C51987"/>
    <w:rsid w:val="00C54578"/>
    <w:rsid w:val="00C64862"/>
    <w:rsid w:val="00C653CE"/>
    <w:rsid w:val="00C65E3F"/>
    <w:rsid w:val="00C66CE9"/>
    <w:rsid w:val="00C73409"/>
    <w:rsid w:val="00C77F27"/>
    <w:rsid w:val="00C85EB3"/>
    <w:rsid w:val="00C92BD5"/>
    <w:rsid w:val="00C95A51"/>
    <w:rsid w:val="00C95DCF"/>
    <w:rsid w:val="00C96968"/>
    <w:rsid w:val="00C977F8"/>
    <w:rsid w:val="00C97B42"/>
    <w:rsid w:val="00CA218B"/>
    <w:rsid w:val="00CA5D08"/>
    <w:rsid w:val="00CB00A2"/>
    <w:rsid w:val="00CB3D4A"/>
    <w:rsid w:val="00CB616C"/>
    <w:rsid w:val="00CC00DF"/>
    <w:rsid w:val="00CC2BAA"/>
    <w:rsid w:val="00CC4151"/>
    <w:rsid w:val="00CC53CC"/>
    <w:rsid w:val="00CC6761"/>
    <w:rsid w:val="00CC6A4D"/>
    <w:rsid w:val="00CD09D8"/>
    <w:rsid w:val="00CD3485"/>
    <w:rsid w:val="00CD375B"/>
    <w:rsid w:val="00CE4337"/>
    <w:rsid w:val="00CE7AC9"/>
    <w:rsid w:val="00CF0172"/>
    <w:rsid w:val="00CF22B3"/>
    <w:rsid w:val="00CF3438"/>
    <w:rsid w:val="00CF6B9A"/>
    <w:rsid w:val="00D0023A"/>
    <w:rsid w:val="00D04421"/>
    <w:rsid w:val="00D07557"/>
    <w:rsid w:val="00D2440D"/>
    <w:rsid w:val="00D25E80"/>
    <w:rsid w:val="00D27F1E"/>
    <w:rsid w:val="00D36224"/>
    <w:rsid w:val="00D36F87"/>
    <w:rsid w:val="00D42010"/>
    <w:rsid w:val="00D43EB1"/>
    <w:rsid w:val="00D456BB"/>
    <w:rsid w:val="00D50F4C"/>
    <w:rsid w:val="00D534EC"/>
    <w:rsid w:val="00D54F38"/>
    <w:rsid w:val="00D5582F"/>
    <w:rsid w:val="00D56E44"/>
    <w:rsid w:val="00D57506"/>
    <w:rsid w:val="00D57603"/>
    <w:rsid w:val="00D623AA"/>
    <w:rsid w:val="00D62915"/>
    <w:rsid w:val="00D6530A"/>
    <w:rsid w:val="00D66C72"/>
    <w:rsid w:val="00D708D4"/>
    <w:rsid w:val="00D708F0"/>
    <w:rsid w:val="00D71CDE"/>
    <w:rsid w:val="00D71F39"/>
    <w:rsid w:val="00D72B50"/>
    <w:rsid w:val="00D7445E"/>
    <w:rsid w:val="00D752E5"/>
    <w:rsid w:val="00D76D3C"/>
    <w:rsid w:val="00D7739D"/>
    <w:rsid w:val="00D7762A"/>
    <w:rsid w:val="00D80026"/>
    <w:rsid w:val="00D811CC"/>
    <w:rsid w:val="00D81461"/>
    <w:rsid w:val="00D833D6"/>
    <w:rsid w:val="00D83930"/>
    <w:rsid w:val="00D84A8F"/>
    <w:rsid w:val="00D874D7"/>
    <w:rsid w:val="00D935A3"/>
    <w:rsid w:val="00D950D2"/>
    <w:rsid w:val="00D97085"/>
    <w:rsid w:val="00DA6549"/>
    <w:rsid w:val="00DA70F1"/>
    <w:rsid w:val="00DB020F"/>
    <w:rsid w:val="00DB28A3"/>
    <w:rsid w:val="00DB45AA"/>
    <w:rsid w:val="00DC548A"/>
    <w:rsid w:val="00DC6123"/>
    <w:rsid w:val="00DC6F53"/>
    <w:rsid w:val="00DC728A"/>
    <w:rsid w:val="00DD2A05"/>
    <w:rsid w:val="00DE1217"/>
    <w:rsid w:val="00DE3E15"/>
    <w:rsid w:val="00DE44DC"/>
    <w:rsid w:val="00DE4FEB"/>
    <w:rsid w:val="00DF11F0"/>
    <w:rsid w:val="00E003C1"/>
    <w:rsid w:val="00E0057E"/>
    <w:rsid w:val="00E050B1"/>
    <w:rsid w:val="00E05A18"/>
    <w:rsid w:val="00E10133"/>
    <w:rsid w:val="00E10A72"/>
    <w:rsid w:val="00E11A70"/>
    <w:rsid w:val="00E12604"/>
    <w:rsid w:val="00E12E38"/>
    <w:rsid w:val="00E13AFC"/>
    <w:rsid w:val="00E14EE4"/>
    <w:rsid w:val="00E201B6"/>
    <w:rsid w:val="00E27BFB"/>
    <w:rsid w:val="00E33D6C"/>
    <w:rsid w:val="00E346F4"/>
    <w:rsid w:val="00E37A42"/>
    <w:rsid w:val="00E40AAB"/>
    <w:rsid w:val="00E4111B"/>
    <w:rsid w:val="00E422CC"/>
    <w:rsid w:val="00E472AE"/>
    <w:rsid w:val="00E50655"/>
    <w:rsid w:val="00E52F40"/>
    <w:rsid w:val="00E5389B"/>
    <w:rsid w:val="00E571D9"/>
    <w:rsid w:val="00E64775"/>
    <w:rsid w:val="00E64E42"/>
    <w:rsid w:val="00E67F9F"/>
    <w:rsid w:val="00E7083D"/>
    <w:rsid w:val="00E73617"/>
    <w:rsid w:val="00E750E8"/>
    <w:rsid w:val="00E76C2F"/>
    <w:rsid w:val="00E76C93"/>
    <w:rsid w:val="00E8025D"/>
    <w:rsid w:val="00E84137"/>
    <w:rsid w:val="00E86230"/>
    <w:rsid w:val="00E878C6"/>
    <w:rsid w:val="00E92363"/>
    <w:rsid w:val="00EA0E11"/>
    <w:rsid w:val="00EA2BBB"/>
    <w:rsid w:val="00EA2C7F"/>
    <w:rsid w:val="00EA3862"/>
    <w:rsid w:val="00EA500C"/>
    <w:rsid w:val="00EB3CA4"/>
    <w:rsid w:val="00EB4DC0"/>
    <w:rsid w:val="00EC25E3"/>
    <w:rsid w:val="00EC3887"/>
    <w:rsid w:val="00EC3DE0"/>
    <w:rsid w:val="00EC5A46"/>
    <w:rsid w:val="00ED002D"/>
    <w:rsid w:val="00ED0896"/>
    <w:rsid w:val="00ED267E"/>
    <w:rsid w:val="00ED3F99"/>
    <w:rsid w:val="00ED4829"/>
    <w:rsid w:val="00EE61EE"/>
    <w:rsid w:val="00EF190F"/>
    <w:rsid w:val="00EF1944"/>
    <w:rsid w:val="00EF3199"/>
    <w:rsid w:val="00EF3B60"/>
    <w:rsid w:val="00EF5635"/>
    <w:rsid w:val="00EF6C7B"/>
    <w:rsid w:val="00F002E4"/>
    <w:rsid w:val="00F01315"/>
    <w:rsid w:val="00F01CB4"/>
    <w:rsid w:val="00F02688"/>
    <w:rsid w:val="00F036DC"/>
    <w:rsid w:val="00F05D7D"/>
    <w:rsid w:val="00F05F2A"/>
    <w:rsid w:val="00F06F43"/>
    <w:rsid w:val="00F0731E"/>
    <w:rsid w:val="00F107A9"/>
    <w:rsid w:val="00F12359"/>
    <w:rsid w:val="00F12926"/>
    <w:rsid w:val="00F2377D"/>
    <w:rsid w:val="00F25151"/>
    <w:rsid w:val="00F25155"/>
    <w:rsid w:val="00F2581C"/>
    <w:rsid w:val="00F2790A"/>
    <w:rsid w:val="00F33459"/>
    <w:rsid w:val="00F3423B"/>
    <w:rsid w:val="00F3500A"/>
    <w:rsid w:val="00F3576C"/>
    <w:rsid w:val="00F3689D"/>
    <w:rsid w:val="00F42946"/>
    <w:rsid w:val="00F437AE"/>
    <w:rsid w:val="00F438F2"/>
    <w:rsid w:val="00F43B1F"/>
    <w:rsid w:val="00F43C1B"/>
    <w:rsid w:val="00F43DC5"/>
    <w:rsid w:val="00F5376C"/>
    <w:rsid w:val="00F53EC7"/>
    <w:rsid w:val="00F54860"/>
    <w:rsid w:val="00F55BCE"/>
    <w:rsid w:val="00F5733C"/>
    <w:rsid w:val="00F579D5"/>
    <w:rsid w:val="00F60E96"/>
    <w:rsid w:val="00F67F66"/>
    <w:rsid w:val="00F7164F"/>
    <w:rsid w:val="00F7361B"/>
    <w:rsid w:val="00F744DA"/>
    <w:rsid w:val="00F77A75"/>
    <w:rsid w:val="00F80496"/>
    <w:rsid w:val="00F82684"/>
    <w:rsid w:val="00F831AE"/>
    <w:rsid w:val="00F85766"/>
    <w:rsid w:val="00F900A0"/>
    <w:rsid w:val="00F9223C"/>
    <w:rsid w:val="00F92BF6"/>
    <w:rsid w:val="00F93C3A"/>
    <w:rsid w:val="00F96570"/>
    <w:rsid w:val="00F969DE"/>
    <w:rsid w:val="00FA2718"/>
    <w:rsid w:val="00FA799F"/>
    <w:rsid w:val="00FB0F60"/>
    <w:rsid w:val="00FB163C"/>
    <w:rsid w:val="00FB428F"/>
    <w:rsid w:val="00FB5CFE"/>
    <w:rsid w:val="00FC1A8F"/>
    <w:rsid w:val="00FC4BF2"/>
    <w:rsid w:val="00FC5A4B"/>
    <w:rsid w:val="00FD0513"/>
    <w:rsid w:val="00FD098D"/>
    <w:rsid w:val="00FD4BA7"/>
    <w:rsid w:val="00FE0283"/>
    <w:rsid w:val="00FE3611"/>
    <w:rsid w:val="00FE4966"/>
    <w:rsid w:val="00FE662C"/>
    <w:rsid w:val="00FF0A49"/>
    <w:rsid w:val="00FF34E0"/>
    <w:rsid w:val="00FF42C9"/>
    <w:rsid w:val="00FF5BC9"/>
    <w:rsid w:val="00FF5D8B"/>
    <w:rsid w:val="00FF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DD99C"/>
  <w15:chartTrackingRefBased/>
  <w15:docId w15:val="{8A5771A7-64A2-40C1-ADF2-0A1967C6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CA4"/>
    <w:pPr>
      <w:widowControl w:val="0"/>
      <w:wordWrap w:val="0"/>
      <w:autoSpaceDE w:val="0"/>
      <w:autoSpaceDN w:val="0"/>
      <w:spacing w:after="0" w:line="240" w:lineRule="auto"/>
    </w:pPr>
    <w:rPr>
      <w:rFonts w:ascii="굴림체" w:eastAsia="굴림체"/>
    </w:rPr>
  </w:style>
  <w:style w:type="paragraph" w:styleId="1">
    <w:name w:val="heading 1"/>
    <w:basedOn w:val="a"/>
    <w:next w:val="a"/>
    <w:link w:val="1Char"/>
    <w:uiPriority w:val="9"/>
    <w:qFormat/>
    <w:rsid w:val="00E64E42"/>
    <w:pPr>
      <w:keepNext/>
      <w:numPr>
        <w:numId w:val="1"/>
      </w:numPr>
      <w:outlineLvl w:val="0"/>
    </w:pPr>
    <w:rPr>
      <w:rFonts w:asciiTheme="majorHAnsi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4E42"/>
    <w:pPr>
      <w:keepNext/>
      <w:numPr>
        <w:ilvl w:val="1"/>
        <w:numId w:val="1"/>
      </w:numPr>
      <w:outlineLvl w:val="1"/>
    </w:pPr>
    <w:rPr>
      <w:rFonts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4E42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E64E42"/>
    <w:pPr>
      <w:keepNext/>
      <w:ind w:left="200" w:hangingChars="200" w:hanging="2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64E42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2Char">
    <w:name w:val="제목 2 Char"/>
    <w:basedOn w:val="a0"/>
    <w:link w:val="2"/>
    <w:uiPriority w:val="9"/>
    <w:rsid w:val="00E64E42"/>
    <w:rPr>
      <w:rFonts w:ascii="굴림체" w:eastAsia="굴림체" w:hAnsiTheme="majorHAnsi" w:cstheme="majorBidi"/>
      <w:b/>
      <w:sz w:val="32"/>
    </w:rPr>
  </w:style>
  <w:style w:type="character" w:customStyle="1" w:styleId="3Char">
    <w:name w:val="제목 3 Char"/>
    <w:basedOn w:val="a0"/>
    <w:link w:val="3"/>
    <w:uiPriority w:val="9"/>
    <w:rsid w:val="00E64E42"/>
    <w:rPr>
      <w:rFonts w:asciiTheme="majorHAnsi" w:eastAsia="돋움" w:hAnsiTheme="majorHAnsi" w:cstheme="majorBidi"/>
      <w:b/>
      <w:sz w:val="24"/>
    </w:rPr>
  </w:style>
  <w:style w:type="paragraph" w:customStyle="1" w:styleId="a3">
    <w:name w:val="소스코드표"/>
    <w:basedOn w:val="a"/>
    <w:link w:val="Char"/>
    <w:qFormat/>
    <w:rsid w:val="00E64E4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4">
    <w:name w:val="소스코드"/>
    <w:basedOn w:val="a"/>
    <w:link w:val="Char0"/>
    <w:qFormat/>
    <w:rsid w:val="00E64E42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a0"/>
    <w:link w:val="a3"/>
    <w:rsid w:val="00E64E42"/>
    <w:rPr>
      <w:rFonts w:ascii="굴림체" w:eastAsia="굴림체"/>
    </w:rPr>
  </w:style>
  <w:style w:type="paragraph" w:styleId="a5">
    <w:name w:val="header"/>
    <w:basedOn w:val="a"/>
    <w:link w:val="Char1"/>
    <w:uiPriority w:val="99"/>
    <w:unhideWhenUsed/>
    <w:rsid w:val="00E64E4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a0"/>
    <w:link w:val="a4"/>
    <w:rsid w:val="00E64E42"/>
    <w:rPr>
      <w:rFonts w:ascii="굴림체" w:eastAsia="굴림체"/>
    </w:rPr>
  </w:style>
  <w:style w:type="character" w:customStyle="1" w:styleId="Char1">
    <w:name w:val="머리글 Char"/>
    <w:basedOn w:val="a0"/>
    <w:link w:val="a5"/>
    <w:uiPriority w:val="99"/>
    <w:rsid w:val="00E64E42"/>
    <w:rPr>
      <w:rFonts w:ascii="굴림체" w:eastAsia="굴림체"/>
    </w:rPr>
  </w:style>
  <w:style w:type="paragraph" w:styleId="a6">
    <w:name w:val="footer"/>
    <w:basedOn w:val="a"/>
    <w:link w:val="Char2"/>
    <w:uiPriority w:val="99"/>
    <w:unhideWhenUsed/>
    <w:rsid w:val="00E64E4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E64E42"/>
    <w:rPr>
      <w:rFonts w:ascii="굴림체" w:eastAsia="굴림체"/>
    </w:rPr>
  </w:style>
  <w:style w:type="paragraph" w:customStyle="1" w:styleId="10">
    <w:name w:val="목록1"/>
    <w:basedOn w:val="a7"/>
    <w:link w:val="1Char0"/>
    <w:rsid w:val="00E64E42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0">
    <w:name w:val="목록1 Char"/>
    <w:basedOn w:val="a0"/>
    <w:link w:val="10"/>
    <w:rsid w:val="00E64E42"/>
    <w:rPr>
      <w:rFonts w:ascii="굴림체" w:eastAsia="굴림체"/>
      <w:szCs w:val="20"/>
    </w:rPr>
  </w:style>
  <w:style w:type="paragraph" w:styleId="a7">
    <w:name w:val="List Paragraph"/>
    <w:basedOn w:val="a"/>
    <w:uiPriority w:val="34"/>
    <w:qFormat/>
    <w:rsid w:val="00E64E42"/>
    <w:pPr>
      <w:ind w:leftChars="400" w:left="800"/>
    </w:pPr>
  </w:style>
  <w:style w:type="table" w:styleId="a8">
    <w:name w:val="Table Grid"/>
    <w:basedOn w:val="a1"/>
    <w:uiPriority w:val="39"/>
    <w:rsid w:val="00E64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코드표"/>
    <w:basedOn w:val="a"/>
    <w:link w:val="Char3"/>
    <w:qFormat/>
    <w:rsid w:val="00E64E42"/>
    <w:pPr>
      <w:wordWrap/>
      <w:adjustRightInd w:val="0"/>
      <w:spacing w:line="220" w:lineRule="exact"/>
      <w:jc w:val="left"/>
    </w:pPr>
    <w:rPr>
      <w:rFonts w:cs="굴림체"/>
      <w:bCs/>
      <w:kern w:val="0"/>
      <w:szCs w:val="20"/>
    </w:rPr>
  </w:style>
  <w:style w:type="character" w:customStyle="1" w:styleId="Char3">
    <w:name w:val="코드표 Char"/>
    <w:basedOn w:val="a0"/>
    <w:link w:val="a9"/>
    <w:rsid w:val="00E64E42"/>
    <w:rPr>
      <w:rFonts w:ascii="굴림체" w:eastAsia="굴림체" w:cs="굴림체"/>
      <w:bCs/>
      <w:kern w:val="0"/>
      <w:szCs w:val="20"/>
    </w:rPr>
  </w:style>
  <w:style w:type="paragraph" w:styleId="aa">
    <w:name w:val="Date"/>
    <w:basedOn w:val="a"/>
    <w:next w:val="a"/>
    <w:link w:val="Char4"/>
    <w:uiPriority w:val="99"/>
    <w:semiHidden/>
    <w:unhideWhenUsed/>
    <w:rsid w:val="00E64E42"/>
  </w:style>
  <w:style w:type="character" w:customStyle="1" w:styleId="Char4">
    <w:name w:val="날짜 Char"/>
    <w:basedOn w:val="a0"/>
    <w:link w:val="aa"/>
    <w:uiPriority w:val="99"/>
    <w:semiHidden/>
    <w:rsid w:val="00E64E42"/>
    <w:rPr>
      <w:rFonts w:ascii="굴림체" w:eastAsia="굴림체"/>
    </w:rPr>
  </w:style>
  <w:style w:type="paragraph" w:styleId="11">
    <w:name w:val="toc 1"/>
    <w:basedOn w:val="a"/>
    <w:next w:val="a"/>
    <w:autoRedefine/>
    <w:uiPriority w:val="39"/>
    <w:unhideWhenUsed/>
    <w:rsid w:val="00E64E42"/>
  </w:style>
  <w:style w:type="paragraph" w:styleId="20">
    <w:name w:val="toc 2"/>
    <w:basedOn w:val="a"/>
    <w:next w:val="a"/>
    <w:autoRedefine/>
    <w:uiPriority w:val="39"/>
    <w:unhideWhenUsed/>
    <w:rsid w:val="00E64E42"/>
    <w:pPr>
      <w:ind w:leftChars="200" w:left="425"/>
    </w:pPr>
  </w:style>
  <w:style w:type="character" w:styleId="ab">
    <w:name w:val="Hyperlink"/>
    <w:basedOn w:val="a0"/>
    <w:uiPriority w:val="99"/>
    <w:unhideWhenUsed/>
    <w:rsid w:val="00E64E42"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847B2"/>
    <w:rPr>
      <w:sz w:val="18"/>
      <w:szCs w:val="18"/>
    </w:rPr>
  </w:style>
  <w:style w:type="paragraph" w:styleId="ad">
    <w:name w:val="annotation text"/>
    <w:basedOn w:val="a"/>
    <w:link w:val="Char5"/>
    <w:uiPriority w:val="99"/>
    <w:unhideWhenUsed/>
    <w:rsid w:val="00A847B2"/>
    <w:pPr>
      <w:jc w:val="left"/>
    </w:pPr>
  </w:style>
  <w:style w:type="character" w:customStyle="1" w:styleId="Char5">
    <w:name w:val="메모 텍스트 Char"/>
    <w:basedOn w:val="a0"/>
    <w:link w:val="ad"/>
    <w:uiPriority w:val="99"/>
    <w:rsid w:val="00A847B2"/>
    <w:rPr>
      <w:rFonts w:ascii="굴림체" w:eastAsia="굴림체"/>
    </w:rPr>
  </w:style>
  <w:style w:type="paragraph" w:styleId="ae">
    <w:name w:val="annotation subject"/>
    <w:basedOn w:val="ad"/>
    <w:next w:val="ad"/>
    <w:link w:val="Char6"/>
    <w:uiPriority w:val="99"/>
    <w:semiHidden/>
    <w:unhideWhenUsed/>
    <w:rsid w:val="00A847B2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A847B2"/>
    <w:rPr>
      <w:rFonts w:ascii="굴림체" w:eastAsia="굴림체"/>
      <w:b/>
      <w:bCs/>
    </w:rPr>
  </w:style>
  <w:style w:type="paragraph" w:styleId="af">
    <w:name w:val="Balloon Text"/>
    <w:basedOn w:val="a"/>
    <w:link w:val="Char7"/>
    <w:uiPriority w:val="99"/>
    <w:semiHidden/>
    <w:unhideWhenUsed/>
    <w:rsid w:val="00A847B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7">
    <w:name w:val="풍선 도움말 텍스트 Char"/>
    <w:basedOn w:val="a0"/>
    <w:link w:val="af"/>
    <w:uiPriority w:val="99"/>
    <w:semiHidden/>
    <w:rsid w:val="00A847B2"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0"/>
    <w:link w:val="4"/>
    <w:uiPriority w:val="9"/>
    <w:rsid w:val="00E64E42"/>
    <w:rPr>
      <w:rFonts w:ascii="굴림체" w:eastAsia="굴림체"/>
      <w:b/>
      <w:bCs/>
    </w:rPr>
  </w:style>
  <w:style w:type="paragraph" w:styleId="af0">
    <w:name w:val="Normal (Web)"/>
    <w:basedOn w:val="a"/>
    <w:uiPriority w:val="99"/>
    <w:unhideWhenUsed/>
    <w:rsid w:val="00E64E4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E64E42"/>
  </w:style>
  <w:style w:type="character" w:customStyle="1" w:styleId="ng-binding">
    <w:name w:val="ng-binding"/>
    <w:basedOn w:val="a0"/>
    <w:rsid w:val="00E64E42"/>
  </w:style>
  <w:style w:type="character" w:customStyle="1" w:styleId="il">
    <w:name w:val="il"/>
    <w:basedOn w:val="a0"/>
    <w:rsid w:val="00E64E42"/>
  </w:style>
  <w:style w:type="character" w:customStyle="1" w:styleId="im">
    <w:name w:val="im"/>
    <w:basedOn w:val="a0"/>
    <w:rsid w:val="00E64E42"/>
  </w:style>
  <w:style w:type="paragraph" w:customStyle="1" w:styleId="af1">
    <w:name w:val="바탕글"/>
    <w:basedOn w:val="a"/>
    <w:rsid w:val="00E64E42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xl1042">
    <w:name w:val="xl104 사본2"/>
    <w:basedOn w:val="a"/>
    <w:rsid w:val="00E64E42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8"/>
      <w:szCs w:val="28"/>
    </w:rPr>
  </w:style>
  <w:style w:type="paragraph" w:customStyle="1" w:styleId="xl67">
    <w:name w:val="xl67"/>
    <w:basedOn w:val="a"/>
    <w:rsid w:val="00E64E42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8">
    <w:name w:val="xl68"/>
    <w:basedOn w:val="a"/>
    <w:rsid w:val="00E64E42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9">
    <w:name w:val="xl69"/>
    <w:basedOn w:val="a"/>
    <w:rsid w:val="00E64E42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2">
    <w:name w:val="xl72"/>
    <w:basedOn w:val="a"/>
    <w:rsid w:val="00E64E42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3">
    <w:name w:val="xl73"/>
    <w:basedOn w:val="a"/>
    <w:rsid w:val="00E64E42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5">
    <w:name w:val="xl75"/>
    <w:basedOn w:val="a"/>
    <w:rsid w:val="00E64E42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4">
    <w:name w:val="xl74"/>
    <w:basedOn w:val="a"/>
    <w:rsid w:val="00E64E42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6"/>
      <w:szCs w:val="16"/>
    </w:rPr>
  </w:style>
  <w:style w:type="paragraph" w:customStyle="1" w:styleId="xl65">
    <w:name w:val="xl65"/>
    <w:basedOn w:val="a"/>
    <w:rsid w:val="00E64E42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71">
    <w:name w:val="xl71"/>
    <w:basedOn w:val="a"/>
    <w:rsid w:val="00E64E42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af2">
    <w:name w:val="출력"/>
    <w:basedOn w:val="a4"/>
    <w:link w:val="Char8"/>
    <w:autoRedefine/>
    <w:qFormat/>
    <w:rsid w:val="00E64E42"/>
    <w:pPr>
      <w:spacing w:line="200" w:lineRule="exact"/>
    </w:pPr>
    <w:rPr>
      <w:sz w:val="18"/>
    </w:rPr>
  </w:style>
  <w:style w:type="character" w:customStyle="1" w:styleId="Char8">
    <w:name w:val="출력 Char"/>
    <w:basedOn w:val="Char0"/>
    <w:link w:val="af2"/>
    <w:rsid w:val="00E64E42"/>
    <w:rPr>
      <w:rFonts w:ascii="굴림체" w:eastAsia="굴림체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2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microsoft.com/office/2016/09/relationships/commentsIds" Target="commentsIds.xml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omments" Target="comments.xml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8/08/relationships/commentsExtensible" Target="commentsExtensible.xm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commentsExtended" Target="commentsExtended.xml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\OneDrive%20-%20&#49457;&#44277;&#54924;&#45824;&#54617;&#44368;\&#47928;&#49436;\&#47928;&#49436;&#53596;&#54540;&#47551;\&#53596;&#54540;&#47551;2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1B087-2333-4619-B92D-2E62FC723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템플릿2.dotx</Template>
  <TotalTime>3281</TotalTime>
  <Pages>1</Pages>
  <Words>4032</Words>
  <Characters>22986</Characters>
  <Application>Microsoft Office Word</Application>
  <DocSecurity>0</DocSecurity>
  <Lines>191</Lines>
  <Paragraphs>53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26965</CharactersWithSpaces>
  <SharedDoc>false</SharedDoc>
  <HLinks>
    <vt:vector size="216" baseType="variant">
      <vt:variant>
        <vt:i4>1114173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_Toc531504949</vt:lpwstr>
      </vt:variant>
      <vt:variant>
        <vt:i4>1114173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_Toc531504948</vt:lpwstr>
      </vt:variant>
      <vt:variant>
        <vt:i4>1114173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_Toc531504947</vt:lpwstr>
      </vt:variant>
      <vt:variant>
        <vt:i4>1114173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_Toc531504946</vt:lpwstr>
      </vt:variant>
      <vt:variant>
        <vt:i4>1114173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_Toc531504945</vt:lpwstr>
      </vt:variant>
      <vt:variant>
        <vt:i4>1114173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_Toc531504944</vt:lpwstr>
      </vt:variant>
      <vt:variant>
        <vt:i4>1114173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_Toc531504943</vt:lpwstr>
      </vt:variant>
      <vt:variant>
        <vt:i4>1114173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_Toc531504942</vt:lpwstr>
      </vt:variant>
      <vt:variant>
        <vt:i4>1114173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_Toc531504941</vt:lpwstr>
      </vt:variant>
      <vt:variant>
        <vt:i4>1114173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_Toc531504940</vt:lpwstr>
      </vt:variant>
      <vt:variant>
        <vt:i4>1441853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_Toc531504939</vt:lpwstr>
      </vt:variant>
      <vt:variant>
        <vt:i4>1441853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_Toc531504938</vt:lpwstr>
      </vt:variant>
      <vt:variant>
        <vt:i4>1441853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_Toc531504937</vt:lpwstr>
      </vt:variant>
      <vt:variant>
        <vt:i4>1441853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_Toc531504936</vt:lpwstr>
      </vt:variant>
      <vt:variant>
        <vt:i4>1441853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_Toc531504935</vt:lpwstr>
      </vt:variant>
      <vt:variant>
        <vt:i4>1441853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_Toc531504934</vt:lpwstr>
      </vt:variant>
      <vt:variant>
        <vt:i4>1441853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_Toc531504933</vt:lpwstr>
      </vt:variant>
      <vt:variant>
        <vt:i4>1441853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_Toc531504932</vt:lpwstr>
      </vt:variant>
      <vt:variant>
        <vt:i4>1441853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_Toc531504931</vt:lpwstr>
      </vt:variant>
      <vt:variant>
        <vt:i4>1441853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_Toc531504930</vt:lpwstr>
      </vt:variant>
      <vt:variant>
        <vt:i4>1507389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_Toc531504929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_Toc531504928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_Toc531504927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_Toc531504926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_Toc531504925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_Toc531504924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_Toc531504923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_Toc531504922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_Toc531504921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_Toc531504920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_Toc531504919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_Toc531504918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_Toc531504917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_Toc531504916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_Toc531504915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_Toc531504914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혬니 남궁</cp:lastModifiedBy>
  <cp:revision>903</cp:revision>
  <cp:lastPrinted>2024-03-20T11:52:00Z</cp:lastPrinted>
  <dcterms:created xsi:type="dcterms:W3CDTF">2016-12-24T12:35:00Z</dcterms:created>
  <dcterms:modified xsi:type="dcterms:W3CDTF">2024-03-20T12:18:00Z</dcterms:modified>
</cp:coreProperties>
</file>